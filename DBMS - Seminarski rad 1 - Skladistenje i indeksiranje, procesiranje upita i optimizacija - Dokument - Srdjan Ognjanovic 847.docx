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F99909" w14:textId="1A7A13F0" w:rsidR="000A2841" w:rsidRPr="000A2841" w:rsidRDefault="000A2841" w:rsidP="767F3F4A">
      <w:pPr>
        <w:spacing w:line="240" w:lineRule="auto"/>
        <w:jc w:val="center"/>
        <w:rPr>
          <w:rFonts w:asciiTheme="majorHAnsi" w:hAnsiTheme="majorHAnsi" w:cs="Times New Roman"/>
          <w:noProof/>
          <w:sz w:val="32"/>
          <w:szCs w:val="32"/>
          <w:lang w:val="sr-Latn-RS"/>
        </w:rPr>
      </w:pPr>
      <w:bookmarkStart w:id="0" w:name="_Toc321147149"/>
      <w:bookmarkStart w:id="1" w:name="_Toc318188227"/>
      <w:bookmarkStart w:id="2" w:name="_Toc318188327"/>
      <w:bookmarkStart w:id="3" w:name="_Toc318189312"/>
      <w:bookmarkStart w:id="4" w:name="_Toc321147011"/>
      <w:r w:rsidRPr="00AE0586">
        <w:rPr>
          <w:noProof/>
        </w:rPr>
        <w:drawing>
          <wp:anchor distT="0" distB="0" distL="114300" distR="114300" simplePos="0" relativeHeight="251662336" behindDoc="0" locked="0" layoutInCell="1" allowOverlap="1" wp14:anchorId="59D23FB3" wp14:editId="585B9F60">
            <wp:simplePos x="0" y="0"/>
            <wp:positionH relativeFrom="margin">
              <wp:align>left</wp:align>
            </wp:positionH>
            <wp:positionV relativeFrom="paragraph">
              <wp:posOffset>100330</wp:posOffset>
            </wp:positionV>
            <wp:extent cx="937895" cy="937895"/>
            <wp:effectExtent l="0" t="0" r="0" b="0"/>
            <wp:wrapSquare wrapText="bothSides"/>
            <wp:docPr id="2" name="Picture 2" descr="Uni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gr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7895" cy="937895"/>
                    </a:xfrm>
                    <a:prstGeom prst="rect">
                      <a:avLst/>
                    </a:prstGeom>
                    <a:noFill/>
                    <a:ln w="9525">
                      <a:noFill/>
                      <a:miter lim="800000"/>
                      <a:headEnd/>
                      <a:tailEnd/>
                    </a:ln>
                  </pic:spPr>
                </pic:pic>
              </a:graphicData>
            </a:graphic>
          </wp:anchor>
        </w:drawing>
      </w:r>
      <w:r w:rsidRPr="00AE0586">
        <w:rPr>
          <w:noProof/>
        </w:rPr>
        <w:drawing>
          <wp:anchor distT="0" distB="0" distL="114300" distR="114300" simplePos="0" relativeHeight="251661312" behindDoc="1" locked="0" layoutInCell="1" allowOverlap="1" wp14:anchorId="1F5F1F2A" wp14:editId="6F09DC88">
            <wp:simplePos x="0" y="0"/>
            <wp:positionH relativeFrom="margin">
              <wp:align>right</wp:align>
            </wp:positionH>
            <wp:positionV relativeFrom="paragraph">
              <wp:posOffset>97330</wp:posOffset>
            </wp:positionV>
            <wp:extent cx="941832" cy="941832"/>
            <wp:effectExtent l="0" t="0" r="0" b="0"/>
            <wp:wrapTight wrapText="bothSides">
              <wp:wrapPolygon edited="0">
                <wp:start x="7428" y="0"/>
                <wp:lineTo x="5243" y="874"/>
                <wp:lineTo x="0" y="5680"/>
                <wp:lineTo x="0" y="16167"/>
                <wp:lineTo x="6117" y="20537"/>
                <wp:lineTo x="8302" y="20974"/>
                <wp:lineTo x="12672" y="20974"/>
                <wp:lineTo x="14419" y="20537"/>
                <wp:lineTo x="20537" y="15730"/>
                <wp:lineTo x="20974" y="9176"/>
                <wp:lineTo x="20974" y="6117"/>
                <wp:lineTo x="16604" y="1748"/>
                <wp:lineTo x="13546" y="0"/>
                <wp:lineTo x="7428" y="0"/>
              </wp:wrapPolygon>
            </wp:wrapTight>
            <wp:docPr id="13" name="Picture 2" descr="logo_1960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1960_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1832" cy="94183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387A31B0">
        <w:rPr>
          <w:rFonts w:asciiTheme="majorHAnsi" w:hAnsiTheme="majorHAnsi" w:cs="Times New Roman"/>
          <w:noProof/>
          <w:sz w:val="32"/>
          <w:szCs w:val="32"/>
          <w:lang w:val="sr-Latn-RS"/>
        </w:rPr>
        <w:t>Univerzitet u Nišu</w:t>
      </w:r>
    </w:p>
    <w:p w14:paraId="453ED4E2" w14:textId="77777777" w:rsidR="000A2841" w:rsidRPr="001C3F32" w:rsidRDefault="767F3F4A" w:rsidP="767F3F4A">
      <w:pPr>
        <w:spacing w:line="240" w:lineRule="auto"/>
        <w:jc w:val="center"/>
        <w:rPr>
          <w:rFonts w:asciiTheme="majorHAnsi" w:hAnsiTheme="majorHAnsi" w:cs="Times New Roman"/>
          <w:noProof/>
          <w:sz w:val="32"/>
          <w:szCs w:val="32"/>
          <w:lang w:val="sr-Latn-RS"/>
        </w:rPr>
      </w:pPr>
      <w:r w:rsidRPr="767F3F4A">
        <w:rPr>
          <w:rFonts w:asciiTheme="majorHAnsi" w:hAnsiTheme="majorHAnsi" w:cs="Times New Roman"/>
          <w:noProof/>
          <w:sz w:val="32"/>
          <w:szCs w:val="32"/>
          <w:lang w:val="sr-Latn-RS"/>
        </w:rPr>
        <w:t>Elektronski Fakultet</w:t>
      </w:r>
    </w:p>
    <w:p w14:paraId="1679CDA0" w14:textId="77777777" w:rsidR="000A2841" w:rsidRPr="001C3F32" w:rsidRDefault="767F3F4A" w:rsidP="767F3F4A">
      <w:pPr>
        <w:spacing w:line="240" w:lineRule="auto"/>
        <w:jc w:val="center"/>
        <w:rPr>
          <w:rFonts w:asciiTheme="majorHAnsi" w:hAnsiTheme="majorHAnsi"/>
          <w:noProof/>
          <w:sz w:val="32"/>
          <w:szCs w:val="32"/>
          <w:lang w:val="sr-Latn-RS"/>
        </w:rPr>
      </w:pPr>
      <w:r w:rsidRPr="767F3F4A">
        <w:rPr>
          <w:rFonts w:asciiTheme="majorHAnsi" w:hAnsiTheme="majorHAnsi"/>
          <w:noProof/>
          <w:sz w:val="32"/>
          <w:szCs w:val="32"/>
          <w:lang w:val="sr-Latn-RS"/>
        </w:rPr>
        <w:t>Katedra za računarstvo</w:t>
      </w:r>
    </w:p>
    <w:p w14:paraId="6C190974" w14:textId="7E15E713" w:rsidR="00C6554A" w:rsidRPr="008B5277" w:rsidRDefault="00C6554A" w:rsidP="767F3F4A">
      <w:pPr>
        <w:pStyle w:val="Photo"/>
        <w:rPr>
          <w:noProof/>
          <w:lang w:val="sr-Latn-RS"/>
        </w:rPr>
      </w:pPr>
    </w:p>
    <w:bookmarkEnd w:id="0"/>
    <w:bookmarkEnd w:id="1"/>
    <w:bookmarkEnd w:id="2"/>
    <w:bookmarkEnd w:id="3"/>
    <w:bookmarkEnd w:id="4"/>
    <w:p w14:paraId="43A73693" w14:textId="25D8DCCD" w:rsidR="000A2841" w:rsidRDefault="000A2841" w:rsidP="767F3F4A">
      <w:pPr>
        <w:pStyle w:val="Title"/>
        <w:spacing w:line="276" w:lineRule="auto"/>
        <w:rPr>
          <w:noProof/>
          <w:lang w:val="sr-Latn-RS"/>
        </w:rPr>
      </w:pPr>
    </w:p>
    <w:p w14:paraId="20642094" w14:textId="44D841E7" w:rsidR="000A2841" w:rsidRDefault="00BB5CF0" w:rsidP="767F3F4A">
      <w:pPr>
        <w:pStyle w:val="Title"/>
        <w:spacing w:line="276" w:lineRule="auto"/>
        <w:rPr>
          <w:noProof/>
          <w:lang w:val="sr-Latn-RS"/>
        </w:rPr>
      </w:pPr>
      <w:r>
        <w:rPr>
          <w:noProof/>
        </w:rPr>
        <w:drawing>
          <wp:inline distT="0" distB="0" distL="0" distR="0" wp14:anchorId="3765077F" wp14:editId="7AE6938D">
            <wp:extent cx="4250892" cy="30363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250892" cy="3036350"/>
                    </a:xfrm>
                    <a:prstGeom prst="rect">
                      <a:avLst/>
                    </a:prstGeom>
                  </pic:spPr>
                </pic:pic>
              </a:graphicData>
            </a:graphic>
          </wp:inline>
        </w:drawing>
      </w:r>
    </w:p>
    <w:p w14:paraId="132A9163" w14:textId="268C9091" w:rsidR="000A2841" w:rsidRPr="000A2841" w:rsidRDefault="767F3F4A" w:rsidP="767F3F4A">
      <w:pPr>
        <w:jc w:val="center"/>
        <w:rPr>
          <w:rFonts w:asciiTheme="majorHAnsi" w:hAnsiTheme="majorHAnsi"/>
          <w:noProof/>
          <w:lang w:val="sr-Latn-RS"/>
        </w:rPr>
      </w:pPr>
      <w:r w:rsidRPr="767F3F4A">
        <w:rPr>
          <w:rFonts w:asciiTheme="majorHAnsi" w:hAnsiTheme="majorHAnsi"/>
          <w:noProof/>
          <w:lang w:val="sr-Latn-RS"/>
        </w:rPr>
        <w:t>Seminarski rad</w:t>
      </w:r>
    </w:p>
    <w:p w14:paraId="178CA2DA" w14:textId="665027D3" w:rsidR="00C6554A" w:rsidRDefault="0EAC2AC3" w:rsidP="767F3F4A">
      <w:pPr>
        <w:pStyle w:val="Title"/>
        <w:spacing w:line="276" w:lineRule="auto"/>
        <w:rPr>
          <w:noProof/>
          <w:lang w:val="sr-Latn-RS"/>
        </w:rPr>
      </w:pPr>
      <w:r w:rsidRPr="0EAC2AC3">
        <w:rPr>
          <w:noProof/>
          <w:lang w:val="sr-Latn-RS"/>
        </w:rPr>
        <w:t>MongoDB</w:t>
      </w:r>
    </w:p>
    <w:p w14:paraId="34660F76" w14:textId="30E24197" w:rsidR="00A87E0E" w:rsidRPr="00B03543" w:rsidRDefault="767F3F4A" w:rsidP="767F3F4A">
      <w:pPr>
        <w:pStyle w:val="Subtitle"/>
        <w:rPr>
          <w:i/>
          <w:iCs/>
          <w:noProof/>
          <w:lang w:val="sr-Latn-RS"/>
        </w:rPr>
      </w:pPr>
      <w:r w:rsidRPr="767F3F4A">
        <w:rPr>
          <w:i/>
          <w:iCs/>
          <w:noProof/>
          <w:lang w:val="sr-Latn-RS"/>
        </w:rPr>
        <w:t>Skladištenje i indeksiranje;</w:t>
      </w:r>
    </w:p>
    <w:p w14:paraId="0950347B" w14:textId="13C3DD5A" w:rsidR="00C6554A" w:rsidRPr="00B03543" w:rsidRDefault="767F3F4A" w:rsidP="767F3F4A">
      <w:pPr>
        <w:pStyle w:val="Subtitle"/>
        <w:rPr>
          <w:i/>
          <w:iCs/>
          <w:noProof/>
          <w:lang w:val="sr-Latn-RS"/>
        </w:rPr>
      </w:pPr>
      <w:r w:rsidRPr="767F3F4A">
        <w:rPr>
          <w:i/>
          <w:iCs/>
          <w:noProof/>
          <w:lang w:val="sr-Latn-RS"/>
        </w:rPr>
        <w:t>Procesiranje upita i optimizacija</w:t>
      </w:r>
    </w:p>
    <w:p w14:paraId="5B3A550A" w14:textId="14B37E45" w:rsidR="001B6CC5" w:rsidRDefault="387A31B0" w:rsidP="767F3F4A">
      <w:pPr>
        <w:pStyle w:val="ContactInfo"/>
        <w:rPr>
          <w:noProof/>
          <w:lang w:val="sr-Latn-RS"/>
        </w:rPr>
      </w:pPr>
      <w:r w:rsidRPr="387A31B0">
        <w:rPr>
          <w:noProof/>
          <w:lang w:val="sr-Latn-RS"/>
        </w:rPr>
        <w:t>Srđan Ognjanović  | Sistemi za upravljanje bazama podataka</w:t>
      </w:r>
    </w:p>
    <w:p w14:paraId="089BC5C4" w14:textId="5AFEA181" w:rsidR="000A2841" w:rsidRDefault="000A2841" w:rsidP="767F3F4A">
      <w:pPr>
        <w:pStyle w:val="ContactInfo"/>
        <w:rPr>
          <w:noProof/>
          <w:lang w:val="sr-Latn-RS"/>
        </w:rPr>
      </w:pPr>
    </w:p>
    <w:p w14:paraId="7586BFA1" w14:textId="4B20BD5E" w:rsidR="000A2841" w:rsidRDefault="000A2841" w:rsidP="767F3F4A">
      <w:pPr>
        <w:pStyle w:val="ContactInfo"/>
        <w:rPr>
          <w:noProof/>
          <w:lang w:val="sr-Latn-RS"/>
        </w:rPr>
      </w:pPr>
    </w:p>
    <w:p w14:paraId="420D9A6A" w14:textId="0CABA636" w:rsidR="00BB5CF0" w:rsidRDefault="767F3F4A" w:rsidP="767F3F4A">
      <w:pPr>
        <w:pStyle w:val="ContactInfo"/>
        <w:rPr>
          <w:noProof/>
          <w:lang w:val="sr-Latn-RS"/>
        </w:rPr>
      </w:pPr>
      <w:r w:rsidRPr="767F3F4A">
        <w:rPr>
          <w:i/>
          <w:iCs/>
          <w:noProof/>
          <w:lang w:val="sr-Latn-RS"/>
        </w:rPr>
        <w:t>Profesori</w:t>
      </w:r>
      <w:r w:rsidRPr="767F3F4A">
        <w:rPr>
          <w:noProof/>
          <w:lang w:val="sr-Latn-RS"/>
        </w:rPr>
        <w:t>: Leonid Stoimenov, Aleksandar Stanimirović</w:t>
      </w:r>
    </w:p>
    <w:p w14:paraId="04E3C8BE" w14:textId="3198D0D4" w:rsidR="00BB5CF0" w:rsidRDefault="00BB5CF0" w:rsidP="767F3F4A">
      <w:pPr>
        <w:pStyle w:val="ContactInfo"/>
        <w:rPr>
          <w:noProof/>
          <w:lang w:val="sr-Latn-RS"/>
        </w:rPr>
      </w:pPr>
    </w:p>
    <w:p w14:paraId="4E902A82" w14:textId="0BBBA0BC" w:rsidR="00BB5CF0" w:rsidRDefault="00BB5CF0" w:rsidP="767F3F4A">
      <w:pPr>
        <w:pStyle w:val="ContactInfo"/>
        <w:rPr>
          <w:noProof/>
          <w:lang w:val="sr-Latn-RS"/>
        </w:rPr>
      </w:pPr>
    </w:p>
    <w:p w14:paraId="69E5F775" w14:textId="13FFED80" w:rsidR="767F3F4A" w:rsidRDefault="767F3F4A" w:rsidP="767F3F4A">
      <w:pPr>
        <w:pStyle w:val="ContactInfo"/>
        <w:rPr>
          <w:noProof/>
          <w:lang w:val="sr-Latn-RS"/>
        </w:rPr>
      </w:pPr>
    </w:p>
    <w:p w14:paraId="3E91A33F" w14:textId="7146A68F" w:rsidR="767F3F4A" w:rsidRDefault="767F3F4A" w:rsidP="767F3F4A">
      <w:pPr>
        <w:pStyle w:val="ContactInfo"/>
        <w:rPr>
          <w:noProof/>
          <w:lang w:val="sr-Latn-RS"/>
        </w:rPr>
      </w:pPr>
    </w:p>
    <w:p w14:paraId="6CB5E32A" w14:textId="5B842DE4" w:rsidR="767F3F4A" w:rsidRDefault="767F3F4A" w:rsidP="767F3F4A">
      <w:pPr>
        <w:pStyle w:val="ContactInfo"/>
        <w:rPr>
          <w:noProof/>
          <w:lang w:val="sr-Latn-RS"/>
        </w:rPr>
      </w:pPr>
    </w:p>
    <w:p w14:paraId="32083EA8" w14:textId="58EDA34F" w:rsidR="767F3F4A" w:rsidRDefault="767F3F4A" w:rsidP="767F3F4A">
      <w:pPr>
        <w:pStyle w:val="ContactInfo"/>
        <w:rPr>
          <w:noProof/>
          <w:lang w:val="sr-Latn-RS"/>
        </w:rPr>
      </w:pPr>
    </w:p>
    <w:p w14:paraId="3812082A" w14:textId="77777777" w:rsidR="00BB5CF0" w:rsidRDefault="00BB5CF0" w:rsidP="767F3F4A">
      <w:pPr>
        <w:pStyle w:val="ContactInfo"/>
        <w:rPr>
          <w:noProof/>
          <w:lang w:val="sr-Latn-RS"/>
        </w:rPr>
      </w:pPr>
    </w:p>
    <w:sdt>
      <w:sdtPr>
        <w:rPr>
          <w:rFonts w:ascii="Times New Roman" w:eastAsiaTheme="minorHAnsi" w:hAnsi="Times New Roman" w:cstheme="minorBidi"/>
          <w:color w:val="262626" w:themeColor="text1" w:themeTint="D9"/>
          <w:sz w:val="24"/>
          <w:szCs w:val="22"/>
        </w:rPr>
        <w:id w:val="-440454139"/>
        <w:docPartObj>
          <w:docPartGallery w:val="Table of Contents"/>
          <w:docPartUnique/>
        </w:docPartObj>
      </w:sdtPr>
      <w:sdtEndPr>
        <w:rPr>
          <w:b/>
          <w:bCs/>
          <w:noProof/>
        </w:rPr>
      </w:sdtEndPr>
      <w:sdtContent>
        <w:p w14:paraId="10652A11" w14:textId="68CF67D2" w:rsidR="000217EC" w:rsidRDefault="74F294C6" w:rsidP="767F3F4A">
          <w:pPr>
            <w:pStyle w:val="TOCHeading"/>
            <w:rPr>
              <w:noProof/>
              <w:lang w:val="sr-Latn-RS"/>
            </w:rPr>
          </w:pPr>
          <w:r w:rsidRPr="74F294C6">
            <w:rPr>
              <w:noProof/>
              <w:lang w:val="sr-Latn-RS"/>
            </w:rPr>
            <w:t>Sadržaj</w:t>
          </w:r>
        </w:p>
        <w:p w14:paraId="63CAAA08" w14:textId="405FFA54" w:rsidR="00C47CE0" w:rsidRDefault="000217EC">
          <w:pPr>
            <w:pStyle w:val="TOC1"/>
            <w:tabs>
              <w:tab w:val="right" w:leader="dot" w:pos="8296"/>
            </w:tabs>
            <w:rPr>
              <w:rFonts w:asciiTheme="minorHAnsi" w:eastAsiaTheme="minorEastAsia" w:hAnsiTheme="minorHAnsi"/>
              <w:noProof/>
              <w:color w:val="auto"/>
              <w:sz w:val="22"/>
              <w:lang w:val="de-DE" w:eastAsia="ja-JP"/>
            </w:rPr>
          </w:pPr>
          <w:r w:rsidRPr="74F294C6">
            <w:rPr>
              <w:b/>
              <w:bCs/>
              <w:noProof/>
            </w:rPr>
            <w:fldChar w:fldCharType="begin"/>
          </w:r>
          <w:r>
            <w:rPr>
              <w:b/>
              <w:bCs/>
              <w:noProof/>
            </w:rPr>
            <w:instrText xml:space="preserve"> TOC \o "1-3" \h \z \u </w:instrText>
          </w:r>
          <w:r w:rsidRPr="74F294C6">
            <w:rPr>
              <w:b/>
              <w:bCs/>
              <w:noProof/>
            </w:rPr>
            <w:fldChar w:fldCharType="separate"/>
          </w:r>
          <w:hyperlink w:anchor="_Toc69278582" w:history="1">
            <w:r w:rsidR="00C47CE0" w:rsidRPr="00217A3D">
              <w:rPr>
                <w:rStyle w:val="Hyperlink"/>
                <w:noProof/>
                <w:lang w:val="sr-Latn-RS"/>
              </w:rPr>
              <w:t>Opis</w:t>
            </w:r>
            <w:r w:rsidR="00C47CE0">
              <w:rPr>
                <w:noProof/>
                <w:webHidden/>
              </w:rPr>
              <w:tab/>
            </w:r>
            <w:r w:rsidR="00C47CE0">
              <w:rPr>
                <w:noProof/>
                <w:webHidden/>
              </w:rPr>
              <w:fldChar w:fldCharType="begin"/>
            </w:r>
            <w:r w:rsidR="00C47CE0">
              <w:rPr>
                <w:noProof/>
                <w:webHidden/>
              </w:rPr>
              <w:instrText xml:space="preserve"> PAGEREF _Toc69278582 \h </w:instrText>
            </w:r>
            <w:r w:rsidR="00C47CE0">
              <w:rPr>
                <w:noProof/>
                <w:webHidden/>
              </w:rPr>
            </w:r>
            <w:r w:rsidR="00C47CE0">
              <w:rPr>
                <w:noProof/>
                <w:webHidden/>
              </w:rPr>
              <w:fldChar w:fldCharType="separate"/>
            </w:r>
            <w:r w:rsidR="00C47CE0">
              <w:rPr>
                <w:noProof/>
                <w:webHidden/>
              </w:rPr>
              <w:t>2</w:t>
            </w:r>
            <w:r w:rsidR="00C47CE0">
              <w:rPr>
                <w:noProof/>
                <w:webHidden/>
              </w:rPr>
              <w:fldChar w:fldCharType="end"/>
            </w:r>
          </w:hyperlink>
        </w:p>
        <w:p w14:paraId="70E9D171" w14:textId="73179E57" w:rsidR="00C47CE0" w:rsidRDefault="00C47CE0">
          <w:pPr>
            <w:pStyle w:val="TOC1"/>
            <w:tabs>
              <w:tab w:val="right" w:leader="dot" w:pos="8296"/>
            </w:tabs>
            <w:rPr>
              <w:rFonts w:asciiTheme="minorHAnsi" w:eastAsiaTheme="minorEastAsia" w:hAnsiTheme="minorHAnsi"/>
              <w:noProof/>
              <w:color w:val="auto"/>
              <w:sz w:val="22"/>
              <w:lang w:val="de-DE" w:eastAsia="ja-JP"/>
            </w:rPr>
          </w:pPr>
          <w:hyperlink w:anchor="_Toc69278583" w:history="1">
            <w:r w:rsidRPr="00217A3D">
              <w:rPr>
                <w:rStyle w:val="Hyperlink"/>
                <w:noProof/>
                <w:lang w:val="sr-Latn-RS"/>
              </w:rPr>
              <w:t>Teorijski deo</w:t>
            </w:r>
            <w:r>
              <w:rPr>
                <w:noProof/>
                <w:webHidden/>
              </w:rPr>
              <w:tab/>
            </w:r>
            <w:r>
              <w:rPr>
                <w:noProof/>
                <w:webHidden/>
              </w:rPr>
              <w:fldChar w:fldCharType="begin"/>
            </w:r>
            <w:r>
              <w:rPr>
                <w:noProof/>
                <w:webHidden/>
              </w:rPr>
              <w:instrText xml:space="preserve"> PAGEREF _Toc69278583 \h </w:instrText>
            </w:r>
            <w:r>
              <w:rPr>
                <w:noProof/>
                <w:webHidden/>
              </w:rPr>
            </w:r>
            <w:r>
              <w:rPr>
                <w:noProof/>
                <w:webHidden/>
              </w:rPr>
              <w:fldChar w:fldCharType="separate"/>
            </w:r>
            <w:r>
              <w:rPr>
                <w:noProof/>
                <w:webHidden/>
              </w:rPr>
              <w:t>2</w:t>
            </w:r>
            <w:r>
              <w:rPr>
                <w:noProof/>
                <w:webHidden/>
              </w:rPr>
              <w:fldChar w:fldCharType="end"/>
            </w:r>
          </w:hyperlink>
        </w:p>
        <w:p w14:paraId="5514C267" w14:textId="7E05EFD6" w:rsidR="00C47CE0" w:rsidRDefault="00C47CE0">
          <w:pPr>
            <w:pStyle w:val="TOC3"/>
            <w:tabs>
              <w:tab w:val="right" w:leader="dot" w:pos="8296"/>
            </w:tabs>
            <w:rPr>
              <w:rFonts w:asciiTheme="minorHAnsi" w:eastAsiaTheme="minorEastAsia" w:hAnsiTheme="minorHAnsi"/>
              <w:noProof/>
              <w:color w:val="auto"/>
              <w:sz w:val="22"/>
              <w:lang w:val="de-DE" w:eastAsia="ja-JP"/>
            </w:rPr>
          </w:pPr>
          <w:hyperlink w:anchor="_Toc69278584" w:history="1">
            <w:r w:rsidRPr="00217A3D">
              <w:rPr>
                <w:rStyle w:val="Hyperlink"/>
                <w:noProof/>
                <w:lang w:val="sr-Latn-RS"/>
              </w:rPr>
              <w:t>Indeksiranje podataka</w:t>
            </w:r>
            <w:r>
              <w:rPr>
                <w:noProof/>
                <w:webHidden/>
              </w:rPr>
              <w:tab/>
            </w:r>
            <w:r>
              <w:rPr>
                <w:noProof/>
                <w:webHidden/>
              </w:rPr>
              <w:fldChar w:fldCharType="begin"/>
            </w:r>
            <w:r>
              <w:rPr>
                <w:noProof/>
                <w:webHidden/>
              </w:rPr>
              <w:instrText xml:space="preserve"> PAGEREF _Toc69278584 \h </w:instrText>
            </w:r>
            <w:r>
              <w:rPr>
                <w:noProof/>
                <w:webHidden/>
              </w:rPr>
            </w:r>
            <w:r>
              <w:rPr>
                <w:noProof/>
                <w:webHidden/>
              </w:rPr>
              <w:fldChar w:fldCharType="separate"/>
            </w:r>
            <w:r>
              <w:rPr>
                <w:noProof/>
                <w:webHidden/>
              </w:rPr>
              <w:t>2</w:t>
            </w:r>
            <w:r>
              <w:rPr>
                <w:noProof/>
                <w:webHidden/>
              </w:rPr>
              <w:fldChar w:fldCharType="end"/>
            </w:r>
          </w:hyperlink>
        </w:p>
        <w:p w14:paraId="1872C80E" w14:textId="647AF77D" w:rsidR="00C47CE0" w:rsidRDefault="00C47CE0">
          <w:pPr>
            <w:pStyle w:val="TOC3"/>
            <w:tabs>
              <w:tab w:val="right" w:leader="dot" w:pos="8296"/>
            </w:tabs>
            <w:rPr>
              <w:rFonts w:asciiTheme="minorHAnsi" w:eastAsiaTheme="minorEastAsia" w:hAnsiTheme="minorHAnsi"/>
              <w:noProof/>
              <w:color w:val="auto"/>
              <w:sz w:val="22"/>
              <w:lang w:val="de-DE" w:eastAsia="ja-JP"/>
            </w:rPr>
          </w:pPr>
          <w:hyperlink w:anchor="_Toc69278585" w:history="1">
            <w:r w:rsidRPr="00217A3D">
              <w:rPr>
                <w:rStyle w:val="Hyperlink"/>
                <w:noProof/>
                <w:lang w:val="sr-Latn-RS"/>
              </w:rPr>
              <w:t>MongoDB</w:t>
            </w:r>
            <w:r>
              <w:rPr>
                <w:noProof/>
                <w:webHidden/>
              </w:rPr>
              <w:tab/>
            </w:r>
            <w:r>
              <w:rPr>
                <w:noProof/>
                <w:webHidden/>
              </w:rPr>
              <w:fldChar w:fldCharType="begin"/>
            </w:r>
            <w:r>
              <w:rPr>
                <w:noProof/>
                <w:webHidden/>
              </w:rPr>
              <w:instrText xml:space="preserve"> PAGEREF _Toc69278585 \h </w:instrText>
            </w:r>
            <w:r>
              <w:rPr>
                <w:noProof/>
                <w:webHidden/>
              </w:rPr>
            </w:r>
            <w:r>
              <w:rPr>
                <w:noProof/>
                <w:webHidden/>
              </w:rPr>
              <w:fldChar w:fldCharType="separate"/>
            </w:r>
            <w:r>
              <w:rPr>
                <w:noProof/>
                <w:webHidden/>
              </w:rPr>
              <w:t>11</w:t>
            </w:r>
            <w:r>
              <w:rPr>
                <w:noProof/>
                <w:webHidden/>
              </w:rPr>
              <w:fldChar w:fldCharType="end"/>
            </w:r>
          </w:hyperlink>
        </w:p>
        <w:p w14:paraId="06718460" w14:textId="14D98B38" w:rsidR="00C47CE0" w:rsidRDefault="00C47CE0">
          <w:pPr>
            <w:pStyle w:val="TOC1"/>
            <w:tabs>
              <w:tab w:val="right" w:leader="dot" w:pos="8296"/>
            </w:tabs>
            <w:rPr>
              <w:rFonts w:asciiTheme="minorHAnsi" w:eastAsiaTheme="minorEastAsia" w:hAnsiTheme="minorHAnsi"/>
              <w:noProof/>
              <w:color w:val="auto"/>
              <w:sz w:val="22"/>
              <w:lang w:val="de-DE" w:eastAsia="ja-JP"/>
            </w:rPr>
          </w:pPr>
          <w:hyperlink w:anchor="_Toc69278586" w:history="1">
            <w:r w:rsidRPr="00217A3D">
              <w:rPr>
                <w:rStyle w:val="Hyperlink"/>
                <w:noProof/>
                <w:lang w:val="sr-Latn-RS"/>
              </w:rPr>
              <w:t>Praktični deo</w:t>
            </w:r>
            <w:r>
              <w:rPr>
                <w:noProof/>
                <w:webHidden/>
              </w:rPr>
              <w:tab/>
            </w:r>
            <w:r>
              <w:rPr>
                <w:noProof/>
                <w:webHidden/>
              </w:rPr>
              <w:fldChar w:fldCharType="begin"/>
            </w:r>
            <w:r>
              <w:rPr>
                <w:noProof/>
                <w:webHidden/>
              </w:rPr>
              <w:instrText xml:space="preserve"> PAGEREF _Toc69278586 \h </w:instrText>
            </w:r>
            <w:r>
              <w:rPr>
                <w:noProof/>
                <w:webHidden/>
              </w:rPr>
            </w:r>
            <w:r>
              <w:rPr>
                <w:noProof/>
                <w:webHidden/>
              </w:rPr>
              <w:fldChar w:fldCharType="separate"/>
            </w:r>
            <w:r>
              <w:rPr>
                <w:noProof/>
                <w:webHidden/>
              </w:rPr>
              <w:t>24</w:t>
            </w:r>
            <w:r>
              <w:rPr>
                <w:noProof/>
                <w:webHidden/>
              </w:rPr>
              <w:fldChar w:fldCharType="end"/>
            </w:r>
          </w:hyperlink>
        </w:p>
        <w:p w14:paraId="4BF00EB2" w14:textId="601103B9" w:rsidR="00C47CE0" w:rsidRDefault="00C47CE0">
          <w:pPr>
            <w:pStyle w:val="TOC3"/>
            <w:tabs>
              <w:tab w:val="right" w:leader="dot" w:pos="8296"/>
            </w:tabs>
            <w:rPr>
              <w:rFonts w:asciiTheme="minorHAnsi" w:eastAsiaTheme="minorEastAsia" w:hAnsiTheme="minorHAnsi"/>
              <w:noProof/>
              <w:color w:val="auto"/>
              <w:sz w:val="22"/>
              <w:lang w:val="de-DE" w:eastAsia="ja-JP"/>
            </w:rPr>
          </w:pPr>
          <w:hyperlink w:anchor="_Toc69278587" w:history="1">
            <w:r w:rsidRPr="00217A3D">
              <w:rPr>
                <w:rStyle w:val="Hyperlink"/>
                <w:noProof/>
                <w:lang w:val="sr-Latn-RS"/>
              </w:rPr>
              <w:t>Primeri</w:t>
            </w:r>
            <w:r>
              <w:rPr>
                <w:noProof/>
                <w:webHidden/>
              </w:rPr>
              <w:tab/>
            </w:r>
            <w:r>
              <w:rPr>
                <w:noProof/>
                <w:webHidden/>
              </w:rPr>
              <w:fldChar w:fldCharType="begin"/>
            </w:r>
            <w:r>
              <w:rPr>
                <w:noProof/>
                <w:webHidden/>
              </w:rPr>
              <w:instrText xml:space="preserve"> PAGEREF _Toc69278587 \h </w:instrText>
            </w:r>
            <w:r>
              <w:rPr>
                <w:noProof/>
                <w:webHidden/>
              </w:rPr>
            </w:r>
            <w:r>
              <w:rPr>
                <w:noProof/>
                <w:webHidden/>
              </w:rPr>
              <w:fldChar w:fldCharType="separate"/>
            </w:r>
            <w:r>
              <w:rPr>
                <w:noProof/>
                <w:webHidden/>
              </w:rPr>
              <w:t>24</w:t>
            </w:r>
            <w:r>
              <w:rPr>
                <w:noProof/>
                <w:webHidden/>
              </w:rPr>
              <w:fldChar w:fldCharType="end"/>
            </w:r>
          </w:hyperlink>
        </w:p>
        <w:p w14:paraId="5370A8DE" w14:textId="4117C225" w:rsidR="00C47CE0" w:rsidRDefault="00C47CE0">
          <w:pPr>
            <w:pStyle w:val="TOC1"/>
            <w:tabs>
              <w:tab w:val="right" w:leader="dot" w:pos="8296"/>
            </w:tabs>
            <w:rPr>
              <w:rFonts w:asciiTheme="minorHAnsi" w:eastAsiaTheme="minorEastAsia" w:hAnsiTheme="minorHAnsi"/>
              <w:noProof/>
              <w:color w:val="auto"/>
              <w:sz w:val="22"/>
              <w:lang w:val="de-DE" w:eastAsia="ja-JP"/>
            </w:rPr>
          </w:pPr>
          <w:hyperlink w:anchor="_Toc69278588" w:history="1">
            <w:r w:rsidRPr="00217A3D">
              <w:rPr>
                <w:rStyle w:val="Hyperlink"/>
                <w:noProof/>
                <w:lang w:val="sr-Latn-RS"/>
              </w:rPr>
              <w:t>Literatura</w:t>
            </w:r>
            <w:r>
              <w:rPr>
                <w:noProof/>
                <w:webHidden/>
              </w:rPr>
              <w:tab/>
            </w:r>
            <w:r>
              <w:rPr>
                <w:noProof/>
                <w:webHidden/>
              </w:rPr>
              <w:fldChar w:fldCharType="begin"/>
            </w:r>
            <w:r>
              <w:rPr>
                <w:noProof/>
                <w:webHidden/>
              </w:rPr>
              <w:instrText xml:space="preserve"> PAGEREF _Toc69278588 \h </w:instrText>
            </w:r>
            <w:r>
              <w:rPr>
                <w:noProof/>
                <w:webHidden/>
              </w:rPr>
            </w:r>
            <w:r>
              <w:rPr>
                <w:noProof/>
                <w:webHidden/>
              </w:rPr>
              <w:fldChar w:fldCharType="separate"/>
            </w:r>
            <w:r>
              <w:rPr>
                <w:noProof/>
                <w:webHidden/>
              </w:rPr>
              <w:t>45</w:t>
            </w:r>
            <w:r>
              <w:rPr>
                <w:noProof/>
                <w:webHidden/>
              </w:rPr>
              <w:fldChar w:fldCharType="end"/>
            </w:r>
          </w:hyperlink>
        </w:p>
        <w:p w14:paraId="140B974F" w14:textId="240B1D33" w:rsidR="000217EC" w:rsidRDefault="000217EC" w:rsidP="767F3F4A">
          <w:pPr>
            <w:rPr>
              <w:noProof/>
              <w:lang w:val="sr-Latn-RS"/>
            </w:rPr>
          </w:pPr>
          <w:r w:rsidRPr="74F294C6">
            <w:rPr>
              <w:b/>
              <w:bCs/>
              <w:noProof/>
            </w:rPr>
            <w:fldChar w:fldCharType="end"/>
          </w:r>
        </w:p>
      </w:sdtContent>
    </w:sdt>
    <w:p w14:paraId="3DCB481E" w14:textId="3A9A8C0D" w:rsidR="000A2841" w:rsidRDefault="000A2841" w:rsidP="767F3F4A">
      <w:pPr>
        <w:pStyle w:val="ContactInfo"/>
        <w:rPr>
          <w:noProof/>
          <w:lang w:val="sr-Latn-RS"/>
        </w:rPr>
      </w:pPr>
    </w:p>
    <w:p w14:paraId="55FBB0CE" w14:textId="40160F4C" w:rsidR="000A2841" w:rsidRDefault="000A2841" w:rsidP="767F3F4A">
      <w:pPr>
        <w:pStyle w:val="ContactInfo"/>
        <w:jc w:val="both"/>
        <w:rPr>
          <w:rFonts w:cs="Times New Roman"/>
          <w:noProof/>
          <w:lang w:val="sr-Latn-RS"/>
        </w:rPr>
      </w:pPr>
    </w:p>
    <w:p w14:paraId="2955BEC3" w14:textId="598404BF" w:rsidR="000A2841" w:rsidRDefault="000A2841" w:rsidP="767F3F4A">
      <w:pPr>
        <w:pStyle w:val="ContactInfo"/>
        <w:jc w:val="both"/>
        <w:rPr>
          <w:rFonts w:cs="Times New Roman"/>
          <w:noProof/>
          <w:lang w:val="sr-Latn-RS"/>
        </w:rPr>
      </w:pPr>
    </w:p>
    <w:p w14:paraId="38B6FF49" w14:textId="5F6C5C93" w:rsidR="000A2841" w:rsidRDefault="000A2841" w:rsidP="767F3F4A">
      <w:pPr>
        <w:pStyle w:val="ContactInfo"/>
        <w:jc w:val="both"/>
        <w:rPr>
          <w:rFonts w:cs="Times New Roman"/>
          <w:noProof/>
          <w:lang w:val="sr-Latn-RS"/>
        </w:rPr>
      </w:pPr>
    </w:p>
    <w:p w14:paraId="5B285110" w14:textId="34BAAE9A" w:rsidR="000A2841" w:rsidRDefault="000A2841" w:rsidP="767F3F4A">
      <w:pPr>
        <w:pStyle w:val="ContactInfo"/>
        <w:jc w:val="both"/>
        <w:rPr>
          <w:rFonts w:cs="Times New Roman"/>
          <w:noProof/>
          <w:lang w:val="sr-Latn-RS"/>
        </w:rPr>
      </w:pPr>
    </w:p>
    <w:p w14:paraId="78C910F9" w14:textId="549D2827" w:rsidR="000A2841" w:rsidRDefault="000A2841" w:rsidP="767F3F4A">
      <w:pPr>
        <w:pStyle w:val="ContactInfo"/>
        <w:jc w:val="both"/>
        <w:rPr>
          <w:rFonts w:cs="Times New Roman"/>
          <w:noProof/>
          <w:lang w:val="sr-Latn-RS"/>
        </w:rPr>
      </w:pPr>
    </w:p>
    <w:p w14:paraId="2C1A3836" w14:textId="04EB3382" w:rsidR="000A2841" w:rsidRDefault="000A2841" w:rsidP="767F3F4A">
      <w:pPr>
        <w:pStyle w:val="ContactInfo"/>
        <w:jc w:val="both"/>
        <w:rPr>
          <w:rFonts w:cs="Times New Roman"/>
          <w:noProof/>
          <w:lang w:val="sr-Latn-RS"/>
        </w:rPr>
      </w:pPr>
    </w:p>
    <w:p w14:paraId="4E23A511" w14:textId="488068C6" w:rsidR="000A2841" w:rsidRDefault="000A2841" w:rsidP="767F3F4A">
      <w:pPr>
        <w:pStyle w:val="ContactInfo"/>
        <w:jc w:val="both"/>
        <w:rPr>
          <w:rFonts w:cs="Times New Roman"/>
          <w:noProof/>
          <w:lang w:val="sr-Latn-RS"/>
        </w:rPr>
      </w:pPr>
    </w:p>
    <w:p w14:paraId="0140477B" w14:textId="1A02DB1B" w:rsidR="000A2841" w:rsidRDefault="000A2841" w:rsidP="767F3F4A">
      <w:pPr>
        <w:pStyle w:val="ContactInfo"/>
        <w:jc w:val="both"/>
        <w:rPr>
          <w:rFonts w:cs="Times New Roman"/>
          <w:noProof/>
          <w:lang w:val="sr-Latn-RS"/>
        </w:rPr>
      </w:pPr>
    </w:p>
    <w:p w14:paraId="7A9C4EBB" w14:textId="598562EA" w:rsidR="000A2841" w:rsidRDefault="000A2841" w:rsidP="767F3F4A">
      <w:pPr>
        <w:pStyle w:val="ContactInfo"/>
        <w:jc w:val="both"/>
        <w:rPr>
          <w:rFonts w:cs="Times New Roman"/>
          <w:noProof/>
          <w:lang w:val="sr-Latn-RS"/>
        </w:rPr>
      </w:pPr>
    </w:p>
    <w:p w14:paraId="6D30A0B8" w14:textId="7D929A64" w:rsidR="000A2841" w:rsidRDefault="000A2841" w:rsidP="767F3F4A">
      <w:pPr>
        <w:pStyle w:val="ContactInfo"/>
        <w:jc w:val="both"/>
        <w:rPr>
          <w:rFonts w:cs="Times New Roman"/>
          <w:noProof/>
          <w:lang w:val="sr-Latn-RS"/>
        </w:rPr>
      </w:pPr>
    </w:p>
    <w:p w14:paraId="7C39EFBA" w14:textId="55AEA715" w:rsidR="000A2841" w:rsidRDefault="000A2841" w:rsidP="767F3F4A">
      <w:pPr>
        <w:pStyle w:val="ContactInfo"/>
        <w:jc w:val="both"/>
        <w:rPr>
          <w:rFonts w:cs="Times New Roman"/>
          <w:noProof/>
          <w:lang w:val="sr-Latn-RS"/>
        </w:rPr>
      </w:pPr>
    </w:p>
    <w:p w14:paraId="284CBBDA" w14:textId="22CF7144" w:rsidR="000A2841" w:rsidRDefault="000A2841" w:rsidP="767F3F4A">
      <w:pPr>
        <w:pStyle w:val="ContactInfo"/>
        <w:jc w:val="both"/>
        <w:rPr>
          <w:rFonts w:cs="Times New Roman"/>
          <w:noProof/>
          <w:lang w:val="sr-Latn-RS"/>
        </w:rPr>
      </w:pPr>
    </w:p>
    <w:p w14:paraId="0B38F3BB" w14:textId="22EAFEFD" w:rsidR="000A2841" w:rsidRDefault="000A2841" w:rsidP="767F3F4A">
      <w:pPr>
        <w:pStyle w:val="ContactInfo"/>
        <w:jc w:val="both"/>
        <w:rPr>
          <w:rFonts w:cs="Times New Roman"/>
          <w:noProof/>
          <w:lang w:val="sr-Latn-RS"/>
        </w:rPr>
      </w:pPr>
    </w:p>
    <w:p w14:paraId="2C44F046" w14:textId="6BC28864" w:rsidR="000A2841" w:rsidRDefault="000A2841" w:rsidP="767F3F4A">
      <w:pPr>
        <w:pStyle w:val="ContactInfo"/>
        <w:jc w:val="both"/>
        <w:rPr>
          <w:rFonts w:cs="Times New Roman"/>
          <w:noProof/>
          <w:lang w:val="sr-Latn-RS"/>
        </w:rPr>
      </w:pPr>
    </w:p>
    <w:p w14:paraId="20F751CD" w14:textId="4B09E77C" w:rsidR="000A2841" w:rsidRDefault="000A2841" w:rsidP="767F3F4A">
      <w:pPr>
        <w:pStyle w:val="ContactInfo"/>
        <w:jc w:val="both"/>
        <w:rPr>
          <w:rFonts w:cs="Times New Roman"/>
          <w:noProof/>
          <w:lang w:val="sr-Latn-RS"/>
        </w:rPr>
      </w:pPr>
    </w:p>
    <w:p w14:paraId="56025ADC" w14:textId="33648975" w:rsidR="000A2841" w:rsidRDefault="000A2841" w:rsidP="767F3F4A">
      <w:pPr>
        <w:pStyle w:val="ContactInfo"/>
        <w:jc w:val="both"/>
        <w:rPr>
          <w:rFonts w:cs="Times New Roman"/>
          <w:noProof/>
          <w:lang w:val="sr-Latn-RS"/>
        </w:rPr>
      </w:pPr>
    </w:p>
    <w:p w14:paraId="32FA17AF" w14:textId="3F6B67AC" w:rsidR="000A2841" w:rsidRDefault="000A2841" w:rsidP="767F3F4A">
      <w:pPr>
        <w:pStyle w:val="ContactInfo"/>
        <w:jc w:val="both"/>
        <w:rPr>
          <w:rFonts w:cs="Times New Roman"/>
          <w:noProof/>
          <w:lang w:val="sr-Latn-RS"/>
        </w:rPr>
      </w:pPr>
    </w:p>
    <w:p w14:paraId="1674F5D2" w14:textId="200745F1" w:rsidR="000A2841" w:rsidRDefault="000A2841" w:rsidP="767F3F4A">
      <w:pPr>
        <w:pStyle w:val="ContactInfo"/>
        <w:jc w:val="both"/>
        <w:rPr>
          <w:rFonts w:cs="Times New Roman"/>
          <w:noProof/>
          <w:lang w:val="sr-Latn-RS"/>
        </w:rPr>
      </w:pPr>
    </w:p>
    <w:p w14:paraId="5213016C" w14:textId="3E2A6207" w:rsidR="000A2841" w:rsidRDefault="000A2841" w:rsidP="767F3F4A">
      <w:pPr>
        <w:pStyle w:val="ContactInfo"/>
        <w:jc w:val="both"/>
        <w:rPr>
          <w:rFonts w:cs="Times New Roman"/>
          <w:noProof/>
          <w:lang w:val="sr-Latn-RS"/>
        </w:rPr>
      </w:pPr>
    </w:p>
    <w:p w14:paraId="7AFF7F8E" w14:textId="36CD62B2" w:rsidR="000A2841" w:rsidRDefault="000A2841" w:rsidP="767F3F4A">
      <w:pPr>
        <w:pStyle w:val="ContactInfo"/>
        <w:jc w:val="both"/>
        <w:rPr>
          <w:rFonts w:cs="Times New Roman"/>
          <w:noProof/>
          <w:lang w:val="sr-Latn-RS"/>
        </w:rPr>
      </w:pPr>
    </w:p>
    <w:p w14:paraId="0050271A" w14:textId="1DF8BB28" w:rsidR="000A2841" w:rsidRDefault="000A2841" w:rsidP="767F3F4A">
      <w:pPr>
        <w:pStyle w:val="ContactInfo"/>
        <w:jc w:val="both"/>
        <w:rPr>
          <w:rFonts w:cs="Times New Roman"/>
          <w:noProof/>
          <w:lang w:val="sr-Latn-RS"/>
        </w:rPr>
      </w:pPr>
    </w:p>
    <w:p w14:paraId="6A30B589" w14:textId="69B14659" w:rsidR="000A2841" w:rsidRDefault="000A2841" w:rsidP="767F3F4A">
      <w:pPr>
        <w:pStyle w:val="ContactInfo"/>
        <w:jc w:val="both"/>
        <w:rPr>
          <w:rFonts w:cs="Times New Roman"/>
          <w:noProof/>
          <w:lang w:val="sr-Latn-RS"/>
        </w:rPr>
      </w:pPr>
    </w:p>
    <w:p w14:paraId="50E4AEA8" w14:textId="700D3334" w:rsidR="000A2841" w:rsidRDefault="000A2841" w:rsidP="767F3F4A">
      <w:pPr>
        <w:pStyle w:val="ContactInfo"/>
        <w:jc w:val="both"/>
        <w:rPr>
          <w:rFonts w:cs="Times New Roman"/>
          <w:noProof/>
          <w:lang w:val="sr-Latn-RS"/>
        </w:rPr>
      </w:pPr>
    </w:p>
    <w:p w14:paraId="545919AB" w14:textId="793A9D0B" w:rsidR="000A2841" w:rsidRDefault="000A2841" w:rsidP="767F3F4A">
      <w:pPr>
        <w:pStyle w:val="ContactInfo"/>
        <w:jc w:val="both"/>
        <w:rPr>
          <w:rFonts w:cs="Times New Roman"/>
          <w:noProof/>
          <w:lang w:val="sr-Latn-RS"/>
        </w:rPr>
      </w:pPr>
    </w:p>
    <w:p w14:paraId="5F9049A7" w14:textId="4D192F80" w:rsidR="767F3F4A" w:rsidRDefault="767F3F4A" w:rsidP="767F3F4A">
      <w:pPr>
        <w:pStyle w:val="ContactInfo"/>
        <w:jc w:val="both"/>
        <w:rPr>
          <w:rFonts w:eastAsia="Constantia"/>
          <w:noProof/>
          <w:szCs w:val="24"/>
          <w:lang w:val="sr-Latn-RS"/>
        </w:rPr>
      </w:pPr>
    </w:p>
    <w:p w14:paraId="4358E906" w14:textId="427ED78F" w:rsidR="000A2841" w:rsidRDefault="000A2841" w:rsidP="767F3F4A">
      <w:pPr>
        <w:pStyle w:val="ContactInfo"/>
        <w:jc w:val="both"/>
        <w:rPr>
          <w:rFonts w:cs="Times New Roman"/>
          <w:noProof/>
          <w:lang w:val="sr-Latn-RS"/>
        </w:rPr>
      </w:pPr>
    </w:p>
    <w:p w14:paraId="17205767" w14:textId="4EC5C4B6" w:rsidR="008C1770" w:rsidRDefault="008C1770" w:rsidP="767F3F4A">
      <w:pPr>
        <w:pStyle w:val="ContactInfo"/>
        <w:jc w:val="both"/>
        <w:rPr>
          <w:rFonts w:cs="Times New Roman"/>
          <w:noProof/>
          <w:lang w:val="sr-Latn-RS"/>
        </w:rPr>
      </w:pPr>
    </w:p>
    <w:p w14:paraId="14186019" w14:textId="0178083D" w:rsidR="008C1770" w:rsidRDefault="008C1770" w:rsidP="767F3F4A">
      <w:pPr>
        <w:pStyle w:val="ContactInfo"/>
        <w:jc w:val="both"/>
        <w:rPr>
          <w:rFonts w:cs="Times New Roman"/>
          <w:noProof/>
          <w:lang w:val="sr-Latn-RS"/>
        </w:rPr>
      </w:pPr>
    </w:p>
    <w:p w14:paraId="348347CA" w14:textId="02A5AC23" w:rsidR="008C1770" w:rsidRDefault="008C1770" w:rsidP="767F3F4A">
      <w:pPr>
        <w:pStyle w:val="ContactInfo"/>
        <w:jc w:val="both"/>
        <w:rPr>
          <w:rFonts w:eastAsia="Constantia"/>
          <w:noProof/>
          <w:szCs w:val="24"/>
          <w:lang w:val="sr-Latn-RS"/>
        </w:rPr>
      </w:pPr>
    </w:p>
    <w:p w14:paraId="12A44A78" w14:textId="18CA3539" w:rsidR="000A2841" w:rsidRDefault="767F3F4A" w:rsidP="767F3F4A">
      <w:pPr>
        <w:pStyle w:val="Heading1"/>
        <w:spacing w:line="276" w:lineRule="auto"/>
        <w:rPr>
          <w:noProof/>
          <w:lang w:val="sr-Latn-RS"/>
        </w:rPr>
      </w:pPr>
      <w:bookmarkStart w:id="5" w:name="_Toc69278582"/>
      <w:r w:rsidRPr="767F3F4A">
        <w:rPr>
          <w:noProof/>
          <w:lang w:val="sr-Latn-RS"/>
        </w:rPr>
        <w:lastRenderedPageBreak/>
        <w:t>Opis</w:t>
      </w:r>
      <w:bookmarkEnd w:id="5"/>
      <w:r w:rsidRPr="767F3F4A">
        <w:rPr>
          <w:noProof/>
          <w:lang w:val="sr-Latn-RS"/>
        </w:rPr>
        <w:t xml:space="preserve"> </w:t>
      </w:r>
    </w:p>
    <w:p w14:paraId="580B61DA" w14:textId="0BE58A14" w:rsidR="00FF1179" w:rsidRPr="00FF1179" w:rsidRDefault="767F3F4A" w:rsidP="767F3F4A">
      <w:pPr>
        <w:spacing w:line="276" w:lineRule="auto"/>
        <w:ind w:firstLine="720"/>
        <w:rPr>
          <w:rFonts w:cs="Times New Roman"/>
          <w:i/>
          <w:iCs/>
          <w:noProof/>
          <w:color w:val="auto"/>
          <w:lang w:val="sr-Latn-RS"/>
        </w:rPr>
      </w:pPr>
      <w:bookmarkStart w:id="6" w:name="_Hlk536729389"/>
      <w:r w:rsidRPr="767F3F4A">
        <w:rPr>
          <w:rFonts w:cs="Times New Roman"/>
          <w:noProof/>
          <w:color w:val="auto"/>
          <w:lang w:val="sr-Latn-RS"/>
        </w:rPr>
        <w:t xml:space="preserve">U seminarskom radu biće teorijski obrađene izabrane teme sa opisom praktične implementacije na primeru tehnologije MongoDB. Zbog uske povezanosti odabrane su teme </w:t>
      </w:r>
      <w:r w:rsidRPr="767F3F4A">
        <w:rPr>
          <w:rFonts w:cs="Times New Roman"/>
          <w:i/>
          <w:iCs/>
          <w:noProof/>
          <w:color w:val="auto"/>
          <w:lang w:val="sr-Latn-RS"/>
        </w:rPr>
        <w:t>Skladištenje</w:t>
      </w:r>
      <w:r w:rsidRPr="767F3F4A">
        <w:rPr>
          <w:rFonts w:cs="Times New Roman"/>
          <w:noProof/>
          <w:color w:val="auto"/>
          <w:lang w:val="sr-Latn-RS"/>
        </w:rPr>
        <w:t xml:space="preserve"> </w:t>
      </w:r>
      <w:r w:rsidRPr="767F3F4A">
        <w:rPr>
          <w:rFonts w:cs="Times New Roman"/>
          <w:i/>
          <w:iCs/>
          <w:noProof/>
          <w:color w:val="auto"/>
          <w:lang w:val="sr-Latn-RS"/>
        </w:rPr>
        <w:t xml:space="preserve">i indeksiranje </w:t>
      </w:r>
      <w:r w:rsidRPr="767F3F4A">
        <w:rPr>
          <w:rFonts w:cs="Times New Roman"/>
          <w:noProof/>
          <w:color w:val="auto"/>
          <w:lang w:val="sr-Latn-RS"/>
        </w:rPr>
        <w:t>(</w:t>
      </w:r>
      <w:r w:rsidRPr="767F3F4A">
        <w:rPr>
          <w:rFonts w:cs="Times New Roman"/>
          <w:i/>
          <w:iCs/>
          <w:noProof/>
          <w:color w:val="auto"/>
          <w:lang w:val="sr-Latn-RS"/>
        </w:rPr>
        <w:t>Storage and indexing</w:t>
      </w:r>
      <w:r w:rsidRPr="767F3F4A">
        <w:rPr>
          <w:rFonts w:cs="Times New Roman"/>
          <w:noProof/>
          <w:color w:val="auto"/>
          <w:lang w:val="sr-Latn-RS"/>
        </w:rPr>
        <w:t>);</w:t>
      </w:r>
      <w:r w:rsidRPr="767F3F4A">
        <w:rPr>
          <w:rFonts w:cs="Times New Roman"/>
          <w:i/>
          <w:iCs/>
          <w:noProof/>
          <w:color w:val="auto"/>
          <w:lang w:val="sr-Latn-RS"/>
        </w:rPr>
        <w:t xml:space="preserve"> Procesiranje upita i optimizacija </w:t>
      </w:r>
      <w:r w:rsidRPr="767F3F4A">
        <w:rPr>
          <w:rFonts w:cs="Times New Roman"/>
          <w:noProof/>
          <w:color w:val="auto"/>
          <w:lang w:val="sr-Latn-RS"/>
        </w:rPr>
        <w:t>(</w:t>
      </w:r>
      <w:r w:rsidRPr="767F3F4A">
        <w:rPr>
          <w:rFonts w:cs="Times New Roman"/>
          <w:i/>
          <w:iCs/>
          <w:noProof/>
          <w:color w:val="auto"/>
          <w:lang w:val="sr-Latn-RS"/>
        </w:rPr>
        <w:t>Query processing and optimization</w:t>
      </w:r>
      <w:r w:rsidRPr="767F3F4A">
        <w:rPr>
          <w:rFonts w:cs="Times New Roman"/>
          <w:noProof/>
          <w:color w:val="auto"/>
          <w:lang w:val="sr-Latn-RS"/>
        </w:rPr>
        <w:t>).</w:t>
      </w:r>
      <w:bookmarkEnd w:id="6"/>
      <w:r w:rsidRPr="767F3F4A">
        <w:rPr>
          <w:rFonts w:cs="Times New Roman"/>
          <w:noProof/>
          <w:lang w:val="sr-Latn-RS"/>
        </w:rPr>
        <w:t xml:space="preserve"> </w:t>
      </w:r>
    </w:p>
    <w:p w14:paraId="388BF8C3" w14:textId="01524859" w:rsidR="00E15CCD" w:rsidRPr="00E15CCD" w:rsidRDefault="767F3F4A" w:rsidP="767F3F4A">
      <w:pPr>
        <w:pStyle w:val="Heading1"/>
        <w:spacing w:after="0"/>
        <w:rPr>
          <w:noProof/>
          <w:lang w:val="sr-Latn-RS"/>
        </w:rPr>
      </w:pPr>
      <w:bookmarkStart w:id="7" w:name="_Toc69278583"/>
      <w:r w:rsidRPr="767F3F4A">
        <w:rPr>
          <w:noProof/>
          <w:lang w:val="sr-Latn-RS"/>
        </w:rPr>
        <w:t>Teorijski deo</w:t>
      </w:r>
      <w:bookmarkEnd w:id="7"/>
    </w:p>
    <w:p w14:paraId="44615A52" w14:textId="4F623267" w:rsidR="00110DA5" w:rsidRDefault="767F3F4A" w:rsidP="767F3F4A">
      <w:pPr>
        <w:pStyle w:val="Heading3"/>
        <w:rPr>
          <w:noProof/>
          <w:lang w:val="sr-Latn-RS"/>
        </w:rPr>
      </w:pPr>
      <w:bookmarkStart w:id="8" w:name="_Toc69278584"/>
      <w:r w:rsidRPr="767F3F4A">
        <w:rPr>
          <w:noProof/>
          <w:lang w:val="sr-Latn-RS"/>
        </w:rPr>
        <w:t>Indeksiranje podataka</w:t>
      </w:r>
      <w:bookmarkEnd w:id="8"/>
      <w:r w:rsidRPr="767F3F4A">
        <w:rPr>
          <w:noProof/>
          <w:lang w:val="sr-Latn-RS"/>
        </w:rPr>
        <w:t xml:space="preserve"> </w:t>
      </w:r>
    </w:p>
    <w:p w14:paraId="60EDA9AF" w14:textId="06949015" w:rsidR="005B6404" w:rsidRDefault="767F3F4A" w:rsidP="767F3F4A">
      <w:pPr>
        <w:pStyle w:val="Heading4"/>
        <w:rPr>
          <w:noProof/>
          <w:lang w:val="sr-Latn-RS"/>
        </w:rPr>
      </w:pPr>
      <w:r w:rsidRPr="767F3F4A">
        <w:rPr>
          <w:noProof/>
          <w:lang w:val="sr-Latn-RS"/>
        </w:rPr>
        <w:t>Osnovni pojmovi</w:t>
      </w:r>
    </w:p>
    <w:p w14:paraId="0C682DAE" w14:textId="59B9BD71" w:rsidR="005B6404" w:rsidRPr="005B6404" w:rsidRDefault="767F3F4A" w:rsidP="767F3F4A">
      <w:pPr>
        <w:pStyle w:val="Heading5"/>
        <w:rPr>
          <w:noProof/>
          <w:lang w:val="sr-Latn-RS"/>
        </w:rPr>
      </w:pPr>
      <w:r w:rsidRPr="767F3F4A">
        <w:rPr>
          <w:noProof/>
          <w:lang w:val="sr-Latn-RS"/>
        </w:rPr>
        <w:t>Definicije</w:t>
      </w:r>
    </w:p>
    <w:p w14:paraId="258F79F7" w14:textId="7F9C6E8F" w:rsidR="00FF1179" w:rsidRDefault="7AE6938D" w:rsidP="767F3F4A">
      <w:pPr>
        <w:spacing w:line="276" w:lineRule="auto"/>
        <w:ind w:firstLine="720"/>
        <w:rPr>
          <w:noProof/>
          <w:lang w:val="sr-Latn-RS"/>
        </w:rPr>
      </w:pPr>
      <w:r w:rsidRPr="7AE6938D">
        <w:rPr>
          <w:rFonts w:cs="Times New Roman"/>
          <w:noProof/>
          <w:color w:val="auto"/>
          <w:lang w:val="sr-Latn-RS"/>
        </w:rPr>
        <w:t xml:space="preserve">Poznato je da se podaci čuvaju u obliku zapisa. </w:t>
      </w:r>
      <w:r w:rsidRPr="7AE6938D">
        <w:rPr>
          <w:noProof/>
          <w:lang w:val="sr-Latn-RS"/>
        </w:rPr>
        <w:t>Svaki zapis ima ključno polje koje mu pomaže da bude prepoznatljivo. Indeksiranje je tehnika strukture podataka koja efikasno preuzima zapise iz datoteka baze podataka na osnovu nekih atributa nad kojima je izvršeno indeksiranje. Indeksiranje u sistemima baza podataka je slično onom koje vidimo u knjigama. [1]</w:t>
      </w:r>
    </w:p>
    <w:p w14:paraId="5DDD6F01" w14:textId="4F750344" w:rsidR="005B6404" w:rsidRDefault="767F3F4A" w:rsidP="767F3F4A">
      <w:pPr>
        <w:spacing w:line="276" w:lineRule="auto"/>
        <w:ind w:firstLine="720"/>
        <w:rPr>
          <w:noProof/>
          <w:lang w:val="sr-Latn-RS"/>
        </w:rPr>
      </w:pPr>
      <w:r w:rsidRPr="767F3F4A">
        <w:rPr>
          <w:noProof/>
          <w:lang w:val="sr-Latn-RS"/>
        </w:rPr>
        <w:t>Indeksiranje se koristi za optimizaciju performansi baze podataka tako što se minimizira broj pristupa disku potrebnih kada se upit obradi. Indeks je vrsta strukture podataka i koristi se za brzo pronalaženje i pristup podacima u tabeli baze podataka. [2]</w:t>
      </w:r>
    </w:p>
    <w:p w14:paraId="5047D318" w14:textId="6DC0FC6C" w:rsidR="005B6404" w:rsidRDefault="767F3F4A" w:rsidP="767F3F4A">
      <w:pPr>
        <w:pStyle w:val="Heading5"/>
        <w:rPr>
          <w:noProof/>
          <w:lang w:val="sr-Latn-RS"/>
        </w:rPr>
      </w:pPr>
      <w:r w:rsidRPr="767F3F4A">
        <w:rPr>
          <w:noProof/>
          <w:lang w:val="sr-Latn-RS"/>
        </w:rPr>
        <w:t>Struktura indeksa</w:t>
      </w:r>
    </w:p>
    <w:p w14:paraId="1FA0AE2D" w14:textId="73984E86" w:rsidR="005B6404" w:rsidRDefault="767F3F4A" w:rsidP="767F3F4A">
      <w:pPr>
        <w:ind w:firstLine="720"/>
        <w:rPr>
          <w:noProof/>
          <w:lang w:val="sr-Latn-RS"/>
        </w:rPr>
      </w:pPr>
      <w:r w:rsidRPr="767F3F4A">
        <w:rPr>
          <w:noProof/>
          <w:lang w:val="sr-Latn-RS"/>
        </w:rPr>
        <w:t>Indeksi se mogu kreirati pomoću nekih kolona baze podataka.</w:t>
      </w:r>
    </w:p>
    <w:p w14:paraId="7967D444" w14:textId="77777777" w:rsidR="00917267" w:rsidRDefault="005B6404" w:rsidP="767F3F4A">
      <w:pPr>
        <w:keepNext/>
        <w:jc w:val="center"/>
        <w:rPr>
          <w:noProof/>
          <w:lang w:val="sr-Latn-RS"/>
        </w:rPr>
      </w:pPr>
      <w:r>
        <w:rPr>
          <w:noProof/>
        </w:rPr>
        <w:drawing>
          <wp:inline distT="0" distB="0" distL="0" distR="0" wp14:anchorId="25C96CB1" wp14:editId="2224CBDC">
            <wp:extent cx="2604750" cy="739413"/>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604750" cy="739413"/>
                    </a:xfrm>
                    <a:prstGeom prst="rect">
                      <a:avLst/>
                    </a:prstGeom>
                  </pic:spPr>
                </pic:pic>
              </a:graphicData>
            </a:graphic>
          </wp:inline>
        </w:drawing>
      </w:r>
    </w:p>
    <w:p w14:paraId="35094F02" w14:textId="57018F90" w:rsidR="005B6404" w:rsidRDefault="767F3F4A" w:rsidP="767F3F4A">
      <w:pPr>
        <w:pStyle w:val="Caption"/>
        <w:jc w:val="center"/>
        <w:rPr>
          <w:noProof/>
          <w:lang w:val="sr-Latn-RS"/>
        </w:rPr>
      </w:pPr>
      <w:r w:rsidRPr="767F3F4A">
        <w:rPr>
          <w:noProof/>
          <w:lang w:val="sr-Latn-RS"/>
        </w:rPr>
        <w:t xml:space="preserve">Slika </w:t>
      </w:r>
      <w:r w:rsidR="00917267" w:rsidRPr="767F3F4A">
        <w:fldChar w:fldCharType="begin"/>
      </w:r>
      <w:r w:rsidR="00917267">
        <w:instrText xml:space="preserve"> SEQ Slika \* ARABIC </w:instrText>
      </w:r>
      <w:r w:rsidR="00917267" w:rsidRPr="767F3F4A">
        <w:fldChar w:fldCharType="separate"/>
      </w:r>
      <w:r w:rsidRPr="767F3F4A">
        <w:rPr>
          <w:noProof/>
        </w:rPr>
        <w:t>1</w:t>
      </w:r>
      <w:r w:rsidR="00917267" w:rsidRPr="767F3F4A">
        <w:rPr>
          <w:noProof/>
        </w:rPr>
        <w:fldChar w:fldCharType="end"/>
      </w:r>
      <w:r w:rsidRPr="767F3F4A">
        <w:rPr>
          <w:noProof/>
          <w:lang w:val="sr-Latn-RS"/>
        </w:rPr>
        <w:t xml:space="preserve"> - Struktura indeksa</w:t>
      </w:r>
    </w:p>
    <w:p w14:paraId="094AB881" w14:textId="77777777" w:rsidR="00917267" w:rsidRPr="00917267" w:rsidRDefault="00917267" w:rsidP="767F3F4A">
      <w:pPr>
        <w:rPr>
          <w:noProof/>
          <w:lang w:val="sr-Latn-RS"/>
        </w:rPr>
      </w:pPr>
    </w:p>
    <w:p w14:paraId="19F1A3D4" w14:textId="50571946" w:rsidR="005B6404" w:rsidRPr="005B6404" w:rsidRDefault="005B6404" w:rsidP="767F3F4A">
      <w:pPr>
        <w:rPr>
          <w:noProof/>
          <w:lang w:val="sr-Latn-RS"/>
        </w:rPr>
      </w:pPr>
      <w:r>
        <w:tab/>
      </w:r>
      <w:r w:rsidRPr="767F3F4A">
        <w:rPr>
          <w:noProof/>
          <w:lang w:val="sr-Latn-RS"/>
        </w:rPr>
        <w:t>Prva kolona baze podataka je ključ za pretraživanje, koji sadrži kopiju primarnog ključa ili ključa kandidata tabele. Vrednosti primarnog ključa čuvaju se u sortiranom redosledu tako da se odgovarajućim podacima može lako pristupiti.  Druga kolona baze podataka je referenca podataka. Sadrži skup pokazivača koji drže adresu bloka diska gde se može pronaći vrednost određenog ključa.</w:t>
      </w:r>
      <w:r w:rsidR="00446462" w:rsidRPr="767F3F4A">
        <w:rPr>
          <w:noProof/>
          <w:lang w:val="sr-Latn-RS"/>
        </w:rPr>
        <w:t xml:space="preserve"> [2]</w:t>
      </w:r>
    </w:p>
    <w:p w14:paraId="5896FEAA" w14:textId="7DADC372" w:rsidR="00E6170E" w:rsidRDefault="767F3F4A" w:rsidP="767F3F4A">
      <w:pPr>
        <w:pStyle w:val="Heading4"/>
        <w:rPr>
          <w:noProof/>
          <w:lang w:val="sr-Latn-RS"/>
        </w:rPr>
      </w:pPr>
      <w:r w:rsidRPr="767F3F4A">
        <w:rPr>
          <w:noProof/>
          <w:lang w:val="sr-Latn-RS"/>
        </w:rPr>
        <w:t>Tipovi i metode indeksiranja</w:t>
      </w:r>
    </w:p>
    <w:p w14:paraId="3F9A1C42" w14:textId="035825EF" w:rsidR="007179F7" w:rsidRDefault="767F3F4A" w:rsidP="767F3F4A">
      <w:pPr>
        <w:spacing w:line="276" w:lineRule="auto"/>
        <w:ind w:firstLine="720"/>
        <w:rPr>
          <w:noProof/>
          <w:lang w:val="sr-Latn-RS"/>
        </w:rPr>
      </w:pPr>
      <w:r w:rsidRPr="767F3F4A">
        <w:rPr>
          <w:noProof/>
          <w:lang w:val="sr-Latn-RS"/>
        </w:rPr>
        <w:t>Indeksiranje je definisano na osnovu njegovih atributa indeksiranja i može biti sledećih tipova:</w:t>
      </w:r>
    </w:p>
    <w:p w14:paraId="7A22AF6C" w14:textId="77A1B206" w:rsidR="00BB63B1" w:rsidRDefault="767F3F4A" w:rsidP="767F3F4A">
      <w:pPr>
        <w:pStyle w:val="ListParagraph"/>
        <w:numPr>
          <w:ilvl w:val="0"/>
          <w:numId w:val="3"/>
        </w:numPr>
        <w:spacing w:line="276" w:lineRule="auto"/>
        <w:rPr>
          <w:noProof/>
          <w:lang w:val="sr-Latn-RS"/>
        </w:rPr>
      </w:pPr>
      <w:r w:rsidRPr="767F3F4A">
        <w:rPr>
          <w:b/>
          <w:bCs/>
          <w:noProof/>
          <w:lang w:val="sr-Latn-RS"/>
        </w:rPr>
        <w:lastRenderedPageBreak/>
        <w:t xml:space="preserve">Uređeni indeks </w:t>
      </w:r>
      <w:r w:rsidRPr="767F3F4A">
        <w:rPr>
          <w:noProof/>
          <w:lang w:val="sr-Latn-RS"/>
        </w:rPr>
        <w:t>(</w:t>
      </w:r>
      <w:r w:rsidRPr="767F3F4A">
        <w:rPr>
          <w:b/>
          <w:bCs/>
          <w:i/>
          <w:iCs/>
          <w:noProof/>
          <w:lang w:val="sr-Latn-RS"/>
        </w:rPr>
        <w:t>Ordered Indices</w:t>
      </w:r>
      <w:r w:rsidRPr="767F3F4A">
        <w:rPr>
          <w:noProof/>
          <w:lang w:val="sr-Latn-RS"/>
        </w:rPr>
        <w:t>) - indeksi se obično sortiraju kako bi pretraživanje bilo brže, a indeksi koji se sortiraju su poznati kao uređeni indeksi</w:t>
      </w:r>
    </w:p>
    <w:p w14:paraId="163AE83F" w14:textId="113786CB" w:rsidR="007179F7" w:rsidRPr="00C24FF1" w:rsidRDefault="767F3F4A" w:rsidP="767F3F4A">
      <w:pPr>
        <w:pStyle w:val="ListParagraph"/>
        <w:numPr>
          <w:ilvl w:val="0"/>
          <w:numId w:val="3"/>
        </w:numPr>
        <w:spacing w:line="276" w:lineRule="auto"/>
        <w:rPr>
          <w:rFonts w:cs="Times New Roman"/>
          <w:color w:val="auto"/>
        </w:rPr>
      </w:pPr>
      <w:r w:rsidRPr="767F3F4A">
        <w:rPr>
          <w:b/>
          <w:bCs/>
          <w:noProof/>
          <w:lang w:val="sr-Latn-RS"/>
        </w:rPr>
        <w:t>Primarni indeks</w:t>
      </w:r>
      <w:r w:rsidRPr="767F3F4A">
        <w:rPr>
          <w:noProof/>
          <w:lang w:val="sr-Latn-RS"/>
        </w:rPr>
        <w:t xml:space="preserve"> (</w:t>
      </w:r>
      <w:r w:rsidRPr="767F3F4A">
        <w:rPr>
          <w:b/>
          <w:bCs/>
          <w:i/>
          <w:iCs/>
          <w:noProof/>
          <w:lang w:val="sr-Latn-RS"/>
        </w:rPr>
        <w:t>Primary Index</w:t>
      </w:r>
      <w:r w:rsidRPr="767F3F4A">
        <w:rPr>
          <w:noProof/>
          <w:lang w:val="sr-Latn-RS"/>
        </w:rPr>
        <w:t>) - primarni indeks definisan je na uređenoj datoteci podataka. Datoteka sa podacima je uređena na ključnom polju. Ključno polje je generalno primarni ključ odnosa</w:t>
      </w:r>
    </w:p>
    <w:p w14:paraId="6CEC6B50" w14:textId="3473F73D" w:rsidR="007179F7" w:rsidRPr="00C24FF1" w:rsidRDefault="21142F0B" w:rsidP="767F3F4A">
      <w:pPr>
        <w:pStyle w:val="ListParagraph"/>
        <w:numPr>
          <w:ilvl w:val="0"/>
          <w:numId w:val="3"/>
        </w:numPr>
        <w:spacing w:line="276" w:lineRule="auto"/>
        <w:rPr>
          <w:rFonts w:cs="Times New Roman"/>
          <w:color w:val="auto"/>
        </w:rPr>
      </w:pPr>
      <w:r w:rsidRPr="21142F0B">
        <w:rPr>
          <w:b/>
          <w:bCs/>
          <w:noProof/>
          <w:lang w:val="sr-Latn-RS"/>
        </w:rPr>
        <w:t>Sekundarni indeks</w:t>
      </w:r>
      <w:r w:rsidRPr="21142F0B">
        <w:rPr>
          <w:noProof/>
          <w:lang w:val="sr-Latn-RS"/>
        </w:rPr>
        <w:t xml:space="preserve"> (</w:t>
      </w:r>
      <w:r w:rsidRPr="21142F0B">
        <w:rPr>
          <w:b/>
          <w:bCs/>
          <w:i/>
          <w:iCs/>
          <w:noProof/>
          <w:lang w:val="sr-Latn-RS"/>
        </w:rPr>
        <w:t>Secondary Index</w:t>
      </w:r>
      <w:r w:rsidRPr="21142F0B">
        <w:rPr>
          <w:noProof/>
          <w:lang w:val="sr-Latn-RS"/>
        </w:rPr>
        <w:t>) - sekundarni indeks može biti generisan iz polja koje je ključ kandidata i ima jedinstvenu vrednost u svakom zapisu, ili ne-ključ sa dupliciranim vrednostima</w:t>
      </w:r>
    </w:p>
    <w:p w14:paraId="44DDBF45" w14:textId="2049FC6F" w:rsidR="007179F7" w:rsidRPr="00FF1179" w:rsidRDefault="21142F0B" w:rsidP="767F3F4A">
      <w:pPr>
        <w:pStyle w:val="ListParagraph"/>
        <w:numPr>
          <w:ilvl w:val="0"/>
          <w:numId w:val="3"/>
        </w:numPr>
        <w:spacing w:line="276" w:lineRule="auto"/>
        <w:rPr>
          <w:rFonts w:cs="Times New Roman"/>
          <w:color w:val="auto"/>
        </w:rPr>
      </w:pPr>
      <w:r w:rsidRPr="21142F0B">
        <w:rPr>
          <w:noProof/>
          <w:lang w:val="sr-Latn-RS"/>
        </w:rPr>
        <w:t> </w:t>
      </w:r>
      <w:r w:rsidRPr="21142F0B">
        <w:rPr>
          <w:b/>
          <w:bCs/>
          <w:noProof/>
          <w:lang w:val="sr-Latn-RS"/>
        </w:rPr>
        <w:t>Grupisani indeks</w:t>
      </w:r>
      <w:r w:rsidRPr="21142F0B">
        <w:rPr>
          <w:noProof/>
          <w:lang w:val="sr-Latn-RS"/>
        </w:rPr>
        <w:t xml:space="preserve"> (</w:t>
      </w:r>
      <w:r w:rsidRPr="21142F0B">
        <w:rPr>
          <w:b/>
          <w:bCs/>
          <w:i/>
          <w:iCs/>
          <w:noProof/>
          <w:lang w:val="sr-Latn-RS"/>
        </w:rPr>
        <w:t>Clustering Index</w:t>
      </w:r>
      <w:r w:rsidRPr="21142F0B">
        <w:rPr>
          <w:noProof/>
          <w:lang w:val="sr-Latn-RS"/>
        </w:rPr>
        <w:t>) - grupisani indeks (klaster) definisan je na uređenoj datoteci podataka. Datoteka sa podacima je uređena na ne-ključnom polju</w:t>
      </w:r>
    </w:p>
    <w:p w14:paraId="2A56AA61" w14:textId="76D930BB" w:rsidR="004360C8" w:rsidRDefault="004360C8" w:rsidP="767F3F4A">
      <w:pPr>
        <w:spacing w:line="276" w:lineRule="auto"/>
        <w:rPr>
          <w:rFonts w:cs="Times New Roman"/>
          <w:i/>
          <w:iCs/>
          <w:noProof/>
          <w:color w:val="auto"/>
          <w:lang w:val="sr-Latn-RS"/>
        </w:rPr>
      </w:pPr>
    </w:p>
    <w:p w14:paraId="417081E9" w14:textId="77777777" w:rsidR="00917267" w:rsidRDefault="004360C8" w:rsidP="767F3F4A">
      <w:pPr>
        <w:keepNext/>
        <w:spacing w:line="276" w:lineRule="auto"/>
        <w:jc w:val="center"/>
        <w:rPr>
          <w:noProof/>
          <w:lang w:val="sr-Latn-RS"/>
        </w:rPr>
      </w:pPr>
      <w:r>
        <w:rPr>
          <w:noProof/>
        </w:rPr>
        <w:drawing>
          <wp:inline distT="0" distB="0" distL="0" distR="0" wp14:anchorId="64566DE5" wp14:editId="0F2C1E70">
            <wp:extent cx="5009302" cy="243228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009302" cy="2432280"/>
                    </a:xfrm>
                    <a:prstGeom prst="rect">
                      <a:avLst/>
                    </a:prstGeom>
                  </pic:spPr>
                </pic:pic>
              </a:graphicData>
            </a:graphic>
          </wp:inline>
        </w:drawing>
      </w:r>
    </w:p>
    <w:p w14:paraId="07EFA834" w14:textId="33E25CF0" w:rsidR="0063737A" w:rsidRDefault="767F3F4A" w:rsidP="767F3F4A">
      <w:pPr>
        <w:pStyle w:val="Caption"/>
        <w:jc w:val="center"/>
        <w:rPr>
          <w:rFonts w:cs="Times New Roman"/>
          <w:noProof/>
          <w:color w:val="auto"/>
          <w:lang w:val="sr-Latn-RS"/>
        </w:rPr>
      </w:pPr>
      <w:r w:rsidRPr="767F3F4A">
        <w:rPr>
          <w:noProof/>
          <w:lang w:val="sr-Latn-RS"/>
        </w:rPr>
        <w:t xml:space="preserve">Slika </w:t>
      </w:r>
      <w:r w:rsidR="00917267" w:rsidRPr="767F3F4A">
        <w:fldChar w:fldCharType="begin"/>
      </w:r>
      <w:r w:rsidR="00917267">
        <w:instrText xml:space="preserve"> SEQ Slika \* ARABIC </w:instrText>
      </w:r>
      <w:r w:rsidR="00917267" w:rsidRPr="767F3F4A">
        <w:fldChar w:fldCharType="separate"/>
      </w:r>
      <w:r w:rsidRPr="767F3F4A">
        <w:rPr>
          <w:noProof/>
        </w:rPr>
        <w:t>2</w:t>
      </w:r>
      <w:r w:rsidR="00917267" w:rsidRPr="767F3F4A">
        <w:rPr>
          <w:noProof/>
        </w:rPr>
        <w:fldChar w:fldCharType="end"/>
      </w:r>
      <w:r w:rsidRPr="767F3F4A">
        <w:rPr>
          <w:noProof/>
          <w:lang w:val="sr-Latn-RS"/>
        </w:rPr>
        <w:t xml:space="preserve"> - Metode indeksiranja</w:t>
      </w:r>
    </w:p>
    <w:p w14:paraId="5A7C4457" w14:textId="77777777" w:rsidR="00220822" w:rsidRPr="00BB63B1" w:rsidRDefault="00220822" w:rsidP="767F3F4A">
      <w:pPr>
        <w:spacing w:line="276" w:lineRule="auto"/>
        <w:jc w:val="center"/>
        <w:rPr>
          <w:rFonts w:cs="Times New Roman"/>
          <w:noProof/>
          <w:color w:val="auto"/>
          <w:lang w:val="sr-Latn-RS"/>
        </w:rPr>
      </w:pPr>
    </w:p>
    <w:p w14:paraId="1F4BB6A0" w14:textId="250CBFA9" w:rsidR="009347BF" w:rsidRDefault="7385CC49" w:rsidP="767F3F4A">
      <w:pPr>
        <w:pStyle w:val="Heading5"/>
        <w:rPr>
          <w:noProof/>
          <w:lang w:val="sr-Latn-RS"/>
        </w:rPr>
      </w:pPr>
      <w:r w:rsidRPr="7385CC49">
        <w:rPr>
          <w:noProof/>
          <w:lang w:val="sr-Latn-RS"/>
        </w:rPr>
        <w:t>Uređeni indeks (Ordered Indices)</w:t>
      </w:r>
    </w:p>
    <w:p w14:paraId="5CCAA6AD" w14:textId="00102E29" w:rsidR="00844D56" w:rsidRDefault="767F3F4A" w:rsidP="767F3F4A">
      <w:pPr>
        <w:ind w:firstLine="720"/>
        <w:rPr>
          <w:noProof/>
          <w:lang w:val="sr-Latn-RS"/>
        </w:rPr>
      </w:pPr>
      <w:r w:rsidRPr="767F3F4A">
        <w:rPr>
          <w:i/>
          <w:iCs/>
          <w:noProof/>
          <w:lang w:val="sr-Latn-RS"/>
        </w:rPr>
        <w:t>Primer</w:t>
      </w:r>
      <w:r w:rsidRPr="767F3F4A">
        <w:rPr>
          <w:noProof/>
          <w:lang w:val="sr-Latn-RS"/>
        </w:rPr>
        <w:t>: Data je tabela zaposlenih sa hiljadama zapisa, od kojih je svaki dug 10 bajta. Ako njihovi ID-ovi počinju sa 1, 2, 3, i tako dalje, a potrebno je pretražiti studenta sa ID-jem 543. [2]</w:t>
      </w:r>
    </w:p>
    <w:p w14:paraId="7A69174C" w14:textId="00BF8E13" w:rsidR="00844D56" w:rsidRDefault="7385CC49" w:rsidP="00575680">
      <w:pPr>
        <w:pStyle w:val="ListParagraph"/>
        <w:numPr>
          <w:ilvl w:val="0"/>
          <w:numId w:val="9"/>
        </w:numPr>
      </w:pPr>
      <w:r w:rsidRPr="7385CC49">
        <w:rPr>
          <w:noProof/>
          <w:lang w:val="sr-Latn-RS"/>
        </w:rPr>
        <w:t>U slučaju baze podataka bez indeksa, mora se pretražiti disk blok od početka do rednog broja 543. DBMS će čitati zapis i nakon očitavanja iznosiće         543 * 10 = 5430 bajta     </w:t>
      </w:r>
    </w:p>
    <w:p w14:paraId="114C3905" w14:textId="2E5A32A7" w:rsidR="009347BF" w:rsidRDefault="7385CC49" w:rsidP="767F3F4A">
      <w:pPr>
        <w:pStyle w:val="ListParagraph"/>
        <w:numPr>
          <w:ilvl w:val="0"/>
          <w:numId w:val="9"/>
        </w:numPr>
        <w:rPr>
          <w:noProof/>
          <w:lang w:val="sr-Latn-RS"/>
        </w:rPr>
      </w:pPr>
      <w:r w:rsidRPr="7385CC49">
        <w:rPr>
          <w:noProof/>
          <w:lang w:val="sr-Latn-RS"/>
        </w:rPr>
        <w:t xml:space="preserve">U slučaju indeksa, pretraživaće se pomoću indeksa, a DBMS će pročitati zapis nakon očitavanja 542 * 2 = 1084 bajta, što je veoma manje u odnosu na prethodni slučaj pri čemu se vreme čitanja znatno smanjuje </w:t>
      </w:r>
    </w:p>
    <w:p w14:paraId="0615BDCF" w14:textId="31ADBCEB" w:rsidR="0063737A" w:rsidRPr="0063737A" w:rsidRDefault="21142F0B" w:rsidP="21142F0B">
      <w:pPr>
        <w:pStyle w:val="Heading5"/>
        <w:rPr>
          <w:noProof/>
          <w:lang w:val="sr-Latn-RS"/>
        </w:rPr>
      </w:pPr>
      <w:r w:rsidRPr="21142F0B">
        <w:rPr>
          <w:noProof/>
          <w:lang w:val="sr-Latn-RS"/>
        </w:rPr>
        <w:t>Primarno indeksiranje (Primary Index)</w:t>
      </w:r>
    </w:p>
    <w:p w14:paraId="0A98C480" w14:textId="1EB10202" w:rsidR="0063737A" w:rsidRDefault="767F3F4A" w:rsidP="767F3F4A">
      <w:pPr>
        <w:spacing w:line="276" w:lineRule="auto"/>
        <w:ind w:firstLine="720"/>
        <w:rPr>
          <w:noProof/>
          <w:lang w:val="sr-Latn-RS"/>
        </w:rPr>
      </w:pPr>
      <w:r w:rsidRPr="767F3F4A">
        <w:rPr>
          <w:noProof/>
          <w:lang w:val="sr-Latn-RS"/>
        </w:rPr>
        <w:t xml:space="preserve">Ako je indeks kreiran na osnovu primarnog ključa tabele, onda je poznat kao primarno indeksiranje. Ovi primarni ključevi su jedinstveni za svaki zapis i sadrže </w:t>
      </w:r>
      <w:r w:rsidRPr="767F3F4A">
        <w:rPr>
          <w:noProof/>
          <w:lang w:val="sr-Latn-RS"/>
        </w:rPr>
        <w:lastRenderedPageBreak/>
        <w:t>odnos 1:1 između zapisa.     Kako su primarni ključevi smešteni u sortiranom redosledu, performanse operacije pretraživanja su jako efikasne. [1] </w:t>
      </w:r>
    </w:p>
    <w:p w14:paraId="59C4EE0B" w14:textId="711C692C" w:rsidR="0063737A" w:rsidRDefault="767F3F4A" w:rsidP="767F3F4A">
      <w:pPr>
        <w:spacing w:line="276" w:lineRule="auto"/>
        <w:ind w:firstLine="720"/>
        <w:rPr>
          <w:noProof/>
          <w:lang w:val="sr-Latn-RS"/>
        </w:rPr>
      </w:pPr>
      <w:r w:rsidRPr="767F3F4A">
        <w:rPr>
          <w:noProof/>
          <w:lang w:val="sr-Latn-RS"/>
        </w:rPr>
        <w:t>Primarni indeks sačinjavaju dva osnovna tipa:</w:t>
      </w:r>
    </w:p>
    <w:p w14:paraId="72ECFDED" w14:textId="77777777" w:rsidR="0063737A" w:rsidRPr="00FF1179" w:rsidRDefault="767F3F4A" w:rsidP="767F3F4A">
      <w:pPr>
        <w:pStyle w:val="ListParagraph"/>
        <w:numPr>
          <w:ilvl w:val="0"/>
          <w:numId w:val="4"/>
        </w:numPr>
        <w:spacing w:line="276" w:lineRule="auto"/>
        <w:rPr>
          <w:i/>
          <w:iCs/>
        </w:rPr>
      </w:pPr>
      <w:r w:rsidRPr="767F3F4A">
        <w:rPr>
          <w:b/>
          <w:bCs/>
          <w:noProof/>
          <w:lang w:val="sr-Latn-RS"/>
        </w:rPr>
        <w:t>Gusto indeksiranje</w:t>
      </w:r>
      <w:r w:rsidRPr="767F3F4A">
        <w:rPr>
          <w:noProof/>
          <w:lang w:val="sr-Latn-RS"/>
        </w:rPr>
        <w:t xml:space="preserve"> (</w:t>
      </w:r>
      <w:r w:rsidRPr="767F3F4A">
        <w:rPr>
          <w:b/>
          <w:bCs/>
          <w:i/>
          <w:iCs/>
          <w:noProof/>
          <w:lang w:val="sr-Latn-RS"/>
        </w:rPr>
        <w:t>Dense Index</w:t>
      </w:r>
      <w:r w:rsidRPr="767F3F4A">
        <w:rPr>
          <w:noProof/>
          <w:lang w:val="sr-Latn-RS"/>
        </w:rPr>
        <w:t>)</w:t>
      </w:r>
      <w:r w:rsidRPr="767F3F4A">
        <w:rPr>
          <w:i/>
          <w:iCs/>
          <w:noProof/>
          <w:lang w:val="sr-Latn-RS"/>
        </w:rPr>
        <w:t xml:space="preserve">     </w:t>
      </w:r>
    </w:p>
    <w:p w14:paraId="44D0DE2C" w14:textId="3A011F95" w:rsidR="0063737A" w:rsidRPr="00487E99" w:rsidRDefault="767F3F4A" w:rsidP="767F3F4A">
      <w:pPr>
        <w:pStyle w:val="ListParagraph"/>
        <w:numPr>
          <w:ilvl w:val="0"/>
          <w:numId w:val="4"/>
        </w:numPr>
        <w:spacing w:line="276" w:lineRule="auto"/>
        <w:rPr>
          <w:rFonts w:cs="Times New Roman"/>
          <w:i/>
          <w:iCs/>
          <w:color w:val="auto"/>
        </w:rPr>
      </w:pPr>
      <w:r w:rsidRPr="767F3F4A">
        <w:rPr>
          <w:b/>
          <w:bCs/>
          <w:noProof/>
          <w:lang w:val="sr-Latn-RS"/>
        </w:rPr>
        <w:t>Retko indeksiranje</w:t>
      </w:r>
      <w:r w:rsidRPr="767F3F4A">
        <w:rPr>
          <w:noProof/>
          <w:lang w:val="sr-Latn-RS"/>
        </w:rPr>
        <w:t xml:space="preserve"> (</w:t>
      </w:r>
      <w:r w:rsidRPr="767F3F4A">
        <w:rPr>
          <w:b/>
          <w:bCs/>
          <w:i/>
          <w:iCs/>
          <w:noProof/>
          <w:lang w:val="sr-Latn-RS"/>
        </w:rPr>
        <w:t>Sparse Index</w:t>
      </w:r>
      <w:r w:rsidRPr="767F3F4A">
        <w:rPr>
          <w:noProof/>
          <w:lang w:val="sr-Latn-RS"/>
        </w:rPr>
        <w:t>)</w:t>
      </w:r>
    </w:p>
    <w:p w14:paraId="58256FFE" w14:textId="6B7EC2FA" w:rsidR="00487E99" w:rsidRPr="00487E99" w:rsidRDefault="21142F0B" w:rsidP="767F3F4A">
      <w:pPr>
        <w:spacing w:line="276" w:lineRule="auto"/>
        <w:ind w:firstLine="720"/>
        <w:rPr>
          <w:rFonts w:cs="Times New Roman"/>
          <w:noProof/>
          <w:color w:val="auto"/>
          <w:lang w:val="sr-Latn-RS"/>
        </w:rPr>
      </w:pPr>
      <w:r w:rsidRPr="21142F0B">
        <w:rPr>
          <w:rFonts w:cs="Times New Roman"/>
          <w:b/>
          <w:bCs/>
          <w:noProof/>
          <w:color w:val="auto"/>
          <w:lang w:val="sr-Latn-RS"/>
        </w:rPr>
        <w:t>Višestruko indeksiranje</w:t>
      </w:r>
      <w:r w:rsidRPr="21142F0B">
        <w:rPr>
          <w:rFonts w:cs="Times New Roman"/>
          <w:noProof/>
          <w:color w:val="auto"/>
          <w:lang w:val="sr-Latn-RS"/>
        </w:rPr>
        <w:t xml:space="preserve"> odnosno </w:t>
      </w:r>
      <w:r w:rsidRPr="21142F0B">
        <w:rPr>
          <w:rFonts w:cs="Times New Roman"/>
          <w:b/>
          <w:bCs/>
          <w:i/>
          <w:iCs/>
          <w:noProof/>
          <w:color w:val="auto"/>
          <w:lang w:val="sr-Latn-RS"/>
        </w:rPr>
        <w:t>multilevel index</w:t>
      </w:r>
      <w:r w:rsidRPr="21142F0B">
        <w:rPr>
          <w:rFonts w:cs="Times New Roman"/>
          <w:noProof/>
          <w:color w:val="auto"/>
          <w:lang w:val="sr-Latn-RS"/>
        </w:rPr>
        <w:t xml:space="preserve"> je specijalni tip indeksiranja gde se indeksiranje vrši u više nivoa, što se može zaključiti iz samog naziva. </w:t>
      </w:r>
    </w:p>
    <w:p w14:paraId="334C7D04" w14:textId="0AD7A40F" w:rsidR="008638F1" w:rsidRPr="008638F1" w:rsidRDefault="7385CC49" w:rsidP="767F3F4A">
      <w:pPr>
        <w:pStyle w:val="Heading6"/>
        <w:rPr>
          <w:noProof/>
          <w:lang w:val="sr-Latn-RS"/>
        </w:rPr>
      </w:pPr>
      <w:r w:rsidRPr="7385CC49">
        <w:rPr>
          <w:noProof/>
          <w:lang w:val="sr-Latn-RS"/>
        </w:rPr>
        <w:t>Gusto indeksiranje (Dense Index)</w:t>
      </w:r>
    </w:p>
    <w:p w14:paraId="5B54261E" w14:textId="35F1CDB6" w:rsidR="0060482E" w:rsidRDefault="767F3F4A" w:rsidP="767F3F4A">
      <w:pPr>
        <w:ind w:firstLine="720"/>
        <w:rPr>
          <w:noProof/>
          <w:lang w:val="sr-Latn-RS"/>
        </w:rPr>
      </w:pPr>
      <w:r w:rsidRPr="767F3F4A">
        <w:rPr>
          <w:noProof/>
          <w:lang w:val="sr-Latn-RS"/>
        </w:rPr>
        <w:t>Kod gustog indeksiranja, postoji indeksni zapis za svaku vrednost ključa pretrage u bazi podataka. To čini pretraživanje bržim, ali zahteva više prostora za pohranjivanje samih indeksnih zapisa. Zapisi indeksa sadrže vrednost ključa za pretragu i pokazivač na stvarni zapis na disku.</w:t>
      </w:r>
    </w:p>
    <w:p w14:paraId="186D955D" w14:textId="77777777" w:rsidR="004B69B4" w:rsidRDefault="004B69B4" w:rsidP="767F3F4A">
      <w:pPr>
        <w:ind w:firstLine="720"/>
        <w:rPr>
          <w:noProof/>
          <w:lang w:val="sr-Latn-RS"/>
        </w:rPr>
      </w:pPr>
    </w:p>
    <w:p w14:paraId="404C5A74" w14:textId="77777777" w:rsidR="00917267" w:rsidRDefault="002D3860" w:rsidP="767F3F4A">
      <w:pPr>
        <w:keepNext/>
        <w:jc w:val="center"/>
        <w:rPr>
          <w:noProof/>
          <w:lang w:val="sr-Latn-RS"/>
        </w:rPr>
      </w:pPr>
      <w:r>
        <w:rPr>
          <w:noProof/>
        </w:rPr>
        <w:drawing>
          <wp:inline distT="0" distB="0" distL="0" distR="0" wp14:anchorId="050AC32B" wp14:editId="6211F994">
            <wp:extent cx="5092462" cy="12623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92462" cy="1262386"/>
                    </a:xfrm>
                    <a:prstGeom prst="rect">
                      <a:avLst/>
                    </a:prstGeom>
                  </pic:spPr>
                </pic:pic>
              </a:graphicData>
            </a:graphic>
          </wp:inline>
        </w:drawing>
      </w:r>
    </w:p>
    <w:p w14:paraId="03E4D28E" w14:textId="52E7B0E7" w:rsidR="002D3860" w:rsidRPr="0060482E" w:rsidRDefault="767F3F4A" w:rsidP="767F3F4A">
      <w:pPr>
        <w:pStyle w:val="Caption"/>
        <w:jc w:val="center"/>
        <w:rPr>
          <w:noProof/>
          <w:lang w:val="sr-Latn-RS"/>
        </w:rPr>
      </w:pPr>
      <w:r w:rsidRPr="767F3F4A">
        <w:rPr>
          <w:noProof/>
          <w:lang w:val="sr-Latn-RS"/>
        </w:rPr>
        <w:t xml:space="preserve">Slika </w:t>
      </w:r>
      <w:r w:rsidR="00917267" w:rsidRPr="767F3F4A">
        <w:fldChar w:fldCharType="begin"/>
      </w:r>
      <w:r w:rsidR="00917267">
        <w:instrText xml:space="preserve"> SEQ Slika \* ARABIC </w:instrText>
      </w:r>
      <w:r w:rsidR="00917267" w:rsidRPr="767F3F4A">
        <w:fldChar w:fldCharType="separate"/>
      </w:r>
      <w:r w:rsidRPr="767F3F4A">
        <w:rPr>
          <w:noProof/>
        </w:rPr>
        <w:t>3</w:t>
      </w:r>
      <w:r w:rsidR="00917267" w:rsidRPr="767F3F4A">
        <w:rPr>
          <w:noProof/>
        </w:rPr>
        <w:fldChar w:fldCharType="end"/>
      </w:r>
      <w:r w:rsidRPr="767F3F4A">
        <w:rPr>
          <w:noProof/>
          <w:lang w:val="sr-Latn-RS"/>
        </w:rPr>
        <w:t xml:space="preserve"> - Gusto indeksiranje</w:t>
      </w:r>
    </w:p>
    <w:p w14:paraId="66E6785C" w14:textId="71E79FD4" w:rsidR="007179F7" w:rsidRDefault="7385CC49" w:rsidP="767F3F4A">
      <w:pPr>
        <w:pStyle w:val="Heading6"/>
        <w:rPr>
          <w:noProof/>
          <w:lang w:val="sr-Latn-RS"/>
        </w:rPr>
      </w:pPr>
      <w:r w:rsidRPr="7385CC49">
        <w:rPr>
          <w:noProof/>
          <w:lang w:val="sr-Latn-RS"/>
        </w:rPr>
        <w:t>Retko indeksiranje (Sparse Index)</w:t>
      </w:r>
    </w:p>
    <w:p w14:paraId="78D6D551" w14:textId="490B9327" w:rsidR="002D3860" w:rsidRDefault="7385CC49" w:rsidP="767F3F4A">
      <w:pPr>
        <w:ind w:firstLine="720"/>
        <w:rPr>
          <w:noProof/>
          <w:lang w:val="sr-Latn-RS"/>
        </w:rPr>
      </w:pPr>
      <w:r w:rsidRPr="7385CC49">
        <w:rPr>
          <w:noProof/>
          <w:lang w:val="sr-Latn-RS"/>
        </w:rPr>
        <w:t>U slučaju retkog indeksiranja, zapisi indeksa nisu kreirani za svaki ključ za pretragu. Zapis indeksa sadrži ključ za pretragu i stvarni pokazivač na podatke smeštene na disku. Da bi se pretražila stavka (</w:t>
      </w:r>
      <w:r w:rsidRPr="7385CC49">
        <w:rPr>
          <w:i/>
          <w:iCs/>
          <w:noProof/>
          <w:lang w:val="sr-Latn-RS"/>
        </w:rPr>
        <w:t>record</w:t>
      </w:r>
      <w:r w:rsidRPr="7385CC49">
        <w:rPr>
          <w:noProof/>
          <w:lang w:val="sr-Latn-RS"/>
        </w:rPr>
        <w:t>), prvo se pristupa indeksnom zapisu i dolazi do stvarne lokacije podatka. Ako podaci koji se traže nisu tamo gde se direktno dolazi prateći indeks, onda sistem započinje sekvencijalno pretraživanje dok se ne pronađu željeni podaci.</w:t>
      </w:r>
    </w:p>
    <w:p w14:paraId="2865AB7D" w14:textId="77777777" w:rsidR="004B69B4" w:rsidRDefault="004B69B4" w:rsidP="767F3F4A">
      <w:pPr>
        <w:ind w:firstLine="720"/>
        <w:rPr>
          <w:noProof/>
          <w:lang w:val="sr-Latn-RS"/>
        </w:rPr>
      </w:pPr>
    </w:p>
    <w:p w14:paraId="78692B2E" w14:textId="77777777" w:rsidR="00917267" w:rsidRDefault="00150BD1" w:rsidP="767F3F4A">
      <w:pPr>
        <w:keepNext/>
        <w:jc w:val="center"/>
        <w:rPr>
          <w:noProof/>
          <w:lang w:val="sr-Latn-RS"/>
        </w:rPr>
      </w:pPr>
      <w:r>
        <w:rPr>
          <w:noProof/>
        </w:rPr>
        <w:drawing>
          <wp:inline distT="0" distB="0" distL="0" distR="0" wp14:anchorId="1E02C4C6" wp14:editId="20107FB1">
            <wp:extent cx="4833926" cy="129956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833926" cy="1299562"/>
                    </a:xfrm>
                    <a:prstGeom prst="rect">
                      <a:avLst/>
                    </a:prstGeom>
                  </pic:spPr>
                </pic:pic>
              </a:graphicData>
            </a:graphic>
          </wp:inline>
        </w:drawing>
      </w:r>
    </w:p>
    <w:p w14:paraId="42BA90CC" w14:textId="7A9ADF70" w:rsidR="00150BD1" w:rsidRDefault="767F3F4A" w:rsidP="767F3F4A">
      <w:pPr>
        <w:pStyle w:val="Caption"/>
        <w:jc w:val="center"/>
        <w:rPr>
          <w:noProof/>
          <w:lang w:val="sr-Latn-RS"/>
        </w:rPr>
      </w:pPr>
      <w:r w:rsidRPr="767F3F4A">
        <w:rPr>
          <w:noProof/>
          <w:lang w:val="sr-Latn-RS"/>
        </w:rPr>
        <w:t xml:space="preserve">Slika </w:t>
      </w:r>
      <w:r w:rsidR="00917267" w:rsidRPr="767F3F4A">
        <w:fldChar w:fldCharType="begin"/>
      </w:r>
      <w:r w:rsidR="00917267">
        <w:instrText xml:space="preserve"> SEQ Slika \* ARABIC </w:instrText>
      </w:r>
      <w:r w:rsidR="00917267" w:rsidRPr="767F3F4A">
        <w:fldChar w:fldCharType="separate"/>
      </w:r>
      <w:r w:rsidRPr="767F3F4A">
        <w:rPr>
          <w:noProof/>
        </w:rPr>
        <w:t>4</w:t>
      </w:r>
      <w:r w:rsidR="00917267" w:rsidRPr="767F3F4A">
        <w:rPr>
          <w:noProof/>
        </w:rPr>
        <w:fldChar w:fldCharType="end"/>
      </w:r>
      <w:r w:rsidRPr="767F3F4A">
        <w:rPr>
          <w:noProof/>
          <w:lang w:val="sr-Latn-RS"/>
        </w:rPr>
        <w:t xml:space="preserve"> - Retko indeksiranje</w:t>
      </w:r>
    </w:p>
    <w:p w14:paraId="6B51C80E" w14:textId="77777777" w:rsidR="005D7CA1" w:rsidRPr="002D3860" w:rsidRDefault="005D7CA1" w:rsidP="767F3F4A">
      <w:pPr>
        <w:rPr>
          <w:noProof/>
          <w:lang w:val="sr-Latn-RS"/>
        </w:rPr>
      </w:pPr>
    </w:p>
    <w:p w14:paraId="46A0783C" w14:textId="17D9111D" w:rsidR="0060482E" w:rsidRDefault="7385CC49" w:rsidP="767F3F4A">
      <w:pPr>
        <w:pStyle w:val="Heading6"/>
        <w:rPr>
          <w:noProof/>
          <w:lang w:val="sr-Latn-RS"/>
        </w:rPr>
      </w:pPr>
      <w:r w:rsidRPr="7385CC49">
        <w:rPr>
          <w:noProof/>
          <w:lang w:val="sr-Latn-RS"/>
        </w:rPr>
        <w:t>Indeksiranje u više nivoa (Multilevel Index)</w:t>
      </w:r>
    </w:p>
    <w:p w14:paraId="42475BFB" w14:textId="279C8876" w:rsidR="0060482E" w:rsidRDefault="21142F0B" w:rsidP="767F3F4A">
      <w:pPr>
        <w:ind w:firstLine="720"/>
        <w:rPr>
          <w:noProof/>
          <w:lang w:val="sr-Latn-RS"/>
        </w:rPr>
      </w:pPr>
      <w:r w:rsidRPr="21142F0B">
        <w:rPr>
          <w:noProof/>
          <w:lang w:val="sr-Latn-RS"/>
        </w:rPr>
        <w:t xml:space="preserve">Kod </w:t>
      </w:r>
      <w:r w:rsidRPr="21142F0B">
        <w:rPr>
          <w:i/>
          <w:iCs/>
          <w:noProof/>
          <w:lang w:val="sr-Latn-RS"/>
        </w:rPr>
        <w:t xml:space="preserve">multilevel </w:t>
      </w:r>
      <w:r w:rsidRPr="21142F0B">
        <w:rPr>
          <w:noProof/>
          <w:lang w:val="sr-Latn-RS"/>
        </w:rPr>
        <w:t xml:space="preserve">indeksiranja zapisi indeksa sadrže vrednosti ključa za pretraživanje i pokazivače podataka. Višestruki indeks se skladišti na disku zajedno sa stvarnim datotekama baze podataka. Kako veličina baze raste, tako i veličina indeksa. </w:t>
      </w:r>
      <w:r w:rsidRPr="21142F0B">
        <w:rPr>
          <w:noProof/>
          <w:lang w:val="sr-Latn-RS"/>
        </w:rPr>
        <w:lastRenderedPageBreak/>
        <w:t>Postoji ogromna potreba da se indeksni zapisi čuvaju u glavnoj memoriji kako bi se ubrzale operacije pretraživanja. Ako se koristi indeks na jednom nivou, onda se indeks velike veličine ne može čuvati u memoriji što dovodi do više pristupa disku.</w:t>
      </w:r>
    </w:p>
    <w:p w14:paraId="0B19F83A" w14:textId="77777777" w:rsidR="00917267" w:rsidRDefault="00150BD1" w:rsidP="767F3F4A">
      <w:pPr>
        <w:keepNext/>
        <w:jc w:val="center"/>
        <w:rPr>
          <w:noProof/>
          <w:lang w:val="sr-Latn-RS"/>
        </w:rPr>
      </w:pPr>
      <w:r>
        <w:rPr>
          <w:noProof/>
        </w:rPr>
        <w:drawing>
          <wp:inline distT="0" distB="0" distL="0" distR="0" wp14:anchorId="2ECF6CA7" wp14:editId="20480175">
            <wp:extent cx="3966933" cy="3723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966933" cy="3723835"/>
                    </a:xfrm>
                    <a:prstGeom prst="rect">
                      <a:avLst/>
                    </a:prstGeom>
                  </pic:spPr>
                </pic:pic>
              </a:graphicData>
            </a:graphic>
          </wp:inline>
        </w:drawing>
      </w:r>
    </w:p>
    <w:p w14:paraId="5BB8B5D5" w14:textId="48143106" w:rsidR="00150BD1" w:rsidRDefault="7385CC49" w:rsidP="767F3F4A">
      <w:pPr>
        <w:pStyle w:val="Caption"/>
        <w:jc w:val="center"/>
        <w:rPr>
          <w:noProof/>
          <w:lang w:val="sr-Latn-RS"/>
        </w:rPr>
      </w:pPr>
      <w:r w:rsidRPr="7385CC49">
        <w:rPr>
          <w:noProof/>
          <w:lang w:val="sr-Latn-RS"/>
        </w:rPr>
        <w:t xml:space="preserve">Slika </w:t>
      </w:r>
      <w:r w:rsidR="767F3F4A" w:rsidRPr="7385CC49">
        <w:fldChar w:fldCharType="begin"/>
      </w:r>
      <w:r w:rsidR="767F3F4A">
        <w:instrText xml:space="preserve"> SEQ Slika \* ARABIC </w:instrText>
      </w:r>
      <w:r w:rsidR="767F3F4A" w:rsidRPr="7385CC49">
        <w:fldChar w:fldCharType="separate"/>
      </w:r>
      <w:r w:rsidRPr="7385CC49">
        <w:rPr>
          <w:noProof/>
        </w:rPr>
        <w:t>5</w:t>
      </w:r>
      <w:r w:rsidR="767F3F4A" w:rsidRPr="7385CC49">
        <w:rPr>
          <w:noProof/>
        </w:rPr>
        <w:fldChar w:fldCharType="end"/>
      </w:r>
      <w:r w:rsidRPr="7385CC49">
        <w:rPr>
          <w:noProof/>
          <w:lang w:val="sr-Latn-RS"/>
        </w:rPr>
        <w:t xml:space="preserve"> – Indeksiranje u više nivoa</w:t>
      </w:r>
    </w:p>
    <w:p w14:paraId="028F5CE4" w14:textId="77777777" w:rsidR="004B69B4" w:rsidRDefault="004B69B4" w:rsidP="767F3F4A">
      <w:pPr>
        <w:jc w:val="center"/>
        <w:rPr>
          <w:noProof/>
          <w:lang w:val="sr-Latn-RS"/>
        </w:rPr>
      </w:pPr>
    </w:p>
    <w:p w14:paraId="31A569CE" w14:textId="3A9A2848" w:rsidR="008A24AC" w:rsidRDefault="7385CC49" w:rsidP="767F3F4A">
      <w:pPr>
        <w:ind w:firstLine="720"/>
        <w:rPr>
          <w:noProof/>
          <w:lang w:val="sr-Latn-RS"/>
        </w:rPr>
      </w:pPr>
      <w:r w:rsidRPr="7385CC49">
        <w:rPr>
          <w:noProof/>
          <w:lang w:val="sr-Latn-RS"/>
        </w:rPr>
        <w:t>Indeksiranje u više nivoa pomaže u razbijanju indeksa u nekoliko manjih indeksa kako bi najudaljeniji nivo bio tako mali da se može sačuvati u jednom bloku diska, koji se lako može smestiti bilo gde u glavnoj memoriji.</w:t>
      </w:r>
    </w:p>
    <w:p w14:paraId="32B1847D" w14:textId="2496A738" w:rsidR="005D7CA1" w:rsidRDefault="7385CC49" w:rsidP="767F3F4A">
      <w:pPr>
        <w:pStyle w:val="Heading5"/>
        <w:rPr>
          <w:noProof/>
          <w:lang w:val="sr-Latn-RS"/>
        </w:rPr>
      </w:pPr>
      <w:r w:rsidRPr="7385CC49">
        <w:rPr>
          <w:noProof/>
          <w:lang w:val="sr-Latn-RS"/>
        </w:rPr>
        <w:t>Sekundarno indeksiranje (Secondary Index)</w:t>
      </w:r>
    </w:p>
    <w:p w14:paraId="21DFCC07" w14:textId="4CDBD4E5" w:rsidR="005D7CA1" w:rsidRPr="005D7CA1" w:rsidRDefault="7385CC49" w:rsidP="767F3F4A">
      <w:pPr>
        <w:ind w:firstLine="720"/>
        <w:rPr>
          <w:noProof/>
          <w:lang w:val="sr-Latn-RS"/>
        </w:rPr>
      </w:pPr>
      <w:r w:rsidRPr="7385CC49">
        <w:rPr>
          <w:noProof/>
          <w:lang w:val="sr-Latn-RS"/>
        </w:rPr>
        <w:t>Kod retkog indeksiranja, kako veličina tabele raste, veličina mapiranja takođe raste. Ova mapiranja se obično čuvaju u primarnoj memoriji tako da bi dohvat (</w:t>
      </w:r>
      <w:r w:rsidRPr="7385CC49">
        <w:rPr>
          <w:i/>
          <w:iCs/>
          <w:noProof/>
          <w:lang w:val="sr-Latn-RS"/>
        </w:rPr>
        <w:t>fetch</w:t>
      </w:r>
      <w:r w:rsidRPr="7385CC49">
        <w:rPr>
          <w:noProof/>
          <w:lang w:val="sr-Latn-RS"/>
        </w:rPr>
        <w:t>) adrese trebao biti brži. Zatim sekundarna memorija pretražuje stvarne podatke na osnovu adrese dobijene od mapiranja. Ako veličina mapiranja raste, onda pribavljanje (</w:t>
      </w:r>
      <w:r w:rsidRPr="7385CC49">
        <w:rPr>
          <w:i/>
          <w:iCs/>
          <w:noProof/>
          <w:lang w:val="sr-Latn-RS"/>
        </w:rPr>
        <w:t>fetching</w:t>
      </w:r>
      <w:r w:rsidRPr="7385CC49">
        <w:rPr>
          <w:noProof/>
          <w:lang w:val="sr-Latn-RS"/>
        </w:rPr>
        <w:t>) same adrese postaje sporije. U ovom slučaju, retki indeks neće biti efikasan. Da bi se ovaj problem prevazišao, uvedeno je sekundarno indeksiranje.</w:t>
      </w:r>
    </w:p>
    <w:p w14:paraId="7C392E2A" w14:textId="77777777" w:rsidR="00917267" w:rsidRDefault="005D7CA1" w:rsidP="767F3F4A">
      <w:pPr>
        <w:keepNext/>
        <w:jc w:val="center"/>
        <w:rPr>
          <w:noProof/>
          <w:lang w:val="sr-Latn-RS"/>
        </w:rPr>
      </w:pPr>
      <w:r>
        <w:rPr>
          <w:noProof/>
        </w:rPr>
        <w:lastRenderedPageBreak/>
        <w:drawing>
          <wp:inline distT="0" distB="0" distL="0" distR="0" wp14:anchorId="01E3B5C2" wp14:editId="0978CF4B">
            <wp:extent cx="4368675" cy="321365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368675" cy="3213653"/>
                    </a:xfrm>
                    <a:prstGeom prst="rect">
                      <a:avLst/>
                    </a:prstGeom>
                  </pic:spPr>
                </pic:pic>
              </a:graphicData>
            </a:graphic>
          </wp:inline>
        </w:drawing>
      </w:r>
    </w:p>
    <w:p w14:paraId="6DC11171" w14:textId="7208527D" w:rsidR="005D7CA1" w:rsidRDefault="767F3F4A" w:rsidP="767F3F4A">
      <w:pPr>
        <w:pStyle w:val="Caption"/>
        <w:jc w:val="center"/>
        <w:rPr>
          <w:noProof/>
          <w:lang w:val="sr-Latn-RS"/>
        </w:rPr>
      </w:pPr>
      <w:r w:rsidRPr="767F3F4A">
        <w:rPr>
          <w:noProof/>
          <w:lang w:val="sr-Latn-RS"/>
        </w:rPr>
        <w:t xml:space="preserve">Slika </w:t>
      </w:r>
      <w:r w:rsidR="00917267" w:rsidRPr="767F3F4A">
        <w:fldChar w:fldCharType="begin"/>
      </w:r>
      <w:r w:rsidR="00917267">
        <w:instrText xml:space="preserve"> SEQ Slika \* ARABIC </w:instrText>
      </w:r>
      <w:r w:rsidR="00917267" w:rsidRPr="767F3F4A">
        <w:fldChar w:fldCharType="separate"/>
      </w:r>
      <w:r w:rsidRPr="767F3F4A">
        <w:rPr>
          <w:noProof/>
        </w:rPr>
        <w:t>6</w:t>
      </w:r>
      <w:r w:rsidR="00917267" w:rsidRPr="767F3F4A">
        <w:rPr>
          <w:noProof/>
        </w:rPr>
        <w:fldChar w:fldCharType="end"/>
      </w:r>
      <w:r w:rsidRPr="767F3F4A">
        <w:rPr>
          <w:noProof/>
          <w:lang w:val="sr-Latn-RS"/>
        </w:rPr>
        <w:t xml:space="preserve"> - Sekundarno indeksiranje</w:t>
      </w:r>
    </w:p>
    <w:p w14:paraId="64630EF7" w14:textId="77777777" w:rsidR="00917267" w:rsidRPr="00917267" w:rsidRDefault="00917267" w:rsidP="767F3F4A">
      <w:pPr>
        <w:rPr>
          <w:noProof/>
          <w:lang w:val="sr-Latn-RS"/>
        </w:rPr>
      </w:pPr>
    </w:p>
    <w:p w14:paraId="41F0CFC8" w14:textId="15B41E75" w:rsidR="008D7D96" w:rsidRDefault="767F3F4A" w:rsidP="767F3F4A">
      <w:pPr>
        <w:ind w:firstLine="720"/>
        <w:rPr>
          <w:noProof/>
          <w:lang w:val="sr-Latn-RS"/>
        </w:rPr>
      </w:pPr>
      <w:r w:rsidRPr="767F3F4A">
        <w:rPr>
          <w:noProof/>
          <w:lang w:val="sr-Latn-RS"/>
        </w:rPr>
        <w:t>Kod ovog tipa indeksiranja, da bi se smanjila veličina mapiranja, uvodi se drugi nivo indeksiranja. U ovoj metodi, veliki raspon za kolone se bira u početku tako da veličina mapiranja prvog nivoa postaje mala. Zatim se svaki opseg dalje deli na manje opsege. Mapiranje prvog nivoa se čuva u primarnoj memoriji, tako da je dohvat adrese brži. Mapiranje drugog nivoa i stvarnih podataka se čuva u sekundarnoj memoriji (na hard disku). [2]</w:t>
      </w:r>
    </w:p>
    <w:p w14:paraId="3A2B0375" w14:textId="5B30723A" w:rsidR="008D7D96" w:rsidRDefault="767F3F4A" w:rsidP="767F3F4A">
      <w:pPr>
        <w:ind w:firstLine="720"/>
        <w:rPr>
          <w:noProof/>
          <w:lang w:val="sr-Latn-RS"/>
        </w:rPr>
      </w:pPr>
      <w:r w:rsidRPr="767F3F4A">
        <w:rPr>
          <w:i/>
          <w:iCs/>
          <w:noProof/>
          <w:lang w:val="sr-Latn-RS"/>
        </w:rPr>
        <w:t>Primer</w:t>
      </w:r>
      <w:r w:rsidRPr="767F3F4A">
        <w:rPr>
          <w:noProof/>
          <w:lang w:val="sr-Latn-RS"/>
        </w:rPr>
        <w:t xml:space="preserve">: </w:t>
      </w:r>
    </w:p>
    <w:p w14:paraId="661D19DA" w14:textId="31D98ED8" w:rsidR="008D7D96" w:rsidRDefault="767F3F4A" w:rsidP="00575680">
      <w:pPr>
        <w:pStyle w:val="ListParagraph"/>
        <w:numPr>
          <w:ilvl w:val="0"/>
          <w:numId w:val="12"/>
        </w:numPr>
      </w:pPr>
      <w:r w:rsidRPr="767F3F4A">
        <w:rPr>
          <w:noProof/>
          <w:lang w:val="sr-Latn-RS"/>
        </w:rPr>
        <w:t>Ako je potrebno pronaći zapis (roll) 111 u dijagramu, on će pretražiti najviši unos koji je manji ili jednak 111 u indeksu prvog nivoa. Dobiće se 100 na ovom nivou    </w:t>
      </w:r>
    </w:p>
    <w:p w14:paraId="6E92E55E" w14:textId="55172804" w:rsidR="008D7D96" w:rsidRDefault="767F3F4A" w:rsidP="00575680">
      <w:pPr>
        <w:pStyle w:val="ListParagraph"/>
        <w:numPr>
          <w:ilvl w:val="0"/>
          <w:numId w:val="12"/>
        </w:numPr>
      </w:pPr>
      <w:r w:rsidRPr="767F3F4A">
        <w:rPr>
          <w:noProof/>
          <w:lang w:val="sr-Latn-RS"/>
        </w:rPr>
        <w:t xml:space="preserve">Zatim, u drugom nivou indeksa, opet se vrši pretraga kao </w:t>
      </w:r>
      <w:r w:rsidRPr="767F3F4A">
        <w:rPr>
          <w:i/>
          <w:iCs/>
          <w:noProof/>
          <w:lang w:val="sr-Latn-RS"/>
        </w:rPr>
        <w:t>max</w:t>
      </w:r>
      <w:r w:rsidRPr="767F3F4A">
        <w:rPr>
          <w:noProof/>
          <w:lang w:val="sr-Latn-RS"/>
        </w:rPr>
        <w:t xml:space="preserve"> (111) &lt;= 111 i dobija 110. Sada koristeći adresu 110, prelazi u blok podataka i počinje da traži svaki zapis dok ne dobije 111     </w:t>
      </w:r>
    </w:p>
    <w:p w14:paraId="6C9B0431" w14:textId="3664D39E" w:rsidR="008D7D96" w:rsidRPr="008D7D96" w:rsidRDefault="767F3F4A" w:rsidP="767F3F4A">
      <w:pPr>
        <w:pStyle w:val="ListParagraph"/>
        <w:numPr>
          <w:ilvl w:val="0"/>
          <w:numId w:val="12"/>
        </w:numPr>
        <w:rPr>
          <w:noProof/>
          <w:lang w:val="sr-Latn-RS"/>
        </w:rPr>
      </w:pPr>
      <w:r w:rsidRPr="767F3F4A">
        <w:rPr>
          <w:noProof/>
          <w:lang w:val="sr-Latn-RS"/>
        </w:rPr>
        <w:t>Ovim načinom se vrši pretraga. Unošenje, ažuriranje ili brisanje se takođe vrši na isti način</w:t>
      </w:r>
    </w:p>
    <w:p w14:paraId="1F281DA1" w14:textId="729511BB" w:rsidR="005D7CA1" w:rsidRDefault="7385CC49" w:rsidP="767F3F4A">
      <w:pPr>
        <w:pStyle w:val="Heading5"/>
        <w:rPr>
          <w:noProof/>
          <w:lang w:val="sr-Latn-RS"/>
        </w:rPr>
      </w:pPr>
      <w:r w:rsidRPr="7385CC49">
        <w:rPr>
          <w:noProof/>
          <w:lang w:val="sr-Latn-RS"/>
        </w:rPr>
        <w:t>Grupisano indeksiranje (Clustering Index)</w:t>
      </w:r>
    </w:p>
    <w:p w14:paraId="3AEDDA12" w14:textId="57BD36C3" w:rsidR="008D7D96" w:rsidRDefault="767F3F4A" w:rsidP="767F3F4A">
      <w:pPr>
        <w:ind w:firstLine="720"/>
        <w:rPr>
          <w:noProof/>
          <w:lang w:val="sr-Latn-RS"/>
        </w:rPr>
      </w:pPr>
      <w:r w:rsidRPr="767F3F4A">
        <w:rPr>
          <w:noProof/>
          <w:lang w:val="sr-Latn-RS"/>
        </w:rPr>
        <w:t>Grupisani indeks se može definisati kao uređena datoteka podataka. Ponekad se indeks kreira na kolonama koje nisu primarni ključ i koje možda nisu jedinstvene za svaki zapis.     U ovom slučaju, kako bi se brže identifikovali zapisi, grupisaće se dve ili više kolona kako bi se dobila jedinstvena vrednost i kreirao indeks od njih. Ovaj metod se zove indeks klastera.     Zapisi koji imaju slične karakteristike su grupisani, a indeksi su kreirani za ove grupe. [2]</w:t>
      </w:r>
    </w:p>
    <w:p w14:paraId="2051E939" w14:textId="1729A9CF" w:rsidR="00E36B7C" w:rsidRPr="008D7D96" w:rsidRDefault="767F3F4A" w:rsidP="767F3F4A">
      <w:pPr>
        <w:ind w:firstLine="720"/>
        <w:rPr>
          <w:noProof/>
          <w:lang w:val="sr-Latn-RS"/>
        </w:rPr>
      </w:pPr>
      <w:r w:rsidRPr="767F3F4A">
        <w:rPr>
          <w:i/>
          <w:iCs/>
          <w:noProof/>
          <w:lang w:val="sr-Latn-RS"/>
        </w:rPr>
        <w:t>Primer</w:t>
      </w:r>
      <w:r w:rsidRPr="767F3F4A">
        <w:rPr>
          <w:noProof/>
          <w:lang w:val="sr-Latn-RS"/>
        </w:rPr>
        <w:t xml:space="preserve">: Pretpostavimo da kompanija ima nekoliko zaposlenih u svakom odeljenju. Pretpostavimo da koristimo indeks klastera, gde se svi zaposleni koji </w:t>
      </w:r>
      <w:r w:rsidRPr="767F3F4A">
        <w:rPr>
          <w:noProof/>
          <w:lang w:val="sr-Latn-RS"/>
        </w:rPr>
        <w:lastRenderedPageBreak/>
        <w:t>pripadaju istom Dept_ID-u razmatraju u okviru jednog klastera, a indeksi ukazuju na klaster kao celinu. Ovde Dept_Id je ne-jedinstveni ključ.</w:t>
      </w:r>
    </w:p>
    <w:p w14:paraId="3DD14507" w14:textId="77777777" w:rsidR="00E36B7C" w:rsidRDefault="00E36B7C" w:rsidP="767F3F4A">
      <w:pPr>
        <w:ind w:firstLine="720"/>
        <w:rPr>
          <w:noProof/>
          <w:lang w:val="sr-Latn-RS"/>
        </w:rPr>
      </w:pPr>
    </w:p>
    <w:p w14:paraId="2D256411" w14:textId="77777777" w:rsidR="00C656C5" w:rsidRDefault="00760241" w:rsidP="767F3F4A">
      <w:pPr>
        <w:keepNext/>
        <w:ind w:firstLine="720"/>
        <w:jc w:val="center"/>
        <w:rPr>
          <w:noProof/>
          <w:lang w:val="sr-Latn-RS"/>
        </w:rPr>
      </w:pPr>
      <w:r>
        <w:rPr>
          <w:noProof/>
        </w:rPr>
        <w:drawing>
          <wp:inline distT="0" distB="0" distL="0" distR="0" wp14:anchorId="367162F2" wp14:editId="0904548B">
            <wp:extent cx="3424697" cy="387006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424697" cy="3870061"/>
                    </a:xfrm>
                    <a:prstGeom prst="rect">
                      <a:avLst/>
                    </a:prstGeom>
                  </pic:spPr>
                </pic:pic>
              </a:graphicData>
            </a:graphic>
          </wp:inline>
        </w:drawing>
      </w:r>
    </w:p>
    <w:p w14:paraId="105A3F12" w14:textId="53B05A68" w:rsidR="00760241" w:rsidRDefault="7385CC49" w:rsidP="767F3F4A">
      <w:pPr>
        <w:pStyle w:val="Caption"/>
        <w:jc w:val="center"/>
        <w:rPr>
          <w:noProof/>
          <w:lang w:val="sr-Latn-RS"/>
        </w:rPr>
      </w:pPr>
      <w:r w:rsidRPr="7385CC49">
        <w:rPr>
          <w:noProof/>
          <w:lang w:val="sr-Latn-RS"/>
        </w:rPr>
        <w:t xml:space="preserve">Slika </w:t>
      </w:r>
      <w:r w:rsidR="767F3F4A" w:rsidRPr="7385CC49">
        <w:fldChar w:fldCharType="begin"/>
      </w:r>
      <w:r w:rsidR="767F3F4A">
        <w:instrText xml:space="preserve"> SEQ Slika \* ARABIC </w:instrText>
      </w:r>
      <w:r w:rsidR="767F3F4A" w:rsidRPr="7385CC49">
        <w:fldChar w:fldCharType="separate"/>
      </w:r>
      <w:r w:rsidRPr="7385CC49">
        <w:rPr>
          <w:noProof/>
        </w:rPr>
        <w:t>7</w:t>
      </w:r>
      <w:r w:rsidR="767F3F4A" w:rsidRPr="7385CC49">
        <w:rPr>
          <w:noProof/>
        </w:rPr>
        <w:fldChar w:fldCharType="end"/>
      </w:r>
      <w:r w:rsidRPr="7385CC49">
        <w:rPr>
          <w:noProof/>
          <w:lang w:val="sr-Latn-RS"/>
        </w:rPr>
        <w:t xml:space="preserve"> - Grupisano indeksiranje</w:t>
      </w:r>
    </w:p>
    <w:p w14:paraId="4E14E288" w14:textId="77777777" w:rsidR="00C656C5" w:rsidRPr="00C656C5" w:rsidRDefault="00C656C5" w:rsidP="767F3F4A">
      <w:pPr>
        <w:rPr>
          <w:noProof/>
          <w:lang w:val="sr-Latn-RS"/>
        </w:rPr>
      </w:pPr>
    </w:p>
    <w:p w14:paraId="54D0A780" w14:textId="33D5B372" w:rsidR="00E36B7C" w:rsidRDefault="767F3F4A" w:rsidP="767F3F4A">
      <w:pPr>
        <w:ind w:firstLine="720"/>
        <w:rPr>
          <w:noProof/>
          <w:lang w:val="sr-Latn-RS"/>
        </w:rPr>
      </w:pPr>
      <w:r w:rsidRPr="767F3F4A">
        <w:rPr>
          <w:noProof/>
          <w:lang w:val="sr-Latn-RS"/>
        </w:rPr>
        <w:t>Prethodna šema je malo zbunjujuća jer je jedan disk blok deljen zapisima koji pripadaju različitim klasterima. Ako koristimo poseban disk blok za odvojene klastere, onda se to naziva boljom tehnikom.</w:t>
      </w:r>
    </w:p>
    <w:p w14:paraId="3E939B3A" w14:textId="77777777" w:rsidR="00E36B7C" w:rsidRDefault="00E36B7C" w:rsidP="767F3F4A">
      <w:pPr>
        <w:ind w:firstLine="720"/>
        <w:rPr>
          <w:noProof/>
          <w:lang w:val="sr-Latn-RS"/>
        </w:rPr>
      </w:pPr>
    </w:p>
    <w:p w14:paraId="7E20EC7B" w14:textId="77777777" w:rsidR="00C656C5" w:rsidRDefault="00E36B7C" w:rsidP="767F3F4A">
      <w:pPr>
        <w:keepNext/>
        <w:ind w:firstLine="720"/>
        <w:jc w:val="center"/>
        <w:rPr>
          <w:noProof/>
          <w:lang w:val="sr-Latn-RS"/>
        </w:rPr>
      </w:pPr>
      <w:r>
        <w:rPr>
          <w:noProof/>
        </w:rPr>
        <w:lastRenderedPageBreak/>
        <w:drawing>
          <wp:inline distT="0" distB="0" distL="0" distR="0" wp14:anchorId="1DF6D5E5" wp14:editId="413D1BF0">
            <wp:extent cx="3395507" cy="4020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395507" cy="4020787"/>
                    </a:xfrm>
                    <a:prstGeom prst="rect">
                      <a:avLst/>
                    </a:prstGeom>
                  </pic:spPr>
                </pic:pic>
              </a:graphicData>
            </a:graphic>
          </wp:inline>
        </w:drawing>
      </w:r>
    </w:p>
    <w:p w14:paraId="47B2B6F4" w14:textId="77D3E5AB" w:rsidR="00760241" w:rsidRDefault="767F3F4A" w:rsidP="767F3F4A">
      <w:pPr>
        <w:pStyle w:val="Caption"/>
        <w:jc w:val="center"/>
        <w:rPr>
          <w:noProof/>
          <w:lang w:val="sr-Latn-RS"/>
        </w:rPr>
      </w:pPr>
      <w:r w:rsidRPr="767F3F4A">
        <w:rPr>
          <w:noProof/>
          <w:lang w:val="sr-Latn-RS"/>
        </w:rPr>
        <w:t xml:space="preserve">Slika </w:t>
      </w:r>
      <w:r w:rsidR="00C656C5" w:rsidRPr="767F3F4A">
        <w:fldChar w:fldCharType="begin"/>
      </w:r>
      <w:r w:rsidR="00C656C5">
        <w:instrText xml:space="preserve"> SEQ Slika \* ARABIC </w:instrText>
      </w:r>
      <w:r w:rsidR="00C656C5" w:rsidRPr="767F3F4A">
        <w:fldChar w:fldCharType="separate"/>
      </w:r>
      <w:r w:rsidRPr="767F3F4A">
        <w:rPr>
          <w:noProof/>
        </w:rPr>
        <w:t>8</w:t>
      </w:r>
      <w:r w:rsidR="00C656C5" w:rsidRPr="767F3F4A">
        <w:rPr>
          <w:noProof/>
        </w:rPr>
        <w:fldChar w:fldCharType="end"/>
      </w:r>
      <w:r w:rsidRPr="767F3F4A">
        <w:rPr>
          <w:noProof/>
          <w:lang w:val="sr-Latn-RS"/>
        </w:rPr>
        <w:t xml:space="preserve"> - Grupno indeksiranje</w:t>
      </w:r>
    </w:p>
    <w:p w14:paraId="32A4405B" w14:textId="6799BF42" w:rsidR="007179F7" w:rsidRDefault="767F3F4A" w:rsidP="767F3F4A">
      <w:pPr>
        <w:pStyle w:val="Heading4"/>
        <w:rPr>
          <w:noProof/>
          <w:lang w:val="sr-Latn-RS"/>
        </w:rPr>
      </w:pPr>
      <w:r w:rsidRPr="767F3F4A">
        <w:rPr>
          <w:noProof/>
          <w:lang w:val="sr-Latn-RS"/>
        </w:rPr>
        <w:t>B+ stabla</w:t>
      </w:r>
    </w:p>
    <w:p w14:paraId="416CC17A" w14:textId="15372223" w:rsidR="008A24AC" w:rsidRDefault="7385CC49" w:rsidP="7385CC49">
      <w:pPr>
        <w:ind w:firstLine="720"/>
        <w:rPr>
          <w:noProof/>
          <w:lang w:val="sr-Latn-RS"/>
        </w:rPr>
      </w:pPr>
      <w:r w:rsidRPr="7385CC49">
        <w:rPr>
          <w:noProof/>
          <w:lang w:val="sr-Latn-RS"/>
        </w:rPr>
        <w:t>B+ stablo je uravnoteženo binarno stablo pretrage koje prati format indeksa na više nivoa. Čvor listova B+ stabla označava stvarne pokazivače podataka. B+ stablo osigurava da svi čvorovi listova ostanu na istoj visini, tako da su uravnoteženi. Pored toga, čvorovi lista su povezani pomoću liste veza; stoga, B+ stablo može podržavati nasumični pristup kao i sekvencijalni pristup. [1, 2]</w:t>
      </w:r>
    </w:p>
    <w:p w14:paraId="551CECA0" w14:textId="019926B8" w:rsidR="008A24AC" w:rsidRDefault="767F3F4A" w:rsidP="767F3F4A">
      <w:pPr>
        <w:pStyle w:val="Heading5"/>
        <w:rPr>
          <w:noProof/>
          <w:lang w:val="sr-Latn-RS"/>
        </w:rPr>
      </w:pPr>
      <w:r w:rsidRPr="767F3F4A">
        <w:rPr>
          <w:noProof/>
          <w:lang w:val="sr-Latn-RS"/>
        </w:rPr>
        <w:t>Struktura B+ stabla</w:t>
      </w:r>
    </w:p>
    <w:p w14:paraId="6B6EFF56" w14:textId="2F699DE5" w:rsidR="008638F1" w:rsidRDefault="7385CC49" w:rsidP="767F3F4A">
      <w:pPr>
        <w:ind w:firstLine="720"/>
        <w:rPr>
          <w:noProof/>
          <w:lang w:val="sr-Latn-RS"/>
        </w:rPr>
      </w:pPr>
      <w:r w:rsidRPr="7385CC49">
        <w:rPr>
          <w:noProof/>
          <w:lang w:val="sr-Latn-RS"/>
        </w:rPr>
        <w:t xml:space="preserve">Svaki čvor listova je na istoj udaljenosti od korenskog čvora. B+ stablo je reda </w:t>
      </w:r>
      <w:r w:rsidRPr="7385CC49">
        <w:rPr>
          <w:i/>
          <w:iCs/>
          <w:noProof/>
          <w:lang w:val="sr-Latn-RS"/>
        </w:rPr>
        <w:t>n</w:t>
      </w:r>
      <w:r w:rsidRPr="7385CC49">
        <w:rPr>
          <w:noProof/>
          <w:lang w:val="sr-Latn-RS"/>
        </w:rPr>
        <w:t xml:space="preserve">, gde je </w:t>
      </w:r>
      <w:r w:rsidRPr="7385CC49">
        <w:rPr>
          <w:i/>
          <w:iCs/>
          <w:noProof/>
          <w:lang w:val="sr-Latn-RS"/>
        </w:rPr>
        <w:t xml:space="preserve">n </w:t>
      </w:r>
      <w:r w:rsidRPr="7385CC49">
        <w:rPr>
          <w:noProof/>
          <w:lang w:val="sr-Latn-RS"/>
        </w:rPr>
        <w:t>fiksno za svako B+ stablo.</w:t>
      </w:r>
    </w:p>
    <w:p w14:paraId="54562C99" w14:textId="77777777" w:rsidR="008638F1" w:rsidRDefault="008638F1" w:rsidP="767F3F4A">
      <w:pPr>
        <w:ind w:firstLine="720"/>
        <w:rPr>
          <w:noProof/>
          <w:lang w:val="sr-Latn-RS"/>
        </w:rPr>
      </w:pPr>
    </w:p>
    <w:p w14:paraId="397EDB8C" w14:textId="77777777" w:rsidR="00C656C5" w:rsidRDefault="008638F1" w:rsidP="767F3F4A">
      <w:pPr>
        <w:keepNext/>
        <w:jc w:val="center"/>
        <w:rPr>
          <w:noProof/>
          <w:lang w:val="sr-Latn-RS"/>
        </w:rPr>
      </w:pPr>
      <w:r>
        <w:rPr>
          <w:noProof/>
        </w:rPr>
        <w:drawing>
          <wp:inline distT="0" distB="0" distL="0" distR="0" wp14:anchorId="039F21AA" wp14:editId="772C6D9D">
            <wp:extent cx="4984138" cy="126253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984138" cy="1262536"/>
                    </a:xfrm>
                    <a:prstGeom prst="rect">
                      <a:avLst/>
                    </a:prstGeom>
                  </pic:spPr>
                </pic:pic>
              </a:graphicData>
            </a:graphic>
          </wp:inline>
        </w:drawing>
      </w:r>
    </w:p>
    <w:p w14:paraId="16CC810A" w14:textId="442C6A34" w:rsidR="008638F1" w:rsidRDefault="767F3F4A" w:rsidP="767F3F4A">
      <w:pPr>
        <w:pStyle w:val="Caption"/>
        <w:jc w:val="center"/>
        <w:rPr>
          <w:noProof/>
          <w:lang w:val="sr-Latn-RS"/>
        </w:rPr>
      </w:pPr>
      <w:r w:rsidRPr="767F3F4A">
        <w:rPr>
          <w:noProof/>
          <w:lang w:val="sr-Latn-RS"/>
        </w:rPr>
        <w:t xml:space="preserve">Slika </w:t>
      </w:r>
      <w:r w:rsidR="00C656C5" w:rsidRPr="767F3F4A">
        <w:fldChar w:fldCharType="begin"/>
      </w:r>
      <w:r w:rsidR="00C656C5">
        <w:instrText xml:space="preserve"> SEQ Slika \* ARABIC </w:instrText>
      </w:r>
      <w:r w:rsidR="00C656C5" w:rsidRPr="767F3F4A">
        <w:fldChar w:fldCharType="separate"/>
      </w:r>
      <w:r w:rsidRPr="767F3F4A">
        <w:rPr>
          <w:noProof/>
        </w:rPr>
        <w:t>9</w:t>
      </w:r>
      <w:r w:rsidR="00C656C5" w:rsidRPr="767F3F4A">
        <w:rPr>
          <w:noProof/>
        </w:rPr>
        <w:fldChar w:fldCharType="end"/>
      </w:r>
      <w:r w:rsidRPr="767F3F4A">
        <w:rPr>
          <w:noProof/>
          <w:lang w:val="sr-Latn-RS"/>
        </w:rPr>
        <w:t xml:space="preserve"> - Struktura B+ stabla</w:t>
      </w:r>
    </w:p>
    <w:p w14:paraId="735A3A6B" w14:textId="01C04EBB" w:rsidR="008638F1" w:rsidRDefault="767F3F4A" w:rsidP="767F3F4A">
      <w:pPr>
        <w:pStyle w:val="Heading5"/>
        <w:rPr>
          <w:noProof/>
          <w:lang w:val="sr-Latn-RS"/>
        </w:rPr>
      </w:pPr>
      <w:r w:rsidRPr="767F3F4A">
        <w:rPr>
          <w:noProof/>
          <w:lang w:val="sr-Latn-RS"/>
        </w:rPr>
        <w:lastRenderedPageBreak/>
        <w:t>Interni čvorovi</w:t>
      </w:r>
    </w:p>
    <w:p w14:paraId="666B2E33" w14:textId="3CFC4EB9" w:rsidR="008638F1" w:rsidRPr="008638F1" w:rsidRDefault="767F3F4A" w:rsidP="00575680">
      <w:pPr>
        <w:pStyle w:val="ListParagraph"/>
        <w:numPr>
          <w:ilvl w:val="0"/>
          <w:numId w:val="5"/>
        </w:numPr>
        <w:rPr>
          <w:lang w:val="sr-Latn-RS"/>
        </w:rPr>
      </w:pPr>
      <w:r w:rsidRPr="767F3F4A">
        <w:rPr>
          <w:noProof/>
          <w:lang w:val="sr-Latn-RS"/>
        </w:rPr>
        <w:t xml:space="preserve">Unutrašnji (ne-listni) čvorovi sadrže bar </w:t>
      </w:r>
      <w:r w:rsidRPr="767F3F4A">
        <w:rPr>
          <w:rFonts w:ascii="Cambria Math" w:hAnsi="Cambria Math" w:cs="Cambria Math"/>
          <w:b/>
          <w:bCs/>
          <w:noProof/>
          <w:lang w:val="sr-Latn-RS"/>
        </w:rPr>
        <w:t>⌈</w:t>
      </w:r>
      <w:r w:rsidRPr="767F3F4A">
        <w:rPr>
          <w:b/>
          <w:bCs/>
          <w:noProof/>
          <w:lang w:val="sr-Latn-RS"/>
        </w:rPr>
        <w:t>n / 2</w:t>
      </w:r>
      <w:r w:rsidRPr="767F3F4A">
        <w:rPr>
          <w:rFonts w:ascii="Cambria Math" w:hAnsi="Cambria Math" w:cs="Cambria Math"/>
          <w:b/>
          <w:bCs/>
          <w:noProof/>
          <w:lang w:val="sr-Latn-RS"/>
        </w:rPr>
        <w:t>⌉</w:t>
      </w:r>
      <w:r w:rsidRPr="767F3F4A">
        <w:rPr>
          <w:noProof/>
          <w:lang w:val="sr-Latn-RS"/>
        </w:rPr>
        <w:t xml:space="preserve"> pokaziva</w:t>
      </w:r>
      <w:r w:rsidRPr="767F3F4A">
        <w:rPr>
          <w:rFonts w:cs="Times New Roman"/>
          <w:noProof/>
          <w:lang w:val="sr-Latn-RS"/>
        </w:rPr>
        <w:t>č</w:t>
      </w:r>
      <w:r w:rsidRPr="767F3F4A">
        <w:rPr>
          <w:noProof/>
          <w:lang w:val="sr-Latn-RS"/>
        </w:rPr>
        <w:t xml:space="preserve">e, osim korenskog </w:t>
      </w:r>
      <w:r w:rsidRPr="767F3F4A">
        <w:rPr>
          <w:rFonts w:cs="Times New Roman"/>
          <w:noProof/>
          <w:lang w:val="sr-Latn-RS"/>
        </w:rPr>
        <w:t>č</w:t>
      </w:r>
      <w:r w:rsidRPr="767F3F4A">
        <w:rPr>
          <w:noProof/>
          <w:lang w:val="sr-Latn-RS"/>
        </w:rPr>
        <w:t>vora </w:t>
      </w:r>
    </w:p>
    <w:p w14:paraId="5744A2E6" w14:textId="5B88BFA1" w:rsidR="008638F1" w:rsidRPr="008638F1" w:rsidRDefault="767F3F4A" w:rsidP="00575680">
      <w:pPr>
        <w:pStyle w:val="ListParagraph"/>
        <w:numPr>
          <w:ilvl w:val="0"/>
          <w:numId w:val="5"/>
        </w:numPr>
        <w:rPr>
          <w:lang w:val="sr-Latn-RS"/>
        </w:rPr>
      </w:pPr>
      <w:r w:rsidRPr="767F3F4A">
        <w:rPr>
          <w:noProof/>
          <w:lang w:val="sr-Latn-RS"/>
        </w:rPr>
        <w:t xml:space="preserve"> Najviše, unutrašnji čvor može da sadrži </w:t>
      </w:r>
      <w:r w:rsidRPr="767F3F4A">
        <w:rPr>
          <w:b/>
          <w:bCs/>
          <w:noProof/>
          <w:lang w:val="sr-Latn-RS"/>
        </w:rPr>
        <w:t>n</w:t>
      </w:r>
      <w:r w:rsidRPr="767F3F4A">
        <w:rPr>
          <w:noProof/>
          <w:lang w:val="sr-Latn-RS"/>
        </w:rPr>
        <w:t xml:space="preserve"> pokazivača</w:t>
      </w:r>
    </w:p>
    <w:p w14:paraId="5C82A79C" w14:textId="79AE6313" w:rsidR="008638F1" w:rsidRDefault="21142F0B" w:rsidP="21142F0B">
      <w:pPr>
        <w:pStyle w:val="Heading5"/>
        <w:rPr>
          <w:rFonts w:ascii="Constantia" w:eastAsia="HGMinchoE" w:hAnsi="Constantia" w:cs="Times New Roman"/>
          <w:noProof/>
          <w:szCs w:val="26"/>
          <w:lang w:val="sr-Latn-RS"/>
        </w:rPr>
      </w:pPr>
      <w:r w:rsidRPr="21142F0B">
        <w:rPr>
          <w:noProof/>
          <w:lang w:val="sr-Latn-RS"/>
        </w:rPr>
        <w:t>Čvorovi listova</w:t>
      </w:r>
    </w:p>
    <w:p w14:paraId="152B4B40" w14:textId="4DD21519" w:rsidR="008638F1" w:rsidRPr="008638F1" w:rsidRDefault="21142F0B" w:rsidP="21142F0B">
      <w:pPr>
        <w:pStyle w:val="ListParagraph"/>
        <w:numPr>
          <w:ilvl w:val="0"/>
          <w:numId w:val="6"/>
        </w:numPr>
        <w:rPr>
          <w:rFonts w:eastAsia="Times New Roman" w:cs="Times New Roman"/>
          <w:lang w:val="sr-Latn-RS"/>
        </w:rPr>
      </w:pPr>
      <w:r w:rsidRPr="21142F0B">
        <w:rPr>
          <w:rFonts w:eastAsia="Times New Roman" w:cs="Times New Roman"/>
          <w:noProof/>
          <w:lang w:val="sr-Latn-RS"/>
        </w:rPr>
        <w:t xml:space="preserve">  Čvorovi listova sadrže bar </w:t>
      </w:r>
      <w:r w:rsidRPr="21142F0B">
        <w:rPr>
          <w:rFonts w:eastAsia="Times New Roman" w:cs="Times New Roman"/>
          <w:b/>
          <w:bCs/>
          <w:noProof/>
          <w:lang w:val="sr-Latn-RS"/>
        </w:rPr>
        <w:t>⌈n / 2⌉</w:t>
      </w:r>
      <w:r w:rsidRPr="21142F0B">
        <w:rPr>
          <w:rFonts w:eastAsia="Times New Roman" w:cs="Times New Roman"/>
          <w:noProof/>
          <w:lang w:val="sr-Latn-RS"/>
        </w:rPr>
        <w:t xml:space="preserve"> pokazivače za snimanje i </w:t>
      </w:r>
      <w:r w:rsidRPr="21142F0B">
        <w:rPr>
          <w:rFonts w:eastAsia="Times New Roman" w:cs="Times New Roman"/>
          <w:b/>
          <w:bCs/>
          <w:noProof/>
          <w:lang w:val="sr-Latn-RS"/>
        </w:rPr>
        <w:t>⌈n / 2⌉</w:t>
      </w:r>
      <w:r w:rsidRPr="21142F0B">
        <w:rPr>
          <w:rFonts w:eastAsia="Times New Roman" w:cs="Times New Roman"/>
          <w:noProof/>
          <w:lang w:val="sr-Latn-RS"/>
        </w:rPr>
        <w:t xml:space="preserve"> ključne vrednosti    </w:t>
      </w:r>
    </w:p>
    <w:p w14:paraId="4AD6FF09" w14:textId="7AEC8094" w:rsidR="008638F1" w:rsidRPr="008638F1" w:rsidRDefault="767F3F4A" w:rsidP="00575680">
      <w:pPr>
        <w:pStyle w:val="ListParagraph"/>
        <w:numPr>
          <w:ilvl w:val="0"/>
          <w:numId w:val="6"/>
        </w:numPr>
        <w:rPr>
          <w:lang w:val="sr-Latn-RS"/>
        </w:rPr>
      </w:pPr>
      <w:r w:rsidRPr="767F3F4A">
        <w:rPr>
          <w:noProof/>
          <w:lang w:val="sr-Latn-RS"/>
        </w:rPr>
        <w:t xml:space="preserve">Najviše, čvor lista može da sadrži </w:t>
      </w:r>
      <w:r w:rsidRPr="767F3F4A">
        <w:rPr>
          <w:b/>
          <w:bCs/>
          <w:noProof/>
          <w:lang w:val="sr-Latn-RS"/>
        </w:rPr>
        <w:t>n</w:t>
      </w:r>
      <w:r w:rsidRPr="767F3F4A">
        <w:rPr>
          <w:noProof/>
          <w:lang w:val="sr-Latn-RS"/>
        </w:rPr>
        <w:t xml:space="preserve"> pokazivačkih zapisa i </w:t>
      </w:r>
      <w:r w:rsidRPr="767F3F4A">
        <w:rPr>
          <w:b/>
          <w:bCs/>
          <w:noProof/>
          <w:lang w:val="sr-Latn-RS"/>
        </w:rPr>
        <w:t>n</w:t>
      </w:r>
      <w:r w:rsidRPr="767F3F4A">
        <w:rPr>
          <w:noProof/>
          <w:lang w:val="sr-Latn-RS"/>
        </w:rPr>
        <w:t xml:space="preserve"> ključnih vrednosti </w:t>
      </w:r>
    </w:p>
    <w:p w14:paraId="5DF7BE1E" w14:textId="26A0EB39" w:rsidR="008638F1" w:rsidRPr="008638F1" w:rsidRDefault="767F3F4A" w:rsidP="00575680">
      <w:pPr>
        <w:pStyle w:val="ListParagraph"/>
        <w:numPr>
          <w:ilvl w:val="0"/>
          <w:numId w:val="6"/>
        </w:numPr>
        <w:rPr>
          <w:lang w:val="sr-Latn-RS"/>
        </w:rPr>
      </w:pPr>
      <w:r w:rsidRPr="767F3F4A">
        <w:rPr>
          <w:noProof/>
          <w:lang w:val="sr-Latn-RS"/>
        </w:rPr>
        <w:t xml:space="preserve">Svaki čvor lista sadrži jedan pokazivač bloka </w:t>
      </w:r>
      <w:r w:rsidRPr="767F3F4A">
        <w:rPr>
          <w:b/>
          <w:bCs/>
          <w:noProof/>
          <w:lang w:val="sr-Latn-RS"/>
        </w:rPr>
        <w:t>P</w:t>
      </w:r>
      <w:r w:rsidRPr="767F3F4A">
        <w:rPr>
          <w:noProof/>
          <w:lang w:val="sr-Latn-RS"/>
        </w:rPr>
        <w:t xml:space="preserve"> da bi ukazao na sledeći čvor lista i formirao povezanu listu</w:t>
      </w:r>
    </w:p>
    <w:p w14:paraId="62A06D79" w14:textId="01777380" w:rsidR="00673A64" w:rsidRDefault="767F3F4A" w:rsidP="767F3F4A">
      <w:pPr>
        <w:pStyle w:val="Heading5"/>
        <w:rPr>
          <w:noProof/>
          <w:lang w:val="sr-Latn-RS"/>
        </w:rPr>
      </w:pPr>
      <w:r w:rsidRPr="767F3F4A">
        <w:rPr>
          <w:noProof/>
          <w:lang w:val="sr-Latn-RS"/>
        </w:rPr>
        <w:t xml:space="preserve">Pretraga elementa </w:t>
      </w:r>
    </w:p>
    <w:p w14:paraId="5E96A6A7" w14:textId="26FBAEA8" w:rsidR="00673A64" w:rsidRDefault="00673A64" w:rsidP="767F3F4A">
      <w:pPr>
        <w:rPr>
          <w:noProof/>
          <w:lang w:val="sr-Latn-RS"/>
        </w:rPr>
      </w:pPr>
      <w:r>
        <w:rPr>
          <w:lang w:val="sr-Latn-RS"/>
        </w:rPr>
        <w:tab/>
      </w:r>
      <w:r w:rsidRPr="21142F0B">
        <w:rPr>
          <w:i/>
          <w:iCs/>
          <w:noProof/>
          <w:lang w:val="sr-Latn-RS"/>
        </w:rPr>
        <w:t>Primer</w:t>
      </w:r>
      <w:r w:rsidRPr="767F3F4A">
        <w:rPr>
          <w:noProof/>
          <w:lang w:val="sr-Latn-RS"/>
        </w:rPr>
        <w:t xml:space="preserve">: Pretpostavimo da je potrebno pretražiti element 55 u strukturi ispod. Prvo, najpre će se pribaviti posredni čvor koji će se usmeriti na čvor lista koji može sadržati zapis za 55. Dakle, u posrednom čvoru, naći će se grana između čvorova sa vrednostima 50 i 75. Onda će na kraju biti preusmereni na treći čvor lista. Ovde će </w:t>
      </w:r>
      <w:r w:rsidRPr="21142F0B">
        <w:rPr>
          <w:i/>
          <w:iCs/>
          <w:noProof/>
          <w:lang w:val="sr-Latn-RS"/>
        </w:rPr>
        <w:t>DBMS</w:t>
      </w:r>
      <w:r w:rsidRPr="767F3F4A">
        <w:rPr>
          <w:noProof/>
          <w:lang w:val="sr-Latn-RS"/>
        </w:rPr>
        <w:t xml:space="preserve"> izvršiti sekvencijalno pretraživanje da bi pronašao 55.</w:t>
      </w:r>
    </w:p>
    <w:p w14:paraId="0916C314" w14:textId="77777777" w:rsidR="00673A64" w:rsidRPr="00673A64" w:rsidRDefault="00673A64" w:rsidP="767F3F4A">
      <w:pPr>
        <w:rPr>
          <w:noProof/>
          <w:lang w:val="sr-Latn-RS"/>
        </w:rPr>
      </w:pPr>
    </w:p>
    <w:p w14:paraId="618CD75F" w14:textId="77777777" w:rsidR="00C656C5" w:rsidRDefault="00673A64" w:rsidP="767F3F4A">
      <w:pPr>
        <w:keepNext/>
        <w:jc w:val="center"/>
        <w:rPr>
          <w:noProof/>
          <w:lang w:val="sr-Latn-RS"/>
        </w:rPr>
      </w:pPr>
      <w:r>
        <w:rPr>
          <w:noProof/>
        </w:rPr>
        <w:drawing>
          <wp:inline distT="0" distB="0" distL="0" distR="0" wp14:anchorId="6B492CBC" wp14:editId="713E5028">
            <wp:extent cx="4962156" cy="10305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962156" cy="1030546"/>
                    </a:xfrm>
                    <a:prstGeom prst="rect">
                      <a:avLst/>
                    </a:prstGeom>
                  </pic:spPr>
                </pic:pic>
              </a:graphicData>
            </a:graphic>
          </wp:inline>
        </w:drawing>
      </w:r>
    </w:p>
    <w:p w14:paraId="369621EF" w14:textId="4B305577" w:rsidR="00673A64" w:rsidRDefault="767F3F4A" w:rsidP="767F3F4A">
      <w:pPr>
        <w:pStyle w:val="Caption"/>
        <w:jc w:val="center"/>
        <w:rPr>
          <w:noProof/>
          <w:lang w:val="sr-Latn-RS"/>
        </w:rPr>
      </w:pPr>
      <w:r w:rsidRPr="767F3F4A">
        <w:rPr>
          <w:noProof/>
          <w:lang w:val="sr-Latn-RS"/>
        </w:rPr>
        <w:t xml:space="preserve">Slika </w:t>
      </w:r>
      <w:r w:rsidR="00C656C5" w:rsidRPr="767F3F4A">
        <w:fldChar w:fldCharType="begin"/>
      </w:r>
      <w:r w:rsidR="00C656C5">
        <w:instrText xml:space="preserve"> SEQ Slika \* ARABIC </w:instrText>
      </w:r>
      <w:r w:rsidR="00C656C5" w:rsidRPr="767F3F4A">
        <w:fldChar w:fldCharType="separate"/>
      </w:r>
      <w:r w:rsidRPr="767F3F4A">
        <w:rPr>
          <w:noProof/>
        </w:rPr>
        <w:t>10</w:t>
      </w:r>
      <w:r w:rsidR="00C656C5" w:rsidRPr="767F3F4A">
        <w:rPr>
          <w:noProof/>
        </w:rPr>
        <w:fldChar w:fldCharType="end"/>
      </w:r>
      <w:r w:rsidRPr="767F3F4A">
        <w:rPr>
          <w:noProof/>
          <w:lang w:val="sr-Latn-RS"/>
        </w:rPr>
        <w:t xml:space="preserve"> - Pretraga elemenata</w:t>
      </w:r>
    </w:p>
    <w:p w14:paraId="31CE9351" w14:textId="77777777" w:rsidR="00673A64" w:rsidRPr="00673A64" w:rsidRDefault="00673A64" w:rsidP="767F3F4A">
      <w:pPr>
        <w:jc w:val="center"/>
        <w:rPr>
          <w:noProof/>
          <w:lang w:val="sr-Latn-RS"/>
        </w:rPr>
      </w:pPr>
    </w:p>
    <w:p w14:paraId="576BD579" w14:textId="50F503D2" w:rsidR="008638F1" w:rsidRDefault="767F3F4A" w:rsidP="767F3F4A">
      <w:pPr>
        <w:pStyle w:val="Heading5"/>
        <w:rPr>
          <w:noProof/>
          <w:lang w:val="sr-Latn-RS"/>
        </w:rPr>
      </w:pPr>
      <w:r w:rsidRPr="767F3F4A">
        <w:rPr>
          <w:noProof/>
          <w:lang w:val="sr-Latn-RS"/>
        </w:rPr>
        <w:t>Dodavanje elemenata</w:t>
      </w:r>
    </w:p>
    <w:p w14:paraId="38AC53E9" w14:textId="1FA5CF9A" w:rsidR="008638F1" w:rsidRPr="008638F1" w:rsidRDefault="3DA0C79D" w:rsidP="00575680">
      <w:pPr>
        <w:pStyle w:val="ListParagraph"/>
        <w:numPr>
          <w:ilvl w:val="0"/>
          <w:numId w:val="7"/>
        </w:numPr>
        <w:rPr>
          <w:lang w:val="sr-Latn-RS"/>
        </w:rPr>
      </w:pPr>
      <w:r w:rsidRPr="3DA0C79D">
        <w:rPr>
          <w:noProof/>
          <w:lang w:val="sr-Latn-RS"/>
        </w:rPr>
        <w:t>B+ stabla se popunjavaju od dna i svaki unos se vrši na čvoru lista.</w:t>
      </w:r>
    </w:p>
    <w:p w14:paraId="2FD9D889" w14:textId="693CB241" w:rsidR="008638F1" w:rsidRPr="008638F1" w:rsidRDefault="767F3F4A" w:rsidP="00575680">
      <w:pPr>
        <w:pStyle w:val="ListParagraph"/>
        <w:numPr>
          <w:ilvl w:val="0"/>
          <w:numId w:val="7"/>
        </w:numPr>
        <w:rPr>
          <w:lang w:val="sr-Latn-RS"/>
        </w:rPr>
      </w:pPr>
      <w:r w:rsidRPr="767F3F4A">
        <w:rPr>
          <w:noProof/>
          <w:lang w:val="sr-Latn-RS"/>
        </w:rPr>
        <w:t>Ako se čvor listova preliva (</w:t>
      </w:r>
      <w:r w:rsidRPr="767F3F4A">
        <w:rPr>
          <w:i/>
          <w:iCs/>
          <w:noProof/>
          <w:lang w:val="sr-Latn-RS"/>
        </w:rPr>
        <w:t>overflows</w:t>
      </w:r>
      <w:r w:rsidRPr="767F3F4A">
        <w:rPr>
          <w:noProof/>
          <w:lang w:val="sr-Latn-RS"/>
        </w:rPr>
        <w:t xml:space="preserve">): </w:t>
      </w:r>
    </w:p>
    <w:p w14:paraId="49BF5A63" w14:textId="42463565" w:rsidR="008638F1" w:rsidRPr="008638F1" w:rsidRDefault="767F3F4A" w:rsidP="00575680">
      <w:pPr>
        <w:pStyle w:val="ListParagraph"/>
        <w:numPr>
          <w:ilvl w:val="1"/>
          <w:numId w:val="7"/>
        </w:numPr>
        <w:rPr>
          <w:lang w:val="sr-Latn-RS"/>
        </w:rPr>
      </w:pPr>
      <w:r w:rsidRPr="767F3F4A">
        <w:rPr>
          <w:noProof/>
          <w:lang w:val="sr-Latn-RS"/>
        </w:rPr>
        <w:t>Razdvaja se čvor na dva dela </w:t>
      </w:r>
    </w:p>
    <w:p w14:paraId="632BCA46" w14:textId="45DDE91B" w:rsidR="008638F1" w:rsidRPr="008638F1" w:rsidRDefault="767F3F4A" w:rsidP="00575680">
      <w:pPr>
        <w:pStyle w:val="ListParagraph"/>
        <w:numPr>
          <w:ilvl w:val="1"/>
          <w:numId w:val="7"/>
        </w:numPr>
        <w:rPr>
          <w:lang w:val="sr-Latn-RS"/>
        </w:rPr>
      </w:pPr>
      <w:r w:rsidRPr="767F3F4A">
        <w:rPr>
          <w:noProof/>
          <w:lang w:val="sr-Latn-RS"/>
        </w:rPr>
        <w:t xml:space="preserve">Particija na </w:t>
      </w:r>
      <w:r w:rsidRPr="767F3F4A">
        <w:rPr>
          <w:b/>
          <w:bCs/>
          <w:noProof/>
          <w:lang w:val="sr-Latn-RS"/>
        </w:rPr>
        <w:t xml:space="preserve">i = </w:t>
      </w:r>
      <w:r w:rsidRPr="767F3F4A">
        <w:rPr>
          <w:rFonts w:ascii="Cambria Math" w:hAnsi="Cambria Math" w:cs="Cambria Math"/>
          <w:b/>
          <w:bCs/>
          <w:noProof/>
          <w:lang w:val="sr-Latn-RS"/>
        </w:rPr>
        <w:t>⌊</w:t>
      </w:r>
      <w:r w:rsidRPr="767F3F4A">
        <w:rPr>
          <w:b/>
          <w:bCs/>
          <w:noProof/>
          <w:lang w:val="sr-Latn-RS"/>
        </w:rPr>
        <w:t xml:space="preserve"> (m + 1) / 2</w:t>
      </w:r>
      <w:r w:rsidRPr="767F3F4A">
        <w:rPr>
          <w:rFonts w:ascii="Cambria Math" w:hAnsi="Cambria Math" w:cs="Cambria Math"/>
          <w:b/>
          <w:bCs/>
          <w:noProof/>
          <w:lang w:val="sr-Latn-RS"/>
        </w:rPr>
        <w:t>⌋</w:t>
      </w:r>
      <w:r w:rsidRPr="767F3F4A">
        <w:rPr>
          <w:noProof/>
          <w:lang w:val="sr-Latn-RS"/>
        </w:rPr>
        <w:t> </w:t>
      </w:r>
    </w:p>
    <w:p w14:paraId="52BCE9B1" w14:textId="040B868F" w:rsidR="008638F1" w:rsidRPr="008638F1" w:rsidRDefault="767F3F4A" w:rsidP="00575680">
      <w:pPr>
        <w:pStyle w:val="ListParagraph"/>
        <w:numPr>
          <w:ilvl w:val="1"/>
          <w:numId w:val="7"/>
        </w:numPr>
        <w:rPr>
          <w:lang w:val="sr-Latn-RS"/>
        </w:rPr>
      </w:pPr>
      <w:r w:rsidRPr="767F3F4A">
        <w:rPr>
          <w:noProof/>
          <w:lang w:val="sr-Latn-RS"/>
        </w:rPr>
        <w:t xml:space="preserve">Prvih </w:t>
      </w:r>
      <w:r w:rsidRPr="767F3F4A">
        <w:rPr>
          <w:b/>
          <w:bCs/>
          <w:noProof/>
          <w:lang w:val="sr-Latn-RS"/>
        </w:rPr>
        <w:t>i</w:t>
      </w:r>
      <w:r w:rsidRPr="767F3F4A">
        <w:rPr>
          <w:noProof/>
          <w:lang w:val="sr-Latn-RS"/>
        </w:rPr>
        <w:t xml:space="preserve"> unosa se skladište u jednom čvoru    </w:t>
      </w:r>
    </w:p>
    <w:p w14:paraId="73D0D6F1" w14:textId="4935C383" w:rsidR="00D11520" w:rsidRPr="00D11520" w:rsidRDefault="767F3F4A" w:rsidP="00575680">
      <w:pPr>
        <w:pStyle w:val="ListParagraph"/>
        <w:numPr>
          <w:ilvl w:val="1"/>
          <w:numId w:val="7"/>
        </w:numPr>
        <w:rPr>
          <w:lang w:val="sr-Latn-RS"/>
        </w:rPr>
      </w:pPr>
      <w:r w:rsidRPr="767F3F4A">
        <w:rPr>
          <w:noProof/>
          <w:lang w:val="sr-Latn-RS"/>
        </w:rPr>
        <w:t>Ostali unosi (</w:t>
      </w:r>
      <w:r w:rsidRPr="767F3F4A">
        <w:rPr>
          <w:b/>
          <w:bCs/>
          <w:noProof/>
          <w:lang w:val="sr-Latn-RS"/>
        </w:rPr>
        <w:t>i + 1</w:t>
      </w:r>
      <w:r w:rsidRPr="767F3F4A">
        <w:rPr>
          <w:noProof/>
          <w:lang w:val="sr-Latn-RS"/>
        </w:rPr>
        <w:t xml:space="preserve"> nadalje) se premeštaju u novi čvor     </w:t>
      </w:r>
    </w:p>
    <w:p w14:paraId="74D54918" w14:textId="2E9A4ED5" w:rsidR="008638F1" w:rsidRPr="00C40CD4" w:rsidRDefault="767F3F4A" w:rsidP="00575680">
      <w:pPr>
        <w:pStyle w:val="ListParagraph"/>
        <w:numPr>
          <w:ilvl w:val="1"/>
          <w:numId w:val="7"/>
        </w:numPr>
        <w:rPr>
          <w:lang w:val="sr-Latn-RS"/>
        </w:rPr>
      </w:pPr>
      <w:r w:rsidRPr="767F3F4A">
        <w:rPr>
          <w:b/>
          <w:bCs/>
          <w:noProof/>
          <w:lang w:val="sr-Latn-RS"/>
        </w:rPr>
        <w:t>i</w:t>
      </w:r>
      <w:r w:rsidRPr="767F3F4A">
        <w:rPr>
          <w:noProof/>
          <w:lang w:val="sr-Latn-RS"/>
        </w:rPr>
        <w:t>-ti ključ je dupliran kod roditelja lista</w:t>
      </w:r>
    </w:p>
    <w:p w14:paraId="7620A197" w14:textId="1C316E7E" w:rsidR="00271B6C" w:rsidRPr="008638F1" w:rsidRDefault="767F3F4A" w:rsidP="00575680">
      <w:pPr>
        <w:pStyle w:val="ListParagraph"/>
        <w:numPr>
          <w:ilvl w:val="0"/>
          <w:numId w:val="7"/>
        </w:numPr>
        <w:rPr>
          <w:lang w:val="sr-Latn-RS"/>
        </w:rPr>
      </w:pPr>
      <w:r w:rsidRPr="767F3F4A">
        <w:rPr>
          <w:noProof/>
          <w:lang w:val="sr-Latn-RS"/>
        </w:rPr>
        <w:t>Ako se node od ne-lista ne preliva (</w:t>
      </w:r>
      <w:r w:rsidRPr="767F3F4A">
        <w:rPr>
          <w:i/>
          <w:iCs/>
          <w:noProof/>
          <w:lang w:val="sr-Latn-RS"/>
        </w:rPr>
        <w:t>overflows</w:t>
      </w:r>
      <w:r w:rsidRPr="767F3F4A">
        <w:rPr>
          <w:noProof/>
          <w:lang w:val="sr-Latn-RS"/>
        </w:rPr>
        <w:t xml:space="preserve">): </w:t>
      </w:r>
    </w:p>
    <w:p w14:paraId="1C290711" w14:textId="70CF1DD6" w:rsidR="00C40CD4" w:rsidRPr="00271B6C" w:rsidRDefault="767F3F4A" w:rsidP="00575680">
      <w:pPr>
        <w:pStyle w:val="ListParagraph"/>
        <w:numPr>
          <w:ilvl w:val="1"/>
          <w:numId w:val="7"/>
        </w:numPr>
        <w:rPr>
          <w:lang w:val="sr-Latn-RS"/>
        </w:rPr>
      </w:pPr>
      <w:r w:rsidRPr="767F3F4A">
        <w:rPr>
          <w:noProof/>
          <w:lang w:val="sr-Latn-RS"/>
        </w:rPr>
        <w:t>Razdvojiti čvor na dva dela</w:t>
      </w:r>
    </w:p>
    <w:p w14:paraId="7FFBE44F" w14:textId="54B8A07D" w:rsidR="00271B6C" w:rsidRPr="00271B6C" w:rsidRDefault="767F3F4A" w:rsidP="00575680">
      <w:pPr>
        <w:pStyle w:val="ListParagraph"/>
        <w:numPr>
          <w:ilvl w:val="1"/>
          <w:numId w:val="7"/>
        </w:numPr>
        <w:rPr>
          <w:lang w:val="sr-Latn-RS"/>
        </w:rPr>
      </w:pPr>
      <w:r w:rsidRPr="767F3F4A">
        <w:rPr>
          <w:noProof/>
          <w:lang w:val="sr-Latn-RS"/>
        </w:rPr>
        <w:t xml:space="preserve">Razdelite čvor na </w:t>
      </w:r>
      <w:r w:rsidRPr="767F3F4A">
        <w:rPr>
          <w:b/>
          <w:bCs/>
          <w:noProof/>
          <w:lang w:val="sr-Latn-RS"/>
        </w:rPr>
        <w:t xml:space="preserve">i = </w:t>
      </w:r>
      <w:r w:rsidRPr="767F3F4A">
        <w:rPr>
          <w:rFonts w:ascii="Cambria Math" w:hAnsi="Cambria Math" w:cs="Cambria Math"/>
          <w:b/>
          <w:bCs/>
          <w:noProof/>
          <w:lang w:val="sr-Latn-RS"/>
        </w:rPr>
        <w:t>⌈</w:t>
      </w:r>
      <w:r w:rsidRPr="767F3F4A">
        <w:rPr>
          <w:b/>
          <w:bCs/>
          <w:noProof/>
          <w:lang w:val="sr-Latn-RS"/>
        </w:rPr>
        <w:t xml:space="preserve"> (m + 1) / 2</w:t>
      </w:r>
      <w:r w:rsidRPr="767F3F4A">
        <w:rPr>
          <w:rFonts w:ascii="Cambria Math" w:hAnsi="Cambria Math" w:cs="Cambria Math"/>
          <w:b/>
          <w:bCs/>
          <w:noProof/>
          <w:lang w:val="sr-Latn-RS"/>
        </w:rPr>
        <w:t>⌉</w:t>
      </w:r>
    </w:p>
    <w:p w14:paraId="4F02D601" w14:textId="49F1BE17" w:rsidR="00271B6C" w:rsidRPr="00271B6C" w:rsidRDefault="767F3F4A" w:rsidP="00575680">
      <w:pPr>
        <w:pStyle w:val="ListParagraph"/>
        <w:numPr>
          <w:ilvl w:val="1"/>
          <w:numId w:val="7"/>
        </w:numPr>
        <w:rPr>
          <w:lang w:val="sr-Latn-RS"/>
        </w:rPr>
      </w:pPr>
      <w:r w:rsidRPr="767F3F4A">
        <w:rPr>
          <w:noProof/>
          <w:lang w:val="sr-Latn-RS"/>
        </w:rPr>
        <w:t xml:space="preserve">Stavke do </w:t>
      </w:r>
      <w:r w:rsidRPr="767F3F4A">
        <w:rPr>
          <w:b/>
          <w:bCs/>
          <w:noProof/>
          <w:lang w:val="sr-Latn-RS"/>
        </w:rPr>
        <w:t>i</w:t>
      </w:r>
      <w:r w:rsidRPr="767F3F4A">
        <w:rPr>
          <w:noProof/>
          <w:lang w:val="sr-Latn-RS"/>
        </w:rPr>
        <w:t>-tog se čuvaju u jednom čvoru</w:t>
      </w:r>
    </w:p>
    <w:p w14:paraId="222CBD79" w14:textId="5A165AA9" w:rsidR="00271B6C" w:rsidRPr="00673A64" w:rsidRDefault="767F3F4A" w:rsidP="00575680">
      <w:pPr>
        <w:pStyle w:val="ListParagraph"/>
        <w:numPr>
          <w:ilvl w:val="1"/>
          <w:numId w:val="7"/>
        </w:numPr>
        <w:rPr>
          <w:lang w:val="sr-Latn-RS"/>
        </w:rPr>
      </w:pPr>
      <w:r w:rsidRPr="767F3F4A">
        <w:rPr>
          <w:noProof/>
          <w:lang w:val="sr-Latn-RS"/>
        </w:rPr>
        <w:t>Ostali unosi se premeštaju u novi čvor</w:t>
      </w:r>
    </w:p>
    <w:p w14:paraId="6E1DECD6" w14:textId="77777777" w:rsidR="00673A64" w:rsidRPr="00673A64" w:rsidRDefault="00673A64" w:rsidP="767F3F4A">
      <w:pPr>
        <w:rPr>
          <w:noProof/>
          <w:lang w:val="sr-Latn-RS"/>
        </w:rPr>
      </w:pPr>
    </w:p>
    <w:p w14:paraId="53836ACE" w14:textId="61F5D413" w:rsidR="00673A64" w:rsidRDefault="767F3F4A" w:rsidP="767F3F4A">
      <w:pPr>
        <w:ind w:firstLine="720"/>
        <w:rPr>
          <w:noProof/>
          <w:lang w:val="sr-Latn-RS"/>
        </w:rPr>
      </w:pPr>
      <w:r w:rsidRPr="767F3F4A">
        <w:rPr>
          <w:i/>
          <w:iCs/>
          <w:noProof/>
          <w:lang w:val="sr-Latn-RS"/>
        </w:rPr>
        <w:t>Primer</w:t>
      </w:r>
      <w:r w:rsidRPr="767F3F4A">
        <w:rPr>
          <w:noProof/>
          <w:lang w:val="sr-Latn-RS"/>
        </w:rPr>
        <w:t xml:space="preserve">: Pretpostavimo da je potrebno ubaciti zapis 60 u strukturu ispod. On će preći na treći čvor posle 55. To je balansirano stablo, a čvor lista ovog stabla je već pun, </w:t>
      </w:r>
      <w:r w:rsidRPr="767F3F4A">
        <w:rPr>
          <w:noProof/>
          <w:lang w:val="sr-Latn-RS"/>
        </w:rPr>
        <w:lastRenderedPageBreak/>
        <w:t>tako da ne možemo da ubacimo 60 tamo. U ovom slučaju, potrebno je razdvojiti čvor lista, tako da se može umetnuti u stablo bez uticaja na faktor popunjavanja, balans i red.</w:t>
      </w:r>
    </w:p>
    <w:p w14:paraId="34183EF6" w14:textId="77777777" w:rsidR="00673A64" w:rsidRPr="00673A64" w:rsidRDefault="00673A64" w:rsidP="767F3F4A">
      <w:pPr>
        <w:ind w:firstLine="720"/>
        <w:rPr>
          <w:noProof/>
          <w:lang w:val="sr-Latn-RS"/>
        </w:rPr>
      </w:pPr>
    </w:p>
    <w:p w14:paraId="0DFED76A" w14:textId="77777777" w:rsidR="00C656C5" w:rsidRDefault="00673A64" w:rsidP="767F3F4A">
      <w:pPr>
        <w:keepNext/>
        <w:jc w:val="center"/>
        <w:rPr>
          <w:noProof/>
          <w:lang w:val="sr-Latn-RS"/>
        </w:rPr>
      </w:pPr>
      <w:r>
        <w:rPr>
          <w:noProof/>
        </w:rPr>
        <w:drawing>
          <wp:inline distT="0" distB="0" distL="0" distR="0" wp14:anchorId="3BCD476E" wp14:editId="416C23A3">
            <wp:extent cx="5013445" cy="150113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013445" cy="1501136"/>
                    </a:xfrm>
                    <a:prstGeom prst="rect">
                      <a:avLst/>
                    </a:prstGeom>
                  </pic:spPr>
                </pic:pic>
              </a:graphicData>
            </a:graphic>
          </wp:inline>
        </w:drawing>
      </w:r>
    </w:p>
    <w:p w14:paraId="74EBF8BA" w14:textId="53682A83" w:rsidR="00673A64" w:rsidRDefault="767F3F4A" w:rsidP="767F3F4A">
      <w:pPr>
        <w:pStyle w:val="Caption"/>
        <w:jc w:val="center"/>
        <w:rPr>
          <w:noProof/>
          <w:lang w:val="sr-Latn-RS"/>
        </w:rPr>
      </w:pPr>
      <w:r w:rsidRPr="767F3F4A">
        <w:rPr>
          <w:noProof/>
          <w:lang w:val="sr-Latn-RS"/>
        </w:rPr>
        <w:t xml:space="preserve">Slika </w:t>
      </w:r>
      <w:r w:rsidR="00C656C5" w:rsidRPr="767F3F4A">
        <w:fldChar w:fldCharType="begin"/>
      </w:r>
      <w:r w:rsidR="00C656C5">
        <w:instrText xml:space="preserve"> SEQ Slika \* ARABIC </w:instrText>
      </w:r>
      <w:r w:rsidR="00C656C5" w:rsidRPr="767F3F4A">
        <w:fldChar w:fldCharType="separate"/>
      </w:r>
      <w:r w:rsidRPr="767F3F4A">
        <w:rPr>
          <w:noProof/>
        </w:rPr>
        <w:t>11</w:t>
      </w:r>
      <w:r w:rsidR="00C656C5" w:rsidRPr="767F3F4A">
        <w:rPr>
          <w:noProof/>
        </w:rPr>
        <w:fldChar w:fldCharType="end"/>
      </w:r>
      <w:r w:rsidRPr="767F3F4A">
        <w:rPr>
          <w:noProof/>
          <w:lang w:val="sr-Latn-RS"/>
        </w:rPr>
        <w:t xml:space="preserve"> - Dodavanje elemenata</w:t>
      </w:r>
    </w:p>
    <w:p w14:paraId="43421E40" w14:textId="77777777" w:rsidR="007944EC" w:rsidRDefault="007944EC" w:rsidP="767F3F4A">
      <w:pPr>
        <w:jc w:val="center"/>
        <w:rPr>
          <w:noProof/>
          <w:lang w:val="sr-Latn-RS"/>
        </w:rPr>
      </w:pPr>
    </w:p>
    <w:p w14:paraId="5C6DD38A" w14:textId="45584462" w:rsidR="00673A64" w:rsidRDefault="21142F0B" w:rsidP="21142F0B">
      <w:pPr>
        <w:ind w:firstLine="720"/>
        <w:rPr>
          <w:rFonts w:eastAsia="Times New Roman" w:cs="Times New Roman"/>
          <w:noProof/>
          <w:lang w:val="sr-Latn-RS"/>
        </w:rPr>
      </w:pPr>
      <w:r w:rsidRPr="21142F0B">
        <w:rPr>
          <w:rFonts w:eastAsia="Times New Roman" w:cs="Times New Roman"/>
          <w:noProof/>
          <w:lang w:val="sr-Latn-RS"/>
        </w:rPr>
        <w:t>Čvor trećeg lista ima vrednosti (50, 55, 60, 65, 70) i njegov trenutni korenski čvor je 50. Podelimo čvor lista stabla u sredini tako da se njegov balans ne menja. Tako možemo grupisati (50, 55) i (60, 65, 70) u 2 lista čvorova. Ako ova dva moraju biti listni čvorovi, srednji čvor ne može da se odvaja od 50. Trebalo bi da mu se doda 60, a onda možemo imati pokazivače na novi čvor lista.</w:t>
      </w:r>
    </w:p>
    <w:p w14:paraId="66443845" w14:textId="77777777" w:rsidR="00C656C5" w:rsidRDefault="00C656C5" w:rsidP="767F3F4A">
      <w:pPr>
        <w:ind w:firstLine="720"/>
        <w:rPr>
          <w:noProof/>
          <w:lang w:val="sr-Latn-RS"/>
        </w:rPr>
      </w:pPr>
    </w:p>
    <w:p w14:paraId="65860D9F" w14:textId="77777777" w:rsidR="00C656C5" w:rsidRDefault="00673A64" w:rsidP="767F3F4A">
      <w:pPr>
        <w:keepNext/>
        <w:jc w:val="center"/>
        <w:rPr>
          <w:noProof/>
          <w:lang w:val="sr-Latn-RS"/>
        </w:rPr>
      </w:pPr>
      <w:r>
        <w:rPr>
          <w:noProof/>
        </w:rPr>
        <w:drawing>
          <wp:inline distT="0" distB="0" distL="0" distR="0" wp14:anchorId="36747FBB" wp14:editId="25589E9B">
            <wp:extent cx="4742348" cy="1469066"/>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742348" cy="1469066"/>
                    </a:xfrm>
                    <a:prstGeom prst="rect">
                      <a:avLst/>
                    </a:prstGeom>
                  </pic:spPr>
                </pic:pic>
              </a:graphicData>
            </a:graphic>
          </wp:inline>
        </w:drawing>
      </w:r>
    </w:p>
    <w:p w14:paraId="2C6B0072" w14:textId="63ED15E6" w:rsidR="00673A64" w:rsidRPr="00673A64" w:rsidRDefault="767F3F4A" w:rsidP="767F3F4A">
      <w:pPr>
        <w:pStyle w:val="Caption"/>
        <w:jc w:val="center"/>
        <w:rPr>
          <w:noProof/>
          <w:lang w:val="sr-Latn-RS"/>
        </w:rPr>
      </w:pPr>
      <w:r w:rsidRPr="767F3F4A">
        <w:rPr>
          <w:noProof/>
          <w:lang w:val="sr-Latn-RS"/>
        </w:rPr>
        <w:t xml:space="preserve">Slika </w:t>
      </w:r>
      <w:r w:rsidR="00C656C5" w:rsidRPr="767F3F4A">
        <w:fldChar w:fldCharType="begin"/>
      </w:r>
      <w:r w:rsidR="00C656C5">
        <w:instrText xml:space="preserve"> SEQ Slika \* ARABIC </w:instrText>
      </w:r>
      <w:r w:rsidR="00C656C5" w:rsidRPr="767F3F4A">
        <w:fldChar w:fldCharType="separate"/>
      </w:r>
      <w:r w:rsidRPr="767F3F4A">
        <w:rPr>
          <w:noProof/>
        </w:rPr>
        <w:t>12</w:t>
      </w:r>
      <w:r w:rsidR="00C656C5" w:rsidRPr="767F3F4A">
        <w:rPr>
          <w:noProof/>
        </w:rPr>
        <w:fldChar w:fldCharType="end"/>
      </w:r>
      <w:r w:rsidRPr="767F3F4A">
        <w:rPr>
          <w:noProof/>
          <w:lang w:val="sr-Latn-RS"/>
        </w:rPr>
        <w:t xml:space="preserve"> - Stanje nakon dodatog elementa</w:t>
      </w:r>
    </w:p>
    <w:p w14:paraId="61C95A2E" w14:textId="60713C23" w:rsidR="008638F1" w:rsidRDefault="767F3F4A" w:rsidP="767F3F4A">
      <w:pPr>
        <w:pStyle w:val="Heading5"/>
        <w:rPr>
          <w:noProof/>
          <w:lang w:val="sr-Latn-RS"/>
        </w:rPr>
      </w:pPr>
      <w:r w:rsidRPr="767F3F4A">
        <w:rPr>
          <w:noProof/>
          <w:lang w:val="sr-Latn-RS"/>
        </w:rPr>
        <w:t>Uklanjanje elemenata</w:t>
      </w:r>
    </w:p>
    <w:p w14:paraId="4E4C4890" w14:textId="566FE837" w:rsidR="008638F1" w:rsidRPr="00271B6C" w:rsidRDefault="3DA0C79D" w:rsidP="00575680">
      <w:pPr>
        <w:pStyle w:val="ListParagraph"/>
        <w:numPr>
          <w:ilvl w:val="0"/>
          <w:numId w:val="8"/>
        </w:numPr>
        <w:rPr>
          <w:lang w:val="sr-Latn-RS"/>
        </w:rPr>
      </w:pPr>
      <w:r w:rsidRPr="3DA0C79D">
        <w:rPr>
          <w:noProof/>
          <w:lang w:val="sr-Latn-RS"/>
        </w:rPr>
        <w:t>B+ stabla se brišu u čvorovima lista</w:t>
      </w:r>
    </w:p>
    <w:p w14:paraId="4A122BC6" w14:textId="63D37FD4" w:rsidR="00271B6C" w:rsidRPr="00271B6C" w:rsidRDefault="767F3F4A" w:rsidP="00575680">
      <w:pPr>
        <w:pStyle w:val="ListParagraph"/>
        <w:numPr>
          <w:ilvl w:val="0"/>
          <w:numId w:val="8"/>
        </w:numPr>
        <w:rPr>
          <w:lang w:val="sr-Latn-RS"/>
        </w:rPr>
      </w:pPr>
      <w:r w:rsidRPr="767F3F4A">
        <w:rPr>
          <w:noProof/>
          <w:lang w:val="sr-Latn-RS"/>
        </w:rPr>
        <w:t>Ciljni unos se pretražuje i briše</w:t>
      </w:r>
    </w:p>
    <w:p w14:paraId="606E7E69" w14:textId="60D6BE29" w:rsidR="00271B6C" w:rsidRPr="00271B6C" w:rsidRDefault="767F3F4A" w:rsidP="00575680">
      <w:pPr>
        <w:pStyle w:val="ListParagraph"/>
        <w:numPr>
          <w:ilvl w:val="1"/>
          <w:numId w:val="8"/>
        </w:numPr>
        <w:rPr>
          <w:lang w:val="sr-Latn-RS"/>
        </w:rPr>
      </w:pPr>
      <w:r w:rsidRPr="767F3F4A">
        <w:rPr>
          <w:noProof/>
          <w:lang w:val="sr-Latn-RS"/>
        </w:rPr>
        <w:t>Ako je to unutrašnji čvor, izbriše i zamenite unos iz leve pozicije</w:t>
      </w:r>
    </w:p>
    <w:p w14:paraId="2B2F839D" w14:textId="393FE8D2" w:rsidR="00271B6C" w:rsidRPr="00271B6C" w:rsidRDefault="767F3F4A" w:rsidP="00575680">
      <w:pPr>
        <w:pStyle w:val="ListParagraph"/>
        <w:numPr>
          <w:ilvl w:val="0"/>
          <w:numId w:val="8"/>
        </w:numPr>
        <w:rPr>
          <w:lang w:val="sr-Latn-RS"/>
        </w:rPr>
      </w:pPr>
      <w:r w:rsidRPr="767F3F4A">
        <w:rPr>
          <w:noProof/>
          <w:lang w:val="sr-Latn-RS"/>
        </w:rPr>
        <w:t xml:space="preserve">Nakon brisanja, testira se </w:t>
      </w:r>
      <w:r w:rsidRPr="767F3F4A">
        <w:rPr>
          <w:i/>
          <w:iCs/>
          <w:noProof/>
          <w:lang w:val="sr-Latn-RS"/>
        </w:rPr>
        <w:t>underflow</w:t>
      </w:r>
    </w:p>
    <w:p w14:paraId="1D39EF4A" w14:textId="48C1434E" w:rsidR="00271B6C" w:rsidRPr="004D2762" w:rsidRDefault="767F3F4A" w:rsidP="00575680">
      <w:pPr>
        <w:pStyle w:val="ListParagraph"/>
        <w:numPr>
          <w:ilvl w:val="1"/>
          <w:numId w:val="8"/>
        </w:numPr>
        <w:rPr>
          <w:lang w:val="sr-Latn-RS"/>
        </w:rPr>
      </w:pPr>
      <w:r w:rsidRPr="767F3F4A">
        <w:rPr>
          <w:noProof/>
          <w:lang w:val="sr-Latn-RS"/>
        </w:rPr>
        <w:t>Ako dođe do prelivanja, distribuiraju se unose iz čvorova koji su mu ostavljeni</w:t>
      </w:r>
    </w:p>
    <w:p w14:paraId="4087AE0C" w14:textId="3EDD3EDC" w:rsidR="00271B6C" w:rsidRPr="00271B6C" w:rsidRDefault="767F3F4A" w:rsidP="00575680">
      <w:pPr>
        <w:pStyle w:val="ListParagraph"/>
        <w:numPr>
          <w:ilvl w:val="0"/>
          <w:numId w:val="8"/>
        </w:numPr>
        <w:rPr>
          <w:lang w:val="sr-Latn-RS"/>
        </w:rPr>
      </w:pPr>
      <w:r w:rsidRPr="767F3F4A">
        <w:rPr>
          <w:noProof/>
          <w:lang w:val="sr-Latn-RS"/>
        </w:rPr>
        <w:t>Ako distribucija nije moguća sa leve strane, onda se distribuiraju iz čvorova pravo na njega</w:t>
      </w:r>
    </w:p>
    <w:p w14:paraId="5FCB4CA1" w14:textId="0F2CA5B1" w:rsidR="00271B6C" w:rsidRPr="00673A64" w:rsidRDefault="767F3F4A" w:rsidP="00575680">
      <w:pPr>
        <w:pStyle w:val="ListParagraph"/>
        <w:numPr>
          <w:ilvl w:val="0"/>
          <w:numId w:val="8"/>
        </w:numPr>
        <w:rPr>
          <w:lang w:val="sr-Latn-RS"/>
        </w:rPr>
      </w:pPr>
      <w:r w:rsidRPr="767F3F4A">
        <w:rPr>
          <w:noProof/>
          <w:lang w:val="sr-Latn-RS"/>
        </w:rPr>
        <w:t>Ako distribucija nije moguća sa leve ili desne strane, onda se spajaju čvorovi sa leve i desne strane</w:t>
      </w:r>
    </w:p>
    <w:p w14:paraId="09B7C8AF" w14:textId="77777777" w:rsidR="00673A64" w:rsidRPr="00673A64" w:rsidRDefault="00673A64" w:rsidP="767F3F4A">
      <w:pPr>
        <w:rPr>
          <w:noProof/>
          <w:lang w:val="sr-Latn-RS"/>
        </w:rPr>
      </w:pPr>
    </w:p>
    <w:p w14:paraId="393736D3" w14:textId="28788AF0" w:rsidR="00796FD2" w:rsidRDefault="3DA0C79D" w:rsidP="767F3F4A">
      <w:pPr>
        <w:ind w:firstLine="360"/>
        <w:rPr>
          <w:noProof/>
          <w:lang w:val="sr-Latn-RS"/>
        </w:rPr>
      </w:pPr>
      <w:r w:rsidRPr="3DA0C79D">
        <w:rPr>
          <w:i/>
          <w:iCs/>
          <w:noProof/>
          <w:lang w:val="sr-Latn-RS"/>
        </w:rPr>
        <w:t>Primer</w:t>
      </w:r>
      <w:r w:rsidRPr="3DA0C79D">
        <w:rPr>
          <w:noProof/>
          <w:lang w:val="sr-Latn-RS"/>
        </w:rPr>
        <w:t xml:space="preserve">: Pretpostavimo da je potrebno obrisati čvor sa vrednošću 60 iz gore navedenog primera. U ovom slučaju, potrebno je ukloniti 60 iz srednjeg čvora, kao i iz čvora 4. lista. Ako se ukloni iz srednjeg čvora, stablo neće zadovoljiti pravilo B+ stabla. </w:t>
      </w:r>
      <w:r w:rsidRPr="3DA0C79D">
        <w:rPr>
          <w:noProof/>
          <w:lang w:val="sr-Latn-RS"/>
        </w:rPr>
        <w:lastRenderedPageBreak/>
        <w:t>Zato se mora modifikovati da bi ostalo uravnoteženo stablo. Nakon brisanja čvora 60 iznad stabla B+ i ponovnog raspoređivanja čvorova, on će se prikazati na sledeći način:</w:t>
      </w:r>
    </w:p>
    <w:p w14:paraId="1353281A" w14:textId="77777777" w:rsidR="007944EC" w:rsidRDefault="007944EC" w:rsidP="767F3F4A">
      <w:pPr>
        <w:ind w:firstLine="360"/>
        <w:rPr>
          <w:noProof/>
          <w:lang w:val="sr-Latn-RS"/>
        </w:rPr>
      </w:pPr>
    </w:p>
    <w:p w14:paraId="211AFE30" w14:textId="77777777" w:rsidR="00C656C5" w:rsidRDefault="007944EC" w:rsidP="767F3F4A">
      <w:pPr>
        <w:keepNext/>
        <w:jc w:val="center"/>
        <w:rPr>
          <w:noProof/>
          <w:lang w:val="sr-Latn-RS"/>
        </w:rPr>
      </w:pPr>
      <w:r>
        <w:rPr>
          <w:noProof/>
        </w:rPr>
        <w:drawing>
          <wp:inline distT="0" distB="0" distL="0" distR="0" wp14:anchorId="5DFFFBB6" wp14:editId="63214B67">
            <wp:extent cx="4713042" cy="937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713042" cy="937955"/>
                    </a:xfrm>
                    <a:prstGeom prst="rect">
                      <a:avLst/>
                    </a:prstGeom>
                  </pic:spPr>
                </pic:pic>
              </a:graphicData>
            </a:graphic>
          </wp:inline>
        </w:drawing>
      </w:r>
    </w:p>
    <w:p w14:paraId="2CED818F" w14:textId="214B6484" w:rsidR="007944EC" w:rsidRDefault="767F3F4A" w:rsidP="767F3F4A">
      <w:pPr>
        <w:pStyle w:val="Caption"/>
        <w:jc w:val="center"/>
        <w:rPr>
          <w:noProof/>
          <w:lang w:val="sr-Latn-RS"/>
        </w:rPr>
      </w:pPr>
      <w:r w:rsidRPr="767F3F4A">
        <w:rPr>
          <w:noProof/>
          <w:lang w:val="sr-Latn-RS"/>
        </w:rPr>
        <w:t xml:space="preserve">Slika </w:t>
      </w:r>
      <w:r w:rsidR="00C656C5" w:rsidRPr="767F3F4A">
        <w:fldChar w:fldCharType="begin"/>
      </w:r>
      <w:r w:rsidR="00C656C5">
        <w:instrText xml:space="preserve"> SEQ Slika \* ARABIC </w:instrText>
      </w:r>
      <w:r w:rsidR="00C656C5" w:rsidRPr="767F3F4A">
        <w:fldChar w:fldCharType="separate"/>
      </w:r>
      <w:r w:rsidRPr="767F3F4A">
        <w:rPr>
          <w:noProof/>
        </w:rPr>
        <w:t>13</w:t>
      </w:r>
      <w:r w:rsidR="00C656C5" w:rsidRPr="767F3F4A">
        <w:rPr>
          <w:noProof/>
        </w:rPr>
        <w:fldChar w:fldCharType="end"/>
      </w:r>
      <w:r w:rsidRPr="767F3F4A">
        <w:rPr>
          <w:noProof/>
          <w:lang w:val="sr-Latn-RS"/>
        </w:rPr>
        <w:t xml:space="preserve"> - Uklanjanje elementa</w:t>
      </w:r>
    </w:p>
    <w:p w14:paraId="303318C3" w14:textId="77777777" w:rsidR="007944EC" w:rsidRDefault="007944EC" w:rsidP="767F3F4A">
      <w:pPr>
        <w:jc w:val="center"/>
        <w:rPr>
          <w:noProof/>
          <w:lang w:val="sr-Latn-RS"/>
        </w:rPr>
      </w:pPr>
    </w:p>
    <w:p w14:paraId="0237D684" w14:textId="2AEE3D62" w:rsidR="00796FD2" w:rsidRDefault="767F3F4A" w:rsidP="767F3F4A">
      <w:pPr>
        <w:pStyle w:val="Heading3"/>
        <w:rPr>
          <w:noProof/>
          <w:lang w:val="sr-Latn-RS"/>
        </w:rPr>
      </w:pPr>
      <w:bookmarkStart w:id="9" w:name="_Toc69278585"/>
      <w:r w:rsidRPr="767F3F4A">
        <w:rPr>
          <w:noProof/>
          <w:lang w:val="sr-Latn-RS"/>
        </w:rPr>
        <w:t>MongoDB</w:t>
      </w:r>
      <w:bookmarkEnd w:id="9"/>
    </w:p>
    <w:p w14:paraId="633BA50D" w14:textId="77777777" w:rsidR="00796FD2" w:rsidRPr="00796FD2" w:rsidRDefault="00796FD2" w:rsidP="767F3F4A">
      <w:pPr>
        <w:rPr>
          <w:noProof/>
          <w:lang w:val="sr-Latn-RS"/>
        </w:rPr>
      </w:pPr>
    </w:p>
    <w:p w14:paraId="7514BC5F" w14:textId="1A206DAC" w:rsidR="008A24AC" w:rsidRDefault="767F3F4A" w:rsidP="767F3F4A">
      <w:pPr>
        <w:pStyle w:val="Heading4"/>
        <w:rPr>
          <w:noProof/>
          <w:lang w:val="sr-Latn-RS"/>
        </w:rPr>
      </w:pPr>
      <w:r w:rsidRPr="767F3F4A">
        <w:rPr>
          <w:noProof/>
          <w:lang w:val="sr-Latn-RS"/>
        </w:rPr>
        <w:t>Tehnologija</w:t>
      </w:r>
    </w:p>
    <w:p w14:paraId="5D75FE0B" w14:textId="5BC3228F" w:rsidR="00B1793A" w:rsidRDefault="3DA0C79D" w:rsidP="767F3F4A">
      <w:pPr>
        <w:spacing w:line="240" w:lineRule="auto"/>
        <w:ind w:firstLine="720"/>
        <w:rPr>
          <w:noProof/>
          <w:highlight w:val="red"/>
          <w:lang w:val="sr-Latn-RS"/>
        </w:rPr>
      </w:pPr>
      <w:r w:rsidRPr="3DA0C79D">
        <w:rPr>
          <w:noProof/>
          <w:lang w:val="sr-Latn-RS"/>
        </w:rPr>
        <w:t xml:space="preserve">MongoDB je baza podataka za opštu upotrebu. Njena dinamička šema i objektno-orijentisana struktura, čine je pravim izborom za analitiku u realnom vremenu, kao i za </w:t>
      </w:r>
      <w:r w:rsidRPr="3DA0C79D">
        <w:rPr>
          <w:i/>
          <w:iCs/>
          <w:noProof/>
          <w:lang w:val="sr-Latn-RS"/>
        </w:rPr>
        <w:t>e-mailing</w:t>
      </w:r>
      <w:r w:rsidRPr="3DA0C79D">
        <w:rPr>
          <w:noProof/>
          <w:lang w:val="sr-Latn-RS"/>
        </w:rPr>
        <w:t>, mobilne aplikacije, arhiviranje i slično. Poznati slučajevi korišćenja MongoDB-a obuhvataju “</w:t>
      </w:r>
      <w:r w:rsidRPr="3DA0C79D">
        <w:rPr>
          <w:i/>
          <w:iCs/>
          <w:noProof/>
          <w:lang w:val="sr-Latn-RS"/>
        </w:rPr>
        <w:t>big data</w:t>
      </w:r>
      <w:r w:rsidRPr="3DA0C79D">
        <w:rPr>
          <w:noProof/>
          <w:lang w:val="sr-Latn-RS"/>
        </w:rPr>
        <w:t xml:space="preserve">” podatke, upravljanje sadržajem, mobilnu i društvenu infrastrukturu kao i korišćenje MongoDB-a za </w:t>
      </w:r>
      <w:r w:rsidRPr="3DA0C79D">
        <w:rPr>
          <w:i/>
          <w:iCs/>
          <w:noProof/>
          <w:lang w:val="sr-Latn-RS"/>
        </w:rPr>
        <w:t xml:space="preserve">Business Intelligence </w:t>
      </w:r>
      <w:r w:rsidRPr="3DA0C79D">
        <w:rPr>
          <w:noProof/>
          <w:lang w:val="sr-Latn-RS"/>
        </w:rPr>
        <w:t xml:space="preserve">modele. </w:t>
      </w:r>
    </w:p>
    <w:p w14:paraId="1EC430C1" w14:textId="77777777" w:rsidR="00C656C5" w:rsidRDefault="00B1793A" w:rsidP="767F3F4A">
      <w:pPr>
        <w:keepNext/>
        <w:spacing w:line="240" w:lineRule="auto"/>
        <w:jc w:val="center"/>
        <w:rPr>
          <w:noProof/>
          <w:lang w:val="sr-Latn-RS"/>
        </w:rPr>
      </w:pPr>
      <w:r>
        <w:rPr>
          <w:noProof/>
        </w:rPr>
        <w:drawing>
          <wp:inline distT="0" distB="0" distL="0" distR="0" wp14:anchorId="6DC229C1" wp14:editId="2F8543FF">
            <wp:extent cx="2314575" cy="77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2314575" cy="770500"/>
                    </a:xfrm>
                    <a:prstGeom prst="rect">
                      <a:avLst/>
                    </a:prstGeom>
                  </pic:spPr>
                </pic:pic>
              </a:graphicData>
            </a:graphic>
          </wp:inline>
        </w:drawing>
      </w:r>
    </w:p>
    <w:p w14:paraId="28D64C5A" w14:textId="6E13E48B" w:rsidR="00B1793A" w:rsidRDefault="767F3F4A" w:rsidP="767F3F4A">
      <w:pPr>
        <w:pStyle w:val="Caption"/>
        <w:jc w:val="center"/>
        <w:rPr>
          <w:noProof/>
          <w:highlight w:val="red"/>
          <w:lang w:val="sr-Latn-RS"/>
        </w:rPr>
      </w:pPr>
      <w:r w:rsidRPr="767F3F4A">
        <w:rPr>
          <w:noProof/>
          <w:lang w:val="sr-Latn-RS"/>
        </w:rPr>
        <w:t xml:space="preserve">Slika </w:t>
      </w:r>
      <w:r w:rsidR="00C656C5" w:rsidRPr="767F3F4A">
        <w:fldChar w:fldCharType="begin"/>
      </w:r>
      <w:r w:rsidR="00C656C5">
        <w:instrText xml:space="preserve"> SEQ Slika \* ARABIC </w:instrText>
      </w:r>
      <w:r w:rsidR="00C656C5" w:rsidRPr="767F3F4A">
        <w:fldChar w:fldCharType="separate"/>
      </w:r>
      <w:r w:rsidRPr="767F3F4A">
        <w:rPr>
          <w:noProof/>
        </w:rPr>
        <w:t>14</w:t>
      </w:r>
      <w:r w:rsidR="00C656C5" w:rsidRPr="767F3F4A">
        <w:rPr>
          <w:noProof/>
        </w:rPr>
        <w:fldChar w:fldCharType="end"/>
      </w:r>
      <w:r w:rsidRPr="767F3F4A">
        <w:rPr>
          <w:noProof/>
          <w:lang w:val="sr-Latn-RS"/>
        </w:rPr>
        <w:t xml:space="preserve"> - MongoDB logo</w:t>
      </w:r>
    </w:p>
    <w:p w14:paraId="2D2E8677" w14:textId="77777777" w:rsidR="00B1793A" w:rsidRDefault="00B1793A" w:rsidP="767F3F4A">
      <w:pPr>
        <w:spacing w:line="240" w:lineRule="auto"/>
        <w:jc w:val="center"/>
        <w:rPr>
          <w:noProof/>
          <w:highlight w:val="red"/>
          <w:lang w:val="sr-Latn-RS"/>
        </w:rPr>
      </w:pPr>
    </w:p>
    <w:p w14:paraId="09DAA48A" w14:textId="77777777" w:rsidR="00B1793A" w:rsidRDefault="3DA0C79D" w:rsidP="767F3F4A">
      <w:pPr>
        <w:spacing w:line="240" w:lineRule="auto"/>
        <w:ind w:left="360"/>
        <w:rPr>
          <w:rFonts w:cs="Times New Roman"/>
          <w:noProof/>
          <w:lang w:val="sr-Latn-RS"/>
        </w:rPr>
      </w:pPr>
      <w:r w:rsidRPr="3DA0C79D">
        <w:rPr>
          <w:rFonts w:cs="Times New Roman"/>
          <w:noProof/>
          <w:lang w:val="sr-Latn-RS"/>
        </w:rPr>
        <w:t>Neke od osnovnih karakteristika MongoDB-a su:</w:t>
      </w:r>
    </w:p>
    <w:p w14:paraId="23E6F65C" w14:textId="2D525E64" w:rsidR="00B1793A" w:rsidRDefault="3DA0C79D" w:rsidP="3DA0C79D">
      <w:pPr>
        <w:numPr>
          <w:ilvl w:val="0"/>
          <w:numId w:val="13"/>
        </w:numPr>
        <w:spacing w:before="100" w:beforeAutospacing="1" w:line="240" w:lineRule="auto"/>
        <w:jc w:val="left"/>
        <w:rPr>
          <w:noProof/>
          <w:lang w:val="sr-Latn-RS"/>
        </w:rPr>
      </w:pPr>
      <w:r w:rsidRPr="3DA0C79D">
        <w:rPr>
          <w:noProof/>
          <w:lang w:val="sr-Latn-RS"/>
        </w:rPr>
        <w:t xml:space="preserve">Smeštanje usmereno na dokumente — </w:t>
      </w:r>
      <w:r w:rsidRPr="3DA0C79D">
        <w:rPr>
          <w:i/>
          <w:iCs/>
          <w:noProof/>
          <w:lang w:val="sr-Latn-RS"/>
        </w:rPr>
        <w:t>JSON</w:t>
      </w:r>
      <w:r w:rsidRPr="3DA0C79D">
        <w:rPr>
          <w:noProof/>
          <w:lang w:val="sr-Latn-RS"/>
        </w:rPr>
        <w:t xml:space="preserve"> dokumenta sa dinamičkim šemama nude jednostavnost i snagu</w:t>
      </w:r>
    </w:p>
    <w:p w14:paraId="6E85F20C" w14:textId="77777777" w:rsidR="00B1793A" w:rsidRDefault="767F3F4A" w:rsidP="767F3F4A">
      <w:pPr>
        <w:numPr>
          <w:ilvl w:val="0"/>
          <w:numId w:val="13"/>
        </w:numPr>
        <w:spacing w:before="100" w:beforeAutospacing="1" w:line="240" w:lineRule="auto"/>
        <w:jc w:val="left"/>
        <w:rPr>
          <w:noProof/>
          <w:lang w:val="sr-Latn-RS"/>
        </w:rPr>
      </w:pPr>
      <w:r w:rsidRPr="767F3F4A">
        <w:rPr>
          <w:noProof/>
          <w:lang w:val="sr-Latn-RS"/>
        </w:rPr>
        <w:t>Apsolutna podrška indeksiranju — indeksiranje bilo kog atributa</w:t>
      </w:r>
    </w:p>
    <w:p w14:paraId="23A3B344" w14:textId="77777777" w:rsidR="00B1793A" w:rsidRDefault="767F3F4A" w:rsidP="767F3F4A">
      <w:pPr>
        <w:numPr>
          <w:ilvl w:val="0"/>
          <w:numId w:val="13"/>
        </w:numPr>
        <w:spacing w:before="100" w:beforeAutospacing="1" w:line="240" w:lineRule="auto"/>
        <w:jc w:val="left"/>
        <w:rPr>
          <w:noProof/>
          <w:lang w:val="sr-Latn-RS"/>
        </w:rPr>
      </w:pPr>
      <w:r w:rsidRPr="767F3F4A">
        <w:rPr>
          <w:noProof/>
          <w:lang w:val="sr-Latn-RS"/>
        </w:rPr>
        <w:t>Replikacija i visoka dostupnost</w:t>
      </w:r>
    </w:p>
    <w:p w14:paraId="5A2109C0" w14:textId="77777777" w:rsidR="00B1793A" w:rsidRDefault="767F3F4A" w:rsidP="767F3F4A">
      <w:pPr>
        <w:numPr>
          <w:ilvl w:val="0"/>
          <w:numId w:val="13"/>
        </w:numPr>
        <w:spacing w:before="100" w:beforeAutospacing="1" w:line="240" w:lineRule="auto"/>
        <w:jc w:val="left"/>
        <w:rPr>
          <w:noProof/>
          <w:lang w:val="sr-Latn-RS"/>
        </w:rPr>
      </w:pPr>
      <w:r w:rsidRPr="767F3F4A">
        <w:rPr>
          <w:noProof/>
          <w:lang w:val="sr-Latn-RS"/>
        </w:rPr>
        <w:t>Automatsko skaliranje — horizontalno skaliranje bez ugrožavanja funkcionalnosti. Horizontalno skaliranje distribuira jedan logički sistem baze podataka između skupa mašina</w:t>
      </w:r>
    </w:p>
    <w:p w14:paraId="407FE09E" w14:textId="77777777" w:rsidR="00B1793A" w:rsidRDefault="767F3F4A" w:rsidP="767F3F4A">
      <w:pPr>
        <w:numPr>
          <w:ilvl w:val="0"/>
          <w:numId w:val="13"/>
        </w:numPr>
        <w:spacing w:before="100" w:beforeAutospacing="1" w:line="240" w:lineRule="auto"/>
        <w:jc w:val="left"/>
        <w:rPr>
          <w:noProof/>
          <w:lang w:val="sr-Latn-RS"/>
        </w:rPr>
      </w:pPr>
      <w:r w:rsidRPr="767F3F4A">
        <w:rPr>
          <w:noProof/>
          <w:lang w:val="sr-Latn-RS"/>
        </w:rPr>
        <w:t>Upiti — moćni upiti, bazirani na dokumentima</w:t>
      </w:r>
    </w:p>
    <w:p w14:paraId="04D8ED63" w14:textId="77777777" w:rsidR="00B1793A" w:rsidRDefault="767F3F4A" w:rsidP="767F3F4A">
      <w:pPr>
        <w:numPr>
          <w:ilvl w:val="0"/>
          <w:numId w:val="13"/>
        </w:numPr>
        <w:spacing w:before="100" w:beforeAutospacing="1" w:line="240" w:lineRule="auto"/>
        <w:jc w:val="left"/>
      </w:pPr>
      <w:r w:rsidRPr="767F3F4A">
        <w:rPr>
          <w:noProof/>
          <w:lang w:val="sr-Latn-RS"/>
        </w:rPr>
        <w:t xml:space="preserve">Brzi </w:t>
      </w:r>
      <w:r w:rsidRPr="767F3F4A">
        <w:rPr>
          <w:i/>
          <w:iCs/>
          <w:noProof/>
          <w:lang w:val="sr-Latn-RS"/>
        </w:rPr>
        <w:t>update</w:t>
      </w:r>
    </w:p>
    <w:p w14:paraId="1117963B" w14:textId="77777777" w:rsidR="00B1793A" w:rsidRDefault="767F3F4A" w:rsidP="767F3F4A">
      <w:pPr>
        <w:numPr>
          <w:ilvl w:val="0"/>
          <w:numId w:val="13"/>
        </w:numPr>
        <w:spacing w:before="100" w:beforeAutospacing="1" w:line="240" w:lineRule="auto"/>
        <w:jc w:val="left"/>
        <w:rPr>
          <w:noProof/>
          <w:lang w:val="sr-Latn-RS"/>
        </w:rPr>
      </w:pPr>
      <w:r w:rsidRPr="767F3F4A">
        <w:rPr>
          <w:noProof/>
          <w:lang w:val="sr-Latn-RS"/>
        </w:rPr>
        <w:t>Mapiranje/redukovanje — fleksibilna agregacija i obrada podataka</w:t>
      </w:r>
    </w:p>
    <w:p w14:paraId="50EB0FCD" w14:textId="77777777" w:rsidR="00B1793A" w:rsidRDefault="21142F0B" w:rsidP="21142F0B">
      <w:pPr>
        <w:numPr>
          <w:ilvl w:val="0"/>
          <w:numId w:val="13"/>
        </w:numPr>
        <w:spacing w:before="100" w:beforeAutospacing="1" w:line="240" w:lineRule="auto"/>
        <w:jc w:val="left"/>
        <w:rPr>
          <w:noProof/>
          <w:lang w:val="sr-Latn-RS"/>
        </w:rPr>
      </w:pPr>
      <w:r w:rsidRPr="21142F0B">
        <w:rPr>
          <w:i/>
          <w:iCs/>
          <w:noProof/>
          <w:lang w:val="sr-Latn-RS"/>
        </w:rPr>
        <w:t>GridFS</w:t>
      </w:r>
      <w:r w:rsidRPr="21142F0B">
        <w:rPr>
          <w:noProof/>
          <w:lang w:val="sr-Latn-RS"/>
        </w:rPr>
        <w:t xml:space="preserve"> </w:t>
      </w:r>
      <w:r w:rsidRPr="21142F0B">
        <w:rPr>
          <w:rFonts w:eastAsia="Times New Roman" w:cs="Times New Roman"/>
          <w:noProof/>
          <w:lang w:val="sr-Latn-RS"/>
        </w:rPr>
        <w:t xml:space="preserve">— čuva datoteke bilo koje veličine bez komplikacija. Umesto čuvanja datoteke u pojedinačnom dokumentu, </w:t>
      </w:r>
      <w:r w:rsidRPr="21142F0B">
        <w:rPr>
          <w:i/>
          <w:iCs/>
          <w:noProof/>
          <w:lang w:val="sr-Latn-RS"/>
        </w:rPr>
        <w:t>GridFS</w:t>
      </w:r>
      <w:r w:rsidRPr="21142F0B">
        <w:rPr>
          <w:noProof/>
          <w:lang w:val="sr-Latn-RS"/>
        </w:rPr>
        <w:t xml:space="preserve"> deli datoteku na delove, ili blokove i čuva svaki od tih blokova kao poseban dokument</w:t>
      </w:r>
    </w:p>
    <w:p w14:paraId="64CA186B" w14:textId="77777777" w:rsidR="00B1793A" w:rsidRDefault="3DA0C79D" w:rsidP="3DA0C79D">
      <w:pPr>
        <w:numPr>
          <w:ilvl w:val="0"/>
          <w:numId w:val="13"/>
        </w:numPr>
        <w:spacing w:before="100" w:beforeAutospacing="1" w:line="240" w:lineRule="auto"/>
        <w:jc w:val="left"/>
        <w:rPr>
          <w:noProof/>
          <w:lang w:val="sr-Latn-RS"/>
        </w:rPr>
      </w:pPr>
      <w:r w:rsidRPr="3DA0C79D">
        <w:rPr>
          <w:i/>
          <w:iCs/>
          <w:noProof/>
          <w:lang w:val="sr-Latn-RS"/>
        </w:rPr>
        <w:t>Online shell</w:t>
      </w:r>
      <w:r w:rsidRPr="3DA0C79D">
        <w:rPr>
          <w:noProof/>
          <w:lang w:val="sr-Latn-RS"/>
        </w:rPr>
        <w:t xml:space="preserve"> pruža mogućnost korišćenja odnosno isprobavanja MongoDB-a bez instalacije</w:t>
      </w:r>
    </w:p>
    <w:p w14:paraId="38179EC2" w14:textId="09BE9E1D" w:rsidR="00B1793A" w:rsidRDefault="3DA0C79D" w:rsidP="3DA0C79D">
      <w:pPr>
        <w:numPr>
          <w:ilvl w:val="0"/>
          <w:numId w:val="13"/>
        </w:numPr>
        <w:spacing w:before="100" w:beforeAutospacing="1" w:line="240" w:lineRule="auto"/>
        <w:jc w:val="left"/>
        <w:rPr>
          <w:noProof/>
          <w:lang w:val="sr-Latn-RS"/>
        </w:rPr>
      </w:pPr>
      <w:r w:rsidRPr="3DA0C79D">
        <w:rPr>
          <w:i/>
          <w:iCs/>
          <w:noProof/>
          <w:lang w:val="sr-Latn-RS"/>
        </w:rPr>
        <w:t>Ad hoc</w:t>
      </w:r>
      <w:r w:rsidRPr="3DA0C79D">
        <w:rPr>
          <w:noProof/>
          <w:lang w:val="sr-Latn-RS"/>
        </w:rPr>
        <w:t xml:space="preserve"> upiti — MongoDB podržava pretragu po polju, upite po opsegu i pretrage po regularnim izrazima. Upiti mogu da vrate određena polja dokumenta, kao i da obuhvate korisnički definisane </w:t>
      </w:r>
      <w:r w:rsidRPr="3DA0C79D">
        <w:rPr>
          <w:i/>
          <w:iCs/>
          <w:noProof/>
          <w:lang w:val="sr-Latn-RS"/>
        </w:rPr>
        <w:t>JavaScript</w:t>
      </w:r>
      <w:r w:rsidRPr="3DA0C79D">
        <w:rPr>
          <w:noProof/>
          <w:lang w:val="sr-Latn-RS"/>
        </w:rPr>
        <w:t xml:space="preserve"> funkcije</w:t>
      </w:r>
    </w:p>
    <w:p w14:paraId="7D3242CD" w14:textId="31E8ACCB" w:rsidR="00B1793A" w:rsidRDefault="3DA0C79D" w:rsidP="3DA0C79D">
      <w:pPr>
        <w:numPr>
          <w:ilvl w:val="0"/>
          <w:numId w:val="13"/>
        </w:numPr>
        <w:spacing w:before="100" w:beforeAutospacing="1" w:line="240" w:lineRule="auto"/>
        <w:jc w:val="left"/>
        <w:rPr>
          <w:noProof/>
          <w:lang w:val="sr-Latn-RS"/>
        </w:rPr>
      </w:pPr>
      <w:r w:rsidRPr="3DA0C79D">
        <w:rPr>
          <w:noProof/>
          <w:lang w:val="sr-Latn-RS"/>
        </w:rPr>
        <w:lastRenderedPageBreak/>
        <w:t xml:space="preserve">Izvršavanje </w:t>
      </w:r>
      <w:r w:rsidRPr="3DA0C79D">
        <w:rPr>
          <w:i/>
          <w:iCs/>
          <w:noProof/>
          <w:lang w:val="sr-Latn-RS"/>
        </w:rPr>
        <w:t>JavaScript</w:t>
      </w:r>
      <w:r w:rsidRPr="3DA0C79D">
        <w:rPr>
          <w:noProof/>
          <w:lang w:val="sr-Latn-RS"/>
        </w:rPr>
        <w:t xml:space="preserve"> koda na strani servera — </w:t>
      </w:r>
      <w:r w:rsidRPr="3DA0C79D">
        <w:rPr>
          <w:i/>
          <w:iCs/>
          <w:noProof/>
          <w:lang w:val="sr-Latn-RS"/>
        </w:rPr>
        <w:t>JavaScript</w:t>
      </w:r>
      <w:r w:rsidRPr="3DA0C79D">
        <w:rPr>
          <w:noProof/>
          <w:lang w:val="sr-Latn-RS"/>
        </w:rPr>
        <w:t xml:space="preserve"> se može koristiti u upitima, agregatnim funkcijama (kao što je </w:t>
      </w:r>
      <w:r w:rsidRPr="3DA0C79D">
        <w:rPr>
          <w:i/>
          <w:iCs/>
          <w:noProof/>
          <w:lang w:val="sr-Latn-RS"/>
        </w:rPr>
        <w:t>MapReduce</w:t>
      </w:r>
      <w:r w:rsidRPr="3DA0C79D">
        <w:rPr>
          <w:noProof/>
          <w:lang w:val="sr-Latn-RS"/>
        </w:rPr>
        <w:t>) i da se prosledi direktno bazi podataka na izvršavanje</w:t>
      </w:r>
    </w:p>
    <w:p w14:paraId="691C0CBD" w14:textId="6F66FFF3" w:rsidR="00DE1230" w:rsidRPr="00DE1230" w:rsidRDefault="00DE1230" w:rsidP="767F3F4A">
      <w:pPr>
        <w:rPr>
          <w:noProof/>
          <w:lang w:val="sr-Latn-RS"/>
        </w:rPr>
      </w:pPr>
    </w:p>
    <w:p w14:paraId="7BB4C59A" w14:textId="2B10AC4B" w:rsidR="00796FD2" w:rsidRDefault="767F3F4A" w:rsidP="767F3F4A">
      <w:pPr>
        <w:pStyle w:val="Heading4"/>
        <w:rPr>
          <w:noProof/>
          <w:lang w:val="sr-Latn-RS"/>
        </w:rPr>
      </w:pPr>
      <w:r w:rsidRPr="767F3F4A">
        <w:rPr>
          <w:noProof/>
          <w:lang w:val="sr-Latn-RS"/>
        </w:rPr>
        <w:t>Indeksiranje</w:t>
      </w:r>
    </w:p>
    <w:p w14:paraId="397CCB75" w14:textId="3FF0F62A" w:rsidR="00DE1230" w:rsidRPr="00DE1230" w:rsidRDefault="767F3F4A" w:rsidP="767F3F4A">
      <w:pPr>
        <w:pStyle w:val="Heading5"/>
        <w:rPr>
          <w:noProof/>
          <w:lang w:val="sr-Latn-RS"/>
        </w:rPr>
      </w:pPr>
      <w:r w:rsidRPr="767F3F4A">
        <w:rPr>
          <w:noProof/>
          <w:lang w:val="sr-Latn-RS"/>
        </w:rPr>
        <w:t>Uvod u indeksiranje</w:t>
      </w:r>
    </w:p>
    <w:p w14:paraId="3B83948D" w14:textId="54E3ED26" w:rsidR="005C49A4" w:rsidRDefault="767F3F4A" w:rsidP="767F3F4A">
      <w:pPr>
        <w:ind w:firstLine="720"/>
        <w:rPr>
          <w:noProof/>
          <w:lang w:val="sr-Latn-RS"/>
        </w:rPr>
      </w:pPr>
      <w:r w:rsidRPr="767F3F4A">
        <w:rPr>
          <w:noProof/>
          <w:lang w:val="sr-Latn-RS"/>
        </w:rPr>
        <w:t>Tipično, indeksi su strukture podataka koje mogu da skladište skupove podataka u obliku koji je lak za obilaženje. Upiti se efikasno izvršavaju uz pomoć indeksa u MongoDB-u. Indeksi pomažu MongoDB-u da pronađe dokumente koji odgovaraju kriterijumima upita bez potrebe skeniranja kolekcije. Ako upit ima odgovarajući indeks, MongoDB koristi indeks i ograničava broj dokumenata koje ispituje. Indeksi čuvaju vrednosti polja u redosledu vrednosti. Redosled kojim se unose indeksi prave operacije podrške, kao što su podudaranja jednakosti i upiti zasnovani na opsegu. MongoDB sortira i vraća rezultate pomoću sekvencijalnog reda indeksa. Indeksi MongoDB-a su slični indeksima u bilo kojoj drugoj bazi podataka. MongoDB definiše indekse na nivou zbirke za upotrebu u bilo kojem polju ili potpolju. [3]</w:t>
      </w:r>
    </w:p>
    <w:p w14:paraId="2DDEE79F" w14:textId="7F0D3223" w:rsidR="0086268F" w:rsidRDefault="767F3F4A" w:rsidP="767F3F4A">
      <w:pPr>
        <w:pStyle w:val="Heading5"/>
        <w:rPr>
          <w:noProof/>
          <w:lang w:val="sr-Latn-RS"/>
        </w:rPr>
      </w:pPr>
      <w:r w:rsidRPr="767F3F4A">
        <w:rPr>
          <w:noProof/>
          <w:lang w:val="sr-Latn-RS"/>
        </w:rPr>
        <w:t>Vrste indeksa</w:t>
      </w:r>
    </w:p>
    <w:p w14:paraId="38495C8E" w14:textId="5D5DAB05" w:rsidR="0086268F" w:rsidRDefault="767F3F4A" w:rsidP="767F3F4A">
      <w:pPr>
        <w:ind w:firstLine="720"/>
        <w:rPr>
          <w:noProof/>
          <w:lang w:val="sr-Latn-RS"/>
        </w:rPr>
      </w:pPr>
      <w:r w:rsidRPr="767F3F4A">
        <w:rPr>
          <w:noProof/>
          <w:lang w:val="sr-Latn-RS"/>
        </w:rPr>
        <w:t>MongoDB podržava sledeće tipove indeksa za upite:</w:t>
      </w:r>
    </w:p>
    <w:p w14:paraId="6D76C8C4" w14:textId="5E7A832D" w:rsidR="0086268F" w:rsidRPr="0086268F" w:rsidRDefault="767F3F4A" w:rsidP="767F3F4A">
      <w:pPr>
        <w:pStyle w:val="ListParagraph"/>
        <w:numPr>
          <w:ilvl w:val="0"/>
          <w:numId w:val="10"/>
        </w:numPr>
        <w:rPr>
          <w:b/>
          <w:bCs/>
        </w:rPr>
      </w:pPr>
      <w:r w:rsidRPr="767F3F4A">
        <w:rPr>
          <w:b/>
          <w:bCs/>
          <w:noProof/>
          <w:lang w:val="sr-Latn-RS"/>
        </w:rPr>
        <w:t xml:space="preserve">Indeks podrazumevanog _id-ja </w:t>
      </w:r>
      <w:r w:rsidRPr="767F3F4A">
        <w:rPr>
          <w:noProof/>
          <w:lang w:val="sr-Latn-RS"/>
        </w:rPr>
        <w:t>(</w:t>
      </w:r>
      <w:r w:rsidRPr="767F3F4A">
        <w:rPr>
          <w:b/>
          <w:bCs/>
          <w:i/>
          <w:iCs/>
          <w:noProof/>
          <w:lang w:val="sr-Latn-RS"/>
        </w:rPr>
        <w:t>Default _id Index</w:t>
      </w:r>
      <w:r w:rsidRPr="767F3F4A">
        <w:rPr>
          <w:noProof/>
          <w:lang w:val="sr-Latn-RS"/>
        </w:rPr>
        <w:t>)</w:t>
      </w:r>
    </w:p>
    <w:p w14:paraId="32822212" w14:textId="695F878D" w:rsidR="0086268F" w:rsidRPr="0086268F" w:rsidRDefault="767F3F4A" w:rsidP="00575680">
      <w:pPr>
        <w:pStyle w:val="ListParagraph"/>
        <w:numPr>
          <w:ilvl w:val="0"/>
          <w:numId w:val="10"/>
        </w:numPr>
        <w:rPr>
          <w:rStyle w:val="Strong"/>
          <w:b w:val="0"/>
          <w:bCs w:val="0"/>
        </w:rPr>
      </w:pPr>
      <w:r w:rsidRPr="767F3F4A">
        <w:rPr>
          <w:rStyle w:val="Strong"/>
          <w:noProof/>
          <w:lang w:val="sr-Latn-RS"/>
        </w:rPr>
        <w:t>Indeks jednog polja</w:t>
      </w:r>
      <w:r w:rsidRPr="767F3F4A">
        <w:rPr>
          <w:rStyle w:val="Strong"/>
          <w:b w:val="0"/>
          <w:bCs w:val="0"/>
          <w:noProof/>
          <w:lang w:val="sr-Latn-RS"/>
        </w:rPr>
        <w:t xml:space="preserve"> (</w:t>
      </w:r>
      <w:r w:rsidRPr="767F3F4A">
        <w:rPr>
          <w:rStyle w:val="Strong"/>
          <w:i/>
          <w:iCs/>
          <w:noProof/>
          <w:lang w:val="sr-Latn-RS"/>
        </w:rPr>
        <w:t>Single Field Index</w:t>
      </w:r>
      <w:r w:rsidRPr="767F3F4A">
        <w:rPr>
          <w:rStyle w:val="Strong"/>
          <w:b w:val="0"/>
          <w:bCs w:val="0"/>
          <w:noProof/>
          <w:lang w:val="sr-Latn-RS"/>
        </w:rPr>
        <w:t>)</w:t>
      </w:r>
    </w:p>
    <w:p w14:paraId="039D55AA" w14:textId="7821B920" w:rsidR="0086268F" w:rsidRDefault="767F3F4A" w:rsidP="00575680">
      <w:pPr>
        <w:pStyle w:val="ListParagraph"/>
        <w:numPr>
          <w:ilvl w:val="0"/>
          <w:numId w:val="10"/>
        </w:numPr>
      </w:pPr>
      <w:r w:rsidRPr="767F3F4A">
        <w:rPr>
          <w:rStyle w:val="Strong"/>
          <w:noProof/>
          <w:lang w:val="sr-Latn-RS"/>
        </w:rPr>
        <w:t>Složeni indeks</w:t>
      </w:r>
      <w:r w:rsidRPr="767F3F4A">
        <w:rPr>
          <w:rStyle w:val="Strong"/>
          <w:b w:val="0"/>
          <w:bCs w:val="0"/>
          <w:noProof/>
          <w:lang w:val="sr-Latn-RS"/>
        </w:rPr>
        <w:t xml:space="preserve"> </w:t>
      </w:r>
      <w:r w:rsidRPr="767F3F4A">
        <w:rPr>
          <w:rStyle w:val="Strong"/>
          <w:b w:val="0"/>
          <w:bCs w:val="0"/>
          <w:i/>
          <w:iCs/>
          <w:noProof/>
          <w:lang w:val="sr-Latn-RS"/>
        </w:rPr>
        <w:t>(</w:t>
      </w:r>
      <w:r w:rsidRPr="767F3F4A">
        <w:rPr>
          <w:rStyle w:val="Strong"/>
          <w:i/>
          <w:iCs/>
          <w:noProof/>
          <w:lang w:val="sr-Latn-RS"/>
        </w:rPr>
        <w:t>Compound Index</w:t>
      </w:r>
      <w:r w:rsidRPr="767F3F4A">
        <w:rPr>
          <w:rStyle w:val="Strong"/>
          <w:b w:val="0"/>
          <w:bCs w:val="0"/>
          <w:noProof/>
          <w:lang w:val="sr-Latn-RS"/>
        </w:rPr>
        <w:t>)</w:t>
      </w:r>
    </w:p>
    <w:p w14:paraId="271A3976" w14:textId="74151159" w:rsidR="0086268F" w:rsidRDefault="767F3F4A" w:rsidP="00575680">
      <w:pPr>
        <w:pStyle w:val="ListParagraph"/>
        <w:numPr>
          <w:ilvl w:val="0"/>
          <w:numId w:val="10"/>
        </w:numPr>
      </w:pPr>
      <w:r w:rsidRPr="767F3F4A">
        <w:rPr>
          <w:rStyle w:val="Strong"/>
          <w:noProof/>
          <w:lang w:val="sr-Latn-RS"/>
        </w:rPr>
        <w:t>Višestruki-ključ indeks</w:t>
      </w:r>
      <w:r w:rsidRPr="767F3F4A">
        <w:rPr>
          <w:rStyle w:val="Strong"/>
          <w:b w:val="0"/>
          <w:bCs w:val="0"/>
          <w:noProof/>
          <w:lang w:val="sr-Latn-RS"/>
        </w:rPr>
        <w:t xml:space="preserve"> (</w:t>
      </w:r>
      <w:r w:rsidRPr="767F3F4A">
        <w:rPr>
          <w:rStyle w:val="Strong"/>
          <w:i/>
          <w:iCs/>
          <w:noProof/>
          <w:lang w:val="sr-Latn-RS"/>
        </w:rPr>
        <w:t>Multikey Index</w:t>
      </w:r>
      <w:r w:rsidRPr="767F3F4A">
        <w:rPr>
          <w:rStyle w:val="Strong"/>
          <w:b w:val="0"/>
          <w:bCs w:val="0"/>
          <w:noProof/>
          <w:lang w:val="sr-Latn-RS"/>
        </w:rPr>
        <w:t>)</w:t>
      </w:r>
    </w:p>
    <w:p w14:paraId="2ACC3EB9" w14:textId="53629436" w:rsidR="0086268F" w:rsidRDefault="767F3F4A" w:rsidP="00575680">
      <w:pPr>
        <w:pStyle w:val="ListParagraph"/>
        <w:numPr>
          <w:ilvl w:val="0"/>
          <w:numId w:val="10"/>
        </w:numPr>
      </w:pPr>
      <w:r w:rsidRPr="767F3F4A">
        <w:rPr>
          <w:rStyle w:val="Strong"/>
          <w:noProof/>
          <w:lang w:val="sr-Latn-RS"/>
        </w:rPr>
        <w:t xml:space="preserve">Geoprostorni indeks </w:t>
      </w:r>
      <w:r w:rsidRPr="767F3F4A">
        <w:rPr>
          <w:rStyle w:val="Strong"/>
          <w:b w:val="0"/>
          <w:bCs w:val="0"/>
          <w:noProof/>
          <w:lang w:val="sr-Latn-RS"/>
        </w:rPr>
        <w:t>(</w:t>
      </w:r>
      <w:r w:rsidRPr="767F3F4A">
        <w:rPr>
          <w:rStyle w:val="Strong"/>
          <w:i/>
          <w:iCs/>
          <w:noProof/>
          <w:lang w:val="sr-Latn-RS"/>
        </w:rPr>
        <w:t>Geospatial Index</w:t>
      </w:r>
      <w:r w:rsidRPr="767F3F4A">
        <w:rPr>
          <w:rStyle w:val="Strong"/>
          <w:b w:val="0"/>
          <w:bCs w:val="0"/>
          <w:noProof/>
          <w:lang w:val="sr-Latn-RS"/>
        </w:rPr>
        <w:t>)</w:t>
      </w:r>
    </w:p>
    <w:p w14:paraId="60A3E665" w14:textId="1100D74F" w:rsidR="0086268F" w:rsidRPr="00ED2041" w:rsidRDefault="21142F0B" w:rsidP="00575680">
      <w:pPr>
        <w:pStyle w:val="ListParagraph"/>
        <w:numPr>
          <w:ilvl w:val="0"/>
          <w:numId w:val="10"/>
        </w:numPr>
        <w:rPr>
          <w:rStyle w:val="Strong"/>
          <w:b w:val="0"/>
          <w:bCs w:val="0"/>
        </w:rPr>
      </w:pPr>
      <w:r w:rsidRPr="21142F0B">
        <w:rPr>
          <w:rStyle w:val="Strong"/>
          <w:noProof/>
          <w:lang w:val="sr-Latn-RS"/>
        </w:rPr>
        <w:t xml:space="preserve">Heširani indeks </w:t>
      </w:r>
      <w:r w:rsidRPr="21142F0B">
        <w:rPr>
          <w:rStyle w:val="Strong"/>
          <w:b w:val="0"/>
          <w:bCs w:val="0"/>
          <w:noProof/>
          <w:lang w:val="sr-Latn-RS"/>
        </w:rPr>
        <w:t>(</w:t>
      </w:r>
      <w:r w:rsidRPr="21142F0B">
        <w:rPr>
          <w:rStyle w:val="Strong"/>
          <w:i/>
          <w:iCs/>
          <w:noProof/>
          <w:lang w:val="sr-Latn-RS"/>
        </w:rPr>
        <w:t>Hashed Index</w:t>
      </w:r>
      <w:r w:rsidRPr="21142F0B">
        <w:rPr>
          <w:rStyle w:val="Strong"/>
          <w:b w:val="0"/>
          <w:bCs w:val="0"/>
          <w:noProof/>
          <w:lang w:val="sr-Latn-RS"/>
        </w:rPr>
        <w:t>)</w:t>
      </w:r>
    </w:p>
    <w:p w14:paraId="09040F45" w14:textId="06C0CD65" w:rsidR="21142F0B" w:rsidRDefault="21142F0B" w:rsidP="21142F0B">
      <w:pPr>
        <w:rPr>
          <w:rStyle w:val="Strong"/>
          <w:rFonts w:eastAsia="Constantia" w:cs="Times New Roman"/>
          <w:b w:val="0"/>
          <w:bCs w:val="0"/>
          <w:noProof/>
          <w:szCs w:val="24"/>
          <w:lang w:val="sr-Latn-RS"/>
        </w:rPr>
      </w:pPr>
    </w:p>
    <w:p w14:paraId="2E3C6B56" w14:textId="3CEE38D2" w:rsidR="21142F0B" w:rsidRDefault="21142F0B" w:rsidP="21142F0B">
      <w:pPr>
        <w:jc w:val="center"/>
      </w:pPr>
      <w:r>
        <w:rPr>
          <w:noProof/>
        </w:rPr>
        <w:drawing>
          <wp:inline distT="0" distB="0" distL="0" distR="0" wp14:anchorId="6C3ED083" wp14:editId="7A793FA8">
            <wp:extent cx="4118162" cy="978063"/>
            <wp:effectExtent l="0" t="0" r="0" b="0"/>
            <wp:docPr id="2024322568" name="Picture 202432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18162" cy="978063"/>
                    </a:xfrm>
                    <a:prstGeom prst="rect">
                      <a:avLst/>
                    </a:prstGeom>
                  </pic:spPr>
                </pic:pic>
              </a:graphicData>
            </a:graphic>
          </wp:inline>
        </w:drawing>
      </w:r>
    </w:p>
    <w:p w14:paraId="31841114" w14:textId="32BF62FF" w:rsidR="21142F0B" w:rsidRDefault="21142F0B" w:rsidP="21142F0B">
      <w:pPr>
        <w:jc w:val="center"/>
        <w:rPr>
          <w:rStyle w:val="Strong"/>
          <w:rFonts w:eastAsia="Constantia" w:cs="Times New Roman"/>
          <w:b w:val="0"/>
          <w:bCs w:val="0"/>
          <w:noProof/>
          <w:szCs w:val="24"/>
          <w:lang w:val="sr-Latn-RS"/>
        </w:rPr>
      </w:pPr>
    </w:p>
    <w:p w14:paraId="1F563D72" w14:textId="03A23316" w:rsidR="00CA1770" w:rsidRDefault="3DA0C79D" w:rsidP="767F3F4A">
      <w:pPr>
        <w:pStyle w:val="Heading6"/>
        <w:rPr>
          <w:noProof/>
          <w:lang w:val="sr-Latn-RS"/>
        </w:rPr>
      </w:pPr>
      <w:r w:rsidRPr="3DA0C79D">
        <w:rPr>
          <w:noProof/>
          <w:lang w:val="sr-Latn-RS"/>
        </w:rPr>
        <w:t>Indeks podrazumevanog _id-ja (Default _id Index)</w:t>
      </w:r>
    </w:p>
    <w:p w14:paraId="622145C6" w14:textId="56B2AAFB" w:rsidR="00ED2041" w:rsidRDefault="767F3F4A" w:rsidP="767F3F4A">
      <w:pPr>
        <w:ind w:firstLine="720"/>
        <w:rPr>
          <w:noProof/>
          <w:lang w:val="sr-Latn-RS"/>
        </w:rPr>
      </w:pPr>
      <w:r w:rsidRPr="767F3F4A">
        <w:rPr>
          <w:noProof/>
          <w:lang w:val="sr-Latn-RS"/>
        </w:rPr>
        <w:t>Svaka MongoDB kolekcija sadrži indeks na podrazumevanom polju _id (čita se “donja crta” id). Ako nijedna vrednost nije navedena za _id, jezički upravljački program (drajver) ili mongod (čita se kao mongo D) kreira _id polje i obezbeđuje ObjectId (čita se kao Object ID) vrednost.</w:t>
      </w:r>
    </w:p>
    <w:p w14:paraId="112561B0" w14:textId="1D22BF9B" w:rsidR="00ED2041" w:rsidRDefault="3DA0C79D" w:rsidP="767F3F4A">
      <w:pPr>
        <w:pStyle w:val="Heading6"/>
        <w:rPr>
          <w:noProof/>
          <w:lang w:val="sr-Latn-RS"/>
        </w:rPr>
      </w:pPr>
      <w:r w:rsidRPr="3DA0C79D">
        <w:rPr>
          <w:noProof/>
          <w:lang w:val="sr-Latn-RS"/>
        </w:rPr>
        <w:t>Indeks jednog polja (Single Field Index)</w:t>
      </w:r>
    </w:p>
    <w:p w14:paraId="47E15AEB" w14:textId="3AD62E8F" w:rsidR="00466AEA" w:rsidRDefault="767F3F4A" w:rsidP="767F3F4A">
      <w:pPr>
        <w:ind w:firstLine="720"/>
        <w:rPr>
          <w:noProof/>
          <w:lang w:val="sr-Latn-RS"/>
        </w:rPr>
      </w:pPr>
      <w:r w:rsidRPr="767F3F4A">
        <w:rPr>
          <w:noProof/>
          <w:lang w:val="sr-Latn-RS"/>
        </w:rPr>
        <w:t xml:space="preserve">Za pojedinačni indeks i sortiranje, redosled sortiranja indeksnih ključeva nije važan tako da MongoDB može da iterira preko indeksa u rastućem ili opadajućem redosledu. </w:t>
      </w:r>
    </w:p>
    <w:p w14:paraId="04CD23C8" w14:textId="07AD01D8" w:rsidR="00294F58" w:rsidRDefault="767F3F4A" w:rsidP="767F3F4A">
      <w:pPr>
        <w:ind w:firstLine="720"/>
        <w:rPr>
          <w:noProof/>
          <w:lang w:val="sr-Latn-RS"/>
        </w:rPr>
      </w:pPr>
      <w:r w:rsidRPr="767F3F4A">
        <w:rPr>
          <w:noProof/>
          <w:lang w:val="sr-Latn-RS"/>
        </w:rPr>
        <w:lastRenderedPageBreak/>
        <w:t>MongoDB podržava indekse na bilo kom dokumentu koji se nalazi u kolekciji. Podrazumevano, polje _id u svim kolekcijama ima indeks. Štaviše, aplikacije i korisnici dodaju indekse za pokretanje upita i izvršavanje operacija. MongoDB podržava oba, pojedinačna polja ili više polja indeksa na osnovu operacija koje indeksni tip obavlja.</w:t>
      </w:r>
    </w:p>
    <w:p w14:paraId="2263F3A6" w14:textId="132C801B" w:rsidR="00294F58" w:rsidRDefault="00466AEA" w:rsidP="767F3F4A">
      <w:pPr>
        <w:jc w:val="center"/>
        <w:rPr>
          <w:noProof/>
          <w:lang w:val="sr-Latn-RS"/>
        </w:rPr>
      </w:pPr>
      <w:r>
        <w:rPr>
          <w:noProof/>
        </w:rPr>
        <w:drawing>
          <wp:inline distT="0" distB="0" distL="0" distR="0" wp14:anchorId="43393596" wp14:editId="25034DA7">
            <wp:extent cx="5274310" cy="626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274310" cy="626745"/>
                    </a:xfrm>
                    <a:prstGeom prst="rect">
                      <a:avLst/>
                    </a:prstGeom>
                  </pic:spPr>
                </pic:pic>
              </a:graphicData>
            </a:graphic>
          </wp:inline>
        </w:drawing>
      </w:r>
    </w:p>
    <w:p w14:paraId="047CCFB6" w14:textId="209E1879" w:rsidR="00466AEA" w:rsidRDefault="767F3F4A" w:rsidP="767F3F4A">
      <w:pPr>
        <w:ind w:firstLine="720"/>
        <w:rPr>
          <w:noProof/>
          <w:lang w:val="sr-Latn-RS"/>
        </w:rPr>
      </w:pPr>
      <w:r w:rsidRPr="767F3F4A">
        <w:rPr>
          <w:noProof/>
          <w:lang w:val="sr-Latn-RS"/>
        </w:rPr>
        <w:t>Navedena naredba se koristi za kreiranje indeksa u polju stavke za zbirku stavki. U sledećem odeljku opisan je način kako kreirati pojedinačne indekse polja na ugrađenim dokumentima.</w:t>
      </w:r>
    </w:p>
    <w:p w14:paraId="50E0E435" w14:textId="5F0D83CA" w:rsidR="00466AEA" w:rsidRDefault="3DA0C79D" w:rsidP="767F3F4A">
      <w:pPr>
        <w:pStyle w:val="Heading6"/>
        <w:rPr>
          <w:noProof/>
          <w:lang w:val="sr-Latn-RS"/>
        </w:rPr>
      </w:pPr>
      <w:r w:rsidRPr="3DA0C79D">
        <w:rPr>
          <w:noProof/>
          <w:lang w:val="sr-Latn-RS"/>
        </w:rPr>
        <w:t>Indeks jednog polja na dokumentu (Single Field Index on Embedded Document)</w:t>
      </w:r>
    </w:p>
    <w:p w14:paraId="26249E11" w14:textId="4D2E6387" w:rsidR="00294F58" w:rsidRPr="00361009" w:rsidRDefault="767F3F4A" w:rsidP="767F3F4A">
      <w:pPr>
        <w:ind w:firstLine="720"/>
        <w:rPr>
          <w:noProof/>
          <w:lang w:val="sr-Latn-RS"/>
        </w:rPr>
      </w:pPr>
      <w:r w:rsidRPr="767F3F4A">
        <w:rPr>
          <w:noProof/>
          <w:lang w:val="sr-Latn-RS"/>
        </w:rPr>
        <w:t>Mogu se indeksirati polja najvišeg nivoa u dokumentu. Slično tome, mogu se kreirati indeksi unutar polja ugrađenog dokumenta.</w:t>
      </w:r>
    </w:p>
    <w:p w14:paraId="155510F5" w14:textId="128D2E1A" w:rsidR="00294F58" w:rsidRDefault="00361009" w:rsidP="767F3F4A">
      <w:pPr>
        <w:tabs>
          <w:tab w:val="left" w:pos="1705"/>
        </w:tabs>
        <w:jc w:val="center"/>
        <w:rPr>
          <w:noProof/>
          <w:lang w:val="sr-Latn-RS"/>
        </w:rPr>
      </w:pPr>
      <w:r>
        <w:rPr>
          <w:noProof/>
        </w:rPr>
        <w:drawing>
          <wp:inline distT="0" distB="0" distL="0" distR="0" wp14:anchorId="7A32375C" wp14:editId="55D20BFE">
            <wp:extent cx="5274310" cy="7626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274310" cy="762635"/>
                    </a:xfrm>
                    <a:prstGeom prst="rect">
                      <a:avLst/>
                    </a:prstGeom>
                  </pic:spPr>
                </pic:pic>
              </a:graphicData>
            </a:graphic>
          </wp:inline>
        </w:drawing>
      </w:r>
    </w:p>
    <w:p w14:paraId="4F488844" w14:textId="597903A1" w:rsidR="00294F58" w:rsidRDefault="767F3F4A" w:rsidP="767F3F4A">
      <w:pPr>
        <w:tabs>
          <w:tab w:val="left" w:pos="1705"/>
        </w:tabs>
        <w:rPr>
          <w:noProof/>
          <w:lang w:val="sr-Latn-RS"/>
        </w:rPr>
      </w:pPr>
      <w:r w:rsidRPr="767F3F4A">
        <w:rPr>
          <w:noProof/>
          <w:lang w:val="sr-Latn-RS"/>
        </w:rPr>
        <w:t xml:space="preserve">           Gore prikazana struktura odnosi se na dokument koji se nalazi u kolekciji. Polje sa detaljima u dokumentu prikazuje ugrađeni dokument koji ima dva ugrađena polja - ISDN i izdavač.</w:t>
      </w:r>
    </w:p>
    <w:p w14:paraId="25D7E7D2" w14:textId="0DE65C8B" w:rsidR="00294F58" w:rsidRDefault="00361009" w:rsidP="767F3F4A">
      <w:pPr>
        <w:tabs>
          <w:tab w:val="left" w:pos="1705"/>
        </w:tabs>
        <w:jc w:val="center"/>
        <w:rPr>
          <w:noProof/>
          <w:lang w:val="sr-Latn-RS"/>
        </w:rPr>
      </w:pPr>
      <w:r>
        <w:rPr>
          <w:noProof/>
        </w:rPr>
        <w:drawing>
          <wp:inline distT="0" distB="0" distL="0" distR="0" wp14:anchorId="4D6AB55E" wp14:editId="467CCB48">
            <wp:extent cx="5274310" cy="6165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274310" cy="616585"/>
                    </a:xfrm>
                    <a:prstGeom prst="rect">
                      <a:avLst/>
                    </a:prstGeom>
                  </pic:spPr>
                </pic:pic>
              </a:graphicData>
            </a:graphic>
          </wp:inline>
        </w:drawing>
      </w:r>
    </w:p>
    <w:p w14:paraId="3DB39465" w14:textId="2D50ADA6" w:rsidR="00361009" w:rsidRDefault="767F3F4A" w:rsidP="767F3F4A">
      <w:pPr>
        <w:ind w:firstLine="720"/>
        <w:rPr>
          <w:noProof/>
          <w:lang w:val="sr-Latn-RS"/>
        </w:rPr>
      </w:pPr>
      <w:r w:rsidRPr="767F3F4A">
        <w:rPr>
          <w:noProof/>
          <w:lang w:val="sr-Latn-RS"/>
        </w:rPr>
        <w:t>Da bi se kreirao indeks na ISDN polju i ugrađeni dokument koji se zove "detalji", potrebno je izvršiti gore prikazane upite.</w:t>
      </w:r>
    </w:p>
    <w:p w14:paraId="66C16A0E" w14:textId="4F844455" w:rsidR="00ED2041" w:rsidRDefault="3DA0C79D" w:rsidP="767F3F4A">
      <w:pPr>
        <w:pStyle w:val="Heading6"/>
        <w:rPr>
          <w:noProof/>
          <w:lang w:val="sr-Latn-RS"/>
        </w:rPr>
      </w:pPr>
      <w:r w:rsidRPr="3DA0C79D">
        <w:rPr>
          <w:noProof/>
          <w:lang w:val="sr-Latn-RS"/>
        </w:rPr>
        <w:t>Složeni indeks (Compound Index)</w:t>
      </w:r>
    </w:p>
    <w:p w14:paraId="7803CC47" w14:textId="466AE52A" w:rsidR="00B05DCE" w:rsidRDefault="767F3F4A" w:rsidP="767F3F4A">
      <w:pPr>
        <w:ind w:firstLine="720"/>
        <w:rPr>
          <w:noProof/>
          <w:lang w:val="sr-Latn-RS"/>
        </w:rPr>
      </w:pPr>
      <w:r w:rsidRPr="767F3F4A">
        <w:rPr>
          <w:noProof/>
          <w:lang w:val="sr-Latn-RS"/>
        </w:rPr>
        <w:t>Za više polja, MongoDB podržava korisnički definisane indekse, kao što su složeni indeksi. Sekvencijalni redosled polja u indeksu složenosti je značajan u MongoDB-u. Složeni indeks sadrži više indeksa pojedinačnih polja odvojenih zapetom.</w:t>
      </w:r>
    </w:p>
    <w:p w14:paraId="0766713A" w14:textId="001265B6" w:rsidR="00B05DCE" w:rsidRDefault="00B05DCE" w:rsidP="767F3F4A">
      <w:pPr>
        <w:jc w:val="center"/>
        <w:rPr>
          <w:noProof/>
          <w:lang w:val="sr-Latn-RS"/>
        </w:rPr>
      </w:pPr>
      <w:r>
        <w:rPr>
          <w:noProof/>
        </w:rPr>
        <w:drawing>
          <wp:inline distT="0" distB="0" distL="0" distR="0" wp14:anchorId="2DAF7EC7" wp14:editId="4243C7CA">
            <wp:extent cx="5274310" cy="6038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274310" cy="603885"/>
                    </a:xfrm>
                    <a:prstGeom prst="rect">
                      <a:avLst/>
                    </a:prstGeom>
                  </pic:spPr>
                </pic:pic>
              </a:graphicData>
            </a:graphic>
          </wp:inline>
        </w:drawing>
      </w:r>
    </w:p>
    <w:p w14:paraId="5CD4ADF7" w14:textId="7CE4BC61" w:rsidR="00B05DCE" w:rsidRDefault="767F3F4A" w:rsidP="767F3F4A">
      <w:pPr>
        <w:ind w:firstLine="720"/>
        <w:rPr>
          <w:noProof/>
          <w:lang w:val="sr-Latn-RS"/>
        </w:rPr>
      </w:pPr>
      <w:r w:rsidRPr="767F3F4A">
        <w:rPr>
          <w:noProof/>
          <w:lang w:val="sr-Latn-RS"/>
        </w:rPr>
        <w:t>Gore prikazana naredba je primer složenog indeksa na dva polja.</w:t>
      </w:r>
    </w:p>
    <w:p w14:paraId="6E1BD97C" w14:textId="77777777" w:rsidR="00B05DCE" w:rsidRDefault="00B05DCE" w:rsidP="767F3F4A">
      <w:pPr>
        <w:ind w:firstLine="720"/>
        <w:rPr>
          <w:noProof/>
          <w:lang w:val="sr-Latn-RS"/>
        </w:rPr>
      </w:pPr>
    </w:p>
    <w:p w14:paraId="60AA046A" w14:textId="77777777" w:rsidR="00C656C5" w:rsidRDefault="00B05DCE" w:rsidP="767F3F4A">
      <w:pPr>
        <w:keepNext/>
        <w:jc w:val="center"/>
        <w:rPr>
          <w:noProof/>
          <w:lang w:val="sr-Latn-RS"/>
        </w:rPr>
      </w:pPr>
      <w:r>
        <w:rPr>
          <w:noProof/>
        </w:rPr>
        <w:lastRenderedPageBreak/>
        <w:drawing>
          <wp:inline distT="0" distB="0" distL="0" distR="0" wp14:anchorId="310CB60F" wp14:editId="552F9131">
            <wp:extent cx="4632446" cy="16593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4632446" cy="1659383"/>
                    </a:xfrm>
                    <a:prstGeom prst="rect">
                      <a:avLst/>
                    </a:prstGeom>
                  </pic:spPr>
                </pic:pic>
              </a:graphicData>
            </a:graphic>
          </wp:inline>
        </w:drawing>
      </w:r>
    </w:p>
    <w:p w14:paraId="316FECF0" w14:textId="02FB74B7" w:rsidR="00B05DCE" w:rsidRDefault="767F3F4A" w:rsidP="767F3F4A">
      <w:pPr>
        <w:pStyle w:val="Caption"/>
        <w:jc w:val="center"/>
        <w:rPr>
          <w:noProof/>
          <w:lang w:val="sr-Latn-RS"/>
        </w:rPr>
      </w:pPr>
      <w:r w:rsidRPr="767F3F4A">
        <w:rPr>
          <w:noProof/>
          <w:lang w:val="sr-Latn-RS"/>
        </w:rPr>
        <w:t xml:space="preserve">Slika </w:t>
      </w:r>
      <w:r w:rsidR="00C656C5" w:rsidRPr="767F3F4A">
        <w:fldChar w:fldCharType="begin"/>
      </w:r>
      <w:r w:rsidR="00C656C5">
        <w:instrText xml:space="preserve"> SEQ Slika \* ARABIC </w:instrText>
      </w:r>
      <w:r w:rsidR="00C656C5" w:rsidRPr="767F3F4A">
        <w:fldChar w:fldCharType="separate"/>
      </w:r>
      <w:r w:rsidRPr="767F3F4A">
        <w:rPr>
          <w:noProof/>
        </w:rPr>
        <w:t>15</w:t>
      </w:r>
      <w:r w:rsidR="00C656C5" w:rsidRPr="767F3F4A">
        <w:rPr>
          <w:noProof/>
        </w:rPr>
        <w:fldChar w:fldCharType="end"/>
      </w:r>
      <w:r w:rsidRPr="767F3F4A">
        <w:rPr>
          <w:noProof/>
          <w:lang w:val="sr-Latn-RS"/>
        </w:rPr>
        <w:t xml:space="preserve"> - Složeni indeks</w:t>
      </w:r>
    </w:p>
    <w:p w14:paraId="0475DE37" w14:textId="77777777" w:rsidR="00B05DCE" w:rsidRDefault="00B05DCE" w:rsidP="767F3F4A">
      <w:pPr>
        <w:jc w:val="center"/>
        <w:rPr>
          <w:noProof/>
          <w:lang w:val="sr-Latn-RS"/>
        </w:rPr>
      </w:pPr>
    </w:p>
    <w:p w14:paraId="19104B6B" w14:textId="52B50C83" w:rsidR="00B05DCE" w:rsidRDefault="21142F0B" w:rsidP="767F3F4A">
      <w:pPr>
        <w:ind w:firstLine="720"/>
        <w:rPr>
          <w:noProof/>
          <w:lang w:val="sr-Latn-RS"/>
        </w:rPr>
      </w:pPr>
      <w:r w:rsidRPr="21142F0B">
        <w:rPr>
          <w:noProof/>
          <w:lang w:val="sr-Latn-RS"/>
        </w:rPr>
        <w:t xml:space="preserve">Ovaj dijagram prikazuje složeni indeks za polja, </w:t>
      </w:r>
      <w:r w:rsidRPr="21142F0B">
        <w:rPr>
          <w:i/>
          <w:iCs/>
          <w:noProof/>
          <w:lang w:val="sr-Latn-RS"/>
        </w:rPr>
        <w:t>user id</w:t>
      </w:r>
      <w:r w:rsidRPr="21142F0B">
        <w:rPr>
          <w:noProof/>
          <w:lang w:val="sr-Latn-RS"/>
        </w:rPr>
        <w:t xml:space="preserve"> i </w:t>
      </w:r>
      <w:r w:rsidRPr="21142F0B">
        <w:rPr>
          <w:i/>
          <w:iCs/>
          <w:noProof/>
          <w:lang w:val="sr-Latn-RS"/>
        </w:rPr>
        <w:t>score</w:t>
      </w:r>
      <w:r w:rsidRPr="21142F0B">
        <w:rPr>
          <w:noProof/>
          <w:lang w:val="sr-Latn-RS"/>
        </w:rPr>
        <w:t xml:space="preserve">. Dokumenti su prvo organizovani od strane </w:t>
      </w:r>
      <w:r w:rsidRPr="21142F0B">
        <w:rPr>
          <w:i/>
          <w:iCs/>
          <w:noProof/>
          <w:lang w:val="sr-Latn-RS"/>
        </w:rPr>
        <w:t>user id</w:t>
      </w:r>
      <w:r w:rsidRPr="21142F0B">
        <w:rPr>
          <w:noProof/>
          <w:lang w:val="sr-Latn-RS"/>
        </w:rPr>
        <w:t xml:space="preserve">-a i unutar svakog </w:t>
      </w:r>
      <w:r w:rsidRPr="21142F0B">
        <w:rPr>
          <w:i/>
          <w:iCs/>
          <w:noProof/>
          <w:lang w:val="sr-Latn-RS"/>
        </w:rPr>
        <w:t>user id</w:t>
      </w:r>
      <w:r w:rsidRPr="21142F0B">
        <w:rPr>
          <w:noProof/>
          <w:lang w:val="sr-Latn-RS"/>
        </w:rPr>
        <w:t>-a, rezultati su organizovani po opadajućem redosledu. Redosled sortiranja polja u složenom indeksu je presudan. Dokumenti se prvo sortiraju po vrednosti polja stavke, a zatim, u okviru svake vrednosti polja stavke, dalje se sortiraju po vrednostima polja zaliha. Za složeni indeks, MongoDB ograničava polja na maksimalnu vrednost 31.</w:t>
      </w:r>
    </w:p>
    <w:p w14:paraId="4EDF0263" w14:textId="29843F5B" w:rsidR="00ED2041" w:rsidRDefault="3DA0C79D" w:rsidP="767F3F4A">
      <w:pPr>
        <w:pStyle w:val="Heading6"/>
        <w:rPr>
          <w:noProof/>
          <w:lang w:val="sr-Latn-RS"/>
        </w:rPr>
      </w:pPr>
      <w:r w:rsidRPr="3DA0C79D">
        <w:rPr>
          <w:noProof/>
          <w:lang w:val="sr-Latn-RS"/>
        </w:rPr>
        <w:t>Višestruki-ključ indeks (Multikey Index)</w:t>
      </w:r>
    </w:p>
    <w:p w14:paraId="16DAD9CF" w14:textId="77777777" w:rsidR="00B05DCE" w:rsidRDefault="3DA0C79D" w:rsidP="767F3F4A">
      <w:pPr>
        <w:ind w:firstLine="720"/>
        <w:rPr>
          <w:noProof/>
          <w:lang w:val="sr-Latn-RS"/>
        </w:rPr>
      </w:pPr>
      <w:r w:rsidRPr="3DA0C79D">
        <w:rPr>
          <w:noProof/>
          <w:lang w:val="sr-Latn-RS"/>
        </w:rPr>
        <w:t xml:space="preserve">Za indeksiranje podataka iz niza, MongoDB koristi </w:t>
      </w:r>
      <w:r w:rsidRPr="3DA0C79D">
        <w:rPr>
          <w:i/>
          <w:iCs/>
          <w:noProof/>
          <w:lang w:val="sr-Latn-RS"/>
        </w:rPr>
        <w:t xml:space="preserve">multikey </w:t>
      </w:r>
      <w:r w:rsidRPr="3DA0C79D">
        <w:rPr>
          <w:noProof/>
          <w:lang w:val="sr-Latn-RS"/>
        </w:rPr>
        <w:t xml:space="preserve">indekse. Kada indeksirate polje sa vrednosti niza, MongoDB pravi odvojene unose indeksa za svaki element niza. </w:t>
      </w:r>
    </w:p>
    <w:p w14:paraId="68C9BDA7" w14:textId="56AD0378" w:rsidR="00B05DCE" w:rsidRDefault="767F3F4A" w:rsidP="767F3F4A">
      <w:pPr>
        <w:ind w:firstLine="720"/>
        <w:rPr>
          <w:noProof/>
          <w:lang w:val="sr-Latn-RS"/>
        </w:rPr>
      </w:pPr>
      <w:r w:rsidRPr="767F3F4A">
        <w:rPr>
          <w:noProof/>
          <w:lang w:val="sr-Latn-RS"/>
        </w:rPr>
        <w:t xml:space="preserve">Kada se vrši indeksiranje polje koje sadrži vrednost niza, MongoDB kreira odvojene unose indeksa za svaku komponentu niza. Ovi </w:t>
      </w:r>
      <w:r w:rsidRPr="767F3F4A">
        <w:rPr>
          <w:i/>
          <w:iCs/>
          <w:noProof/>
          <w:lang w:val="sr-Latn-RS"/>
        </w:rPr>
        <w:t>multikey</w:t>
      </w:r>
      <w:r w:rsidRPr="767F3F4A">
        <w:rPr>
          <w:noProof/>
          <w:lang w:val="sr-Latn-RS"/>
        </w:rPr>
        <w:t xml:space="preserve"> indeksi u upitima odgovaraju elementima matrice sa dokumentima koji sadrže nizove i selektuju ih. Mogu se napraviti </w:t>
      </w:r>
      <w:r w:rsidRPr="767F3F4A">
        <w:rPr>
          <w:i/>
          <w:iCs/>
          <w:noProof/>
          <w:lang w:val="sr-Latn-RS"/>
        </w:rPr>
        <w:t>multikey</w:t>
      </w:r>
      <w:r w:rsidRPr="767F3F4A">
        <w:rPr>
          <w:noProof/>
          <w:lang w:val="sr-Latn-RS"/>
        </w:rPr>
        <w:t xml:space="preserve"> indeksi za nizove koji sadrže skalarne vrednosti, kao što su stringovi, brojevi i ugnežđeni dokumenti.</w:t>
      </w:r>
    </w:p>
    <w:p w14:paraId="52A7B3E6" w14:textId="1E7D987F" w:rsidR="00B05DCE" w:rsidRDefault="00B05DCE" w:rsidP="767F3F4A">
      <w:pPr>
        <w:rPr>
          <w:noProof/>
          <w:lang w:val="sr-Latn-RS"/>
        </w:rPr>
      </w:pPr>
      <w:r>
        <w:rPr>
          <w:noProof/>
        </w:rPr>
        <w:drawing>
          <wp:inline distT="0" distB="0" distL="0" distR="0" wp14:anchorId="2B14D4EE" wp14:editId="31469CAA">
            <wp:extent cx="5274310" cy="6210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274310" cy="621030"/>
                    </a:xfrm>
                    <a:prstGeom prst="rect">
                      <a:avLst/>
                    </a:prstGeom>
                  </pic:spPr>
                </pic:pic>
              </a:graphicData>
            </a:graphic>
          </wp:inline>
        </w:drawing>
      </w:r>
    </w:p>
    <w:p w14:paraId="534FF808" w14:textId="5F7DC2BF" w:rsidR="00B05DCE" w:rsidRDefault="767F3F4A" w:rsidP="767F3F4A">
      <w:pPr>
        <w:ind w:firstLine="720"/>
        <w:rPr>
          <w:noProof/>
          <w:lang w:val="sr-Latn-RS"/>
        </w:rPr>
      </w:pPr>
      <w:r w:rsidRPr="767F3F4A">
        <w:rPr>
          <w:noProof/>
          <w:lang w:val="sr-Latn-RS"/>
        </w:rPr>
        <w:t xml:space="preserve">Da bi se kreirao </w:t>
      </w:r>
      <w:r w:rsidRPr="767F3F4A">
        <w:rPr>
          <w:i/>
          <w:iCs/>
          <w:noProof/>
          <w:lang w:val="sr-Latn-RS"/>
        </w:rPr>
        <w:t>multikey</w:t>
      </w:r>
      <w:r w:rsidRPr="767F3F4A">
        <w:rPr>
          <w:noProof/>
          <w:lang w:val="sr-Latn-RS"/>
        </w:rPr>
        <w:t xml:space="preserve"> indeks, može se koristiti metod </w:t>
      </w:r>
      <w:r w:rsidRPr="767F3F4A">
        <w:rPr>
          <w:i/>
          <w:iCs/>
          <w:noProof/>
          <w:lang w:val="sr-Latn-RS"/>
        </w:rPr>
        <w:t>db.collection.createIndex()</w:t>
      </w:r>
      <w:r w:rsidRPr="767F3F4A">
        <w:rPr>
          <w:noProof/>
          <w:lang w:val="sr-Latn-RS"/>
        </w:rPr>
        <w:t xml:space="preserve">. Ako indeksirano polje sadrži niz, MongoDB automatski odlučuje da li će kreirati </w:t>
      </w:r>
      <w:r w:rsidRPr="767F3F4A">
        <w:rPr>
          <w:i/>
          <w:iCs/>
          <w:noProof/>
          <w:lang w:val="sr-Latn-RS"/>
        </w:rPr>
        <w:t>multikey</w:t>
      </w:r>
      <w:r w:rsidRPr="767F3F4A">
        <w:rPr>
          <w:noProof/>
          <w:lang w:val="sr-Latn-RS"/>
        </w:rPr>
        <w:t xml:space="preserve"> indeks ili ga neće kreirati. Ne morate eksplicitno navesti tip </w:t>
      </w:r>
      <w:r w:rsidRPr="767F3F4A">
        <w:rPr>
          <w:i/>
          <w:iCs/>
          <w:noProof/>
          <w:lang w:val="sr-Latn-RS"/>
        </w:rPr>
        <w:t>multikey</w:t>
      </w:r>
      <w:r w:rsidRPr="767F3F4A">
        <w:rPr>
          <w:noProof/>
          <w:lang w:val="sr-Latn-RS"/>
        </w:rPr>
        <w:t>.</w:t>
      </w:r>
    </w:p>
    <w:p w14:paraId="76A50D86" w14:textId="4B7B2539" w:rsidR="000F1463" w:rsidRDefault="21142F0B" w:rsidP="767F3F4A">
      <w:pPr>
        <w:pStyle w:val="Heading6"/>
        <w:rPr>
          <w:noProof/>
          <w:color w:val="auto"/>
          <w:sz w:val="36"/>
          <w:szCs w:val="36"/>
          <w:lang w:val="sr-Latn-RS"/>
        </w:rPr>
      </w:pPr>
      <w:r w:rsidRPr="21142F0B">
        <w:rPr>
          <w:noProof/>
          <w:lang w:val="sr-Latn-RS"/>
        </w:rPr>
        <w:t>Složeni višestruki-ključ indeks (Compound MultiKey Index)</w:t>
      </w:r>
    </w:p>
    <w:p w14:paraId="66D14E98" w14:textId="4A493228" w:rsidR="000F1463" w:rsidRDefault="767F3F4A" w:rsidP="767F3F4A">
      <w:pPr>
        <w:ind w:firstLine="720"/>
        <w:rPr>
          <w:noProof/>
          <w:lang w:val="sr-Latn-RS"/>
        </w:rPr>
      </w:pPr>
      <w:r w:rsidRPr="767F3F4A">
        <w:rPr>
          <w:noProof/>
          <w:lang w:val="sr-Latn-RS"/>
        </w:rPr>
        <w:t xml:space="preserve">U složenim </w:t>
      </w:r>
      <w:r w:rsidRPr="767F3F4A">
        <w:rPr>
          <w:i/>
          <w:iCs/>
          <w:noProof/>
          <w:lang w:val="sr-Latn-RS"/>
        </w:rPr>
        <w:t>multikey</w:t>
      </w:r>
      <w:r w:rsidRPr="767F3F4A">
        <w:rPr>
          <w:noProof/>
          <w:lang w:val="sr-Latn-RS"/>
        </w:rPr>
        <w:t xml:space="preserve"> indeksima, svaki indeksirani dokument može imati maksimalno jedno indeksirano polje sa vrednošću niza. Ako više od jednog polja ima vrednost niza, ne možete da kreirate složeni </w:t>
      </w:r>
      <w:r w:rsidRPr="767F3F4A">
        <w:rPr>
          <w:i/>
          <w:iCs/>
          <w:noProof/>
          <w:lang w:val="sr-Latn-RS"/>
        </w:rPr>
        <w:t>multikey</w:t>
      </w:r>
      <w:r w:rsidRPr="767F3F4A">
        <w:rPr>
          <w:noProof/>
          <w:lang w:val="sr-Latn-RS"/>
        </w:rPr>
        <w:t xml:space="preserve"> indeks.</w:t>
      </w:r>
    </w:p>
    <w:p w14:paraId="7515F8C7" w14:textId="328B17B6" w:rsidR="000F1463" w:rsidRDefault="000F1463" w:rsidP="767F3F4A">
      <w:pPr>
        <w:jc w:val="center"/>
        <w:rPr>
          <w:noProof/>
          <w:lang w:val="sr-Latn-RS"/>
        </w:rPr>
      </w:pPr>
      <w:r>
        <w:rPr>
          <w:noProof/>
        </w:rPr>
        <w:drawing>
          <wp:inline distT="0" distB="0" distL="0" distR="0" wp14:anchorId="3D219A24" wp14:editId="44E95035">
            <wp:extent cx="5274310" cy="6991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274310" cy="699135"/>
                    </a:xfrm>
                    <a:prstGeom prst="rect">
                      <a:avLst/>
                    </a:prstGeom>
                  </pic:spPr>
                </pic:pic>
              </a:graphicData>
            </a:graphic>
          </wp:inline>
        </w:drawing>
      </w:r>
    </w:p>
    <w:p w14:paraId="1D195F76" w14:textId="113603F6" w:rsidR="000F1463" w:rsidRDefault="767F3F4A" w:rsidP="767F3F4A">
      <w:pPr>
        <w:ind w:firstLine="720"/>
        <w:rPr>
          <w:noProof/>
          <w:lang w:val="sr-Latn-RS"/>
        </w:rPr>
      </w:pPr>
      <w:r w:rsidRPr="767F3F4A">
        <w:rPr>
          <w:noProof/>
          <w:lang w:val="sr-Latn-RS"/>
        </w:rPr>
        <w:t xml:space="preserve">Primer strukture dokumenta je prikazan iznad. U ovoj kolekciji, polja </w:t>
      </w:r>
      <w:r w:rsidRPr="767F3F4A">
        <w:rPr>
          <w:i/>
          <w:iCs/>
          <w:noProof/>
          <w:lang w:val="sr-Latn-RS"/>
        </w:rPr>
        <w:t>product_id</w:t>
      </w:r>
      <w:r w:rsidRPr="767F3F4A">
        <w:rPr>
          <w:noProof/>
          <w:lang w:val="sr-Latn-RS"/>
        </w:rPr>
        <w:t xml:space="preserve">  i </w:t>
      </w:r>
      <w:r w:rsidRPr="767F3F4A">
        <w:rPr>
          <w:i/>
          <w:iCs/>
          <w:noProof/>
          <w:lang w:val="sr-Latn-RS"/>
        </w:rPr>
        <w:t>retail_id</w:t>
      </w:r>
      <w:r w:rsidRPr="767F3F4A">
        <w:rPr>
          <w:noProof/>
          <w:lang w:val="sr-Latn-RS"/>
        </w:rPr>
        <w:t xml:space="preserve"> su polja. Prema tome, ne može se kreirati složeni </w:t>
      </w:r>
      <w:r w:rsidRPr="767F3F4A">
        <w:rPr>
          <w:i/>
          <w:iCs/>
          <w:noProof/>
          <w:lang w:val="sr-Latn-RS"/>
        </w:rPr>
        <w:t>multikey</w:t>
      </w:r>
      <w:r w:rsidRPr="767F3F4A">
        <w:rPr>
          <w:noProof/>
          <w:lang w:val="sr-Latn-RS"/>
        </w:rPr>
        <w:t xml:space="preserve"> indeks.</w:t>
      </w:r>
    </w:p>
    <w:p w14:paraId="0BA327BC" w14:textId="31F34FE2" w:rsidR="000F1463" w:rsidRPr="000F1463" w:rsidRDefault="000F1463" w:rsidP="767F3F4A">
      <w:pPr>
        <w:jc w:val="center"/>
        <w:rPr>
          <w:noProof/>
          <w:lang w:val="sr-Latn-RS"/>
        </w:rPr>
      </w:pPr>
      <w:r>
        <w:rPr>
          <w:noProof/>
        </w:rPr>
        <w:lastRenderedPageBreak/>
        <w:drawing>
          <wp:inline distT="0" distB="0" distL="0" distR="0" wp14:anchorId="5E4C5AD4" wp14:editId="51D4AE4B">
            <wp:extent cx="5274310" cy="6413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274310" cy="641350"/>
                    </a:xfrm>
                    <a:prstGeom prst="rect">
                      <a:avLst/>
                    </a:prstGeom>
                  </pic:spPr>
                </pic:pic>
              </a:graphicData>
            </a:graphic>
          </wp:inline>
        </w:drawing>
      </w:r>
    </w:p>
    <w:p w14:paraId="61E4A861" w14:textId="30290341" w:rsidR="00FB0274" w:rsidRDefault="3DA0C79D" w:rsidP="767F3F4A">
      <w:pPr>
        <w:pStyle w:val="Heading6"/>
        <w:rPr>
          <w:noProof/>
          <w:lang w:val="sr-Latn-RS"/>
        </w:rPr>
      </w:pPr>
      <w:r w:rsidRPr="3DA0C79D">
        <w:rPr>
          <w:noProof/>
          <w:lang w:val="sr-Latn-RS"/>
        </w:rPr>
        <w:t>Geoprostorni indeks (Geospatial Index)</w:t>
      </w:r>
    </w:p>
    <w:p w14:paraId="12605EF3" w14:textId="77777777" w:rsidR="00FB0274" w:rsidRDefault="767F3F4A" w:rsidP="767F3F4A">
      <w:pPr>
        <w:ind w:firstLine="720"/>
        <w:rPr>
          <w:noProof/>
          <w:lang w:val="sr-Latn-RS"/>
        </w:rPr>
      </w:pPr>
      <w:r w:rsidRPr="767F3F4A">
        <w:rPr>
          <w:noProof/>
          <w:lang w:val="sr-Latn-RS"/>
        </w:rPr>
        <w:t xml:space="preserve">Za upit geoprostornih podataka, MongoDB koristi dva tipa indeksa: </w:t>
      </w:r>
    </w:p>
    <w:p w14:paraId="3D062A05" w14:textId="62E53B9B" w:rsidR="00FB0274" w:rsidRDefault="767F3F4A" w:rsidP="767F3F4A">
      <w:pPr>
        <w:pStyle w:val="ListParagraph"/>
        <w:numPr>
          <w:ilvl w:val="0"/>
          <w:numId w:val="15"/>
        </w:numPr>
        <w:rPr>
          <w:noProof/>
          <w:lang w:val="sr-Latn-RS"/>
        </w:rPr>
      </w:pPr>
      <w:r w:rsidRPr="767F3F4A">
        <w:rPr>
          <w:noProof/>
          <w:lang w:val="sr-Latn-RS"/>
        </w:rPr>
        <w:t>2d indekse (čita se kao dva D indeks) i 2d sferu (čita se kao dva D sfera) indeksa</w:t>
      </w:r>
    </w:p>
    <w:p w14:paraId="4FA1E3FD" w14:textId="59815EE4" w:rsidR="00FB0274" w:rsidRDefault="767F3F4A" w:rsidP="767F3F4A">
      <w:pPr>
        <w:pStyle w:val="ListParagraph"/>
        <w:numPr>
          <w:ilvl w:val="0"/>
          <w:numId w:val="15"/>
        </w:numPr>
        <w:rPr>
          <w:noProof/>
          <w:lang w:val="sr-Latn-RS"/>
        </w:rPr>
      </w:pPr>
      <w:r w:rsidRPr="767F3F4A">
        <w:rPr>
          <w:noProof/>
          <w:lang w:val="sr-Latn-RS"/>
        </w:rPr>
        <w:t>Tekstualni indeksi - ovi indeksi u MongoDB-u pretražuju string podatak u kolekciji</w:t>
      </w:r>
    </w:p>
    <w:p w14:paraId="5E069DCE" w14:textId="77777777" w:rsidR="005A151F" w:rsidRDefault="005A151F" w:rsidP="767F3F4A">
      <w:pPr>
        <w:rPr>
          <w:noProof/>
          <w:lang w:val="sr-Latn-RS"/>
        </w:rPr>
      </w:pPr>
    </w:p>
    <w:p w14:paraId="7369EBF2" w14:textId="250D73D2" w:rsidR="005A151F" w:rsidRDefault="21142F0B" w:rsidP="767F3F4A">
      <w:pPr>
        <w:ind w:firstLine="720"/>
        <w:rPr>
          <w:noProof/>
          <w:lang w:val="sr-Latn-RS"/>
        </w:rPr>
      </w:pPr>
      <w:r w:rsidRPr="21142F0B">
        <w:rPr>
          <w:noProof/>
          <w:lang w:val="sr-Latn-RS"/>
        </w:rPr>
        <w:t xml:space="preserve">Uz povećano korišćenje ručnih uređaja, geoprostorni upiti postaju sve učestaliji za pronalaženje najbližih tačaka podataka za datu lokaciju. MongoDB pruža geoprostorne indekse za koordinaciju takvih upita. Pretpostavimo da je potrebno pronaći najbliži kafić sa Vaše trenutne lokacije. Potrebno je kreirati poseban indeks da bi se efikasno izvršio takav upit, jer treba vršiti pretragu u dve dimenzije - dužina i širina. Geoprostorni indeks se kreira pomoću funkcije </w:t>
      </w:r>
      <w:r w:rsidRPr="21142F0B">
        <w:rPr>
          <w:i/>
          <w:iCs/>
          <w:noProof/>
          <w:lang w:val="sr-Latn-RS"/>
        </w:rPr>
        <w:t>createIndex</w:t>
      </w:r>
      <w:r w:rsidRPr="21142F0B">
        <w:rPr>
          <w:noProof/>
          <w:lang w:val="sr-Latn-RS"/>
        </w:rPr>
        <w:t>. Ona prosleđuje "2d" ili "</w:t>
      </w:r>
      <w:r w:rsidRPr="21142F0B">
        <w:rPr>
          <w:i/>
          <w:iCs/>
          <w:noProof/>
          <w:lang w:val="sr-Latn-RS"/>
        </w:rPr>
        <w:t>2dsphere</w:t>
      </w:r>
      <w:r w:rsidRPr="21142F0B">
        <w:rPr>
          <w:noProof/>
          <w:lang w:val="sr-Latn-RS"/>
        </w:rPr>
        <w:t>" kao vrednost umesto 1 ili -1. Da bi se tražili geoprostorni podaci, neophodno je kreirati geoprostorni indeks.</w:t>
      </w:r>
    </w:p>
    <w:p w14:paraId="63EEDD18" w14:textId="5B2672FE" w:rsidR="005A151F" w:rsidRDefault="005A151F" w:rsidP="767F3F4A">
      <w:pPr>
        <w:jc w:val="center"/>
        <w:rPr>
          <w:noProof/>
          <w:lang w:val="sr-Latn-RS"/>
        </w:rPr>
      </w:pPr>
      <w:r>
        <w:rPr>
          <w:noProof/>
        </w:rPr>
        <w:drawing>
          <wp:inline distT="0" distB="0" distL="0" distR="0" wp14:anchorId="43902630" wp14:editId="7C266C98">
            <wp:extent cx="5274310" cy="6870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274310" cy="687070"/>
                    </a:xfrm>
                    <a:prstGeom prst="rect">
                      <a:avLst/>
                    </a:prstGeom>
                  </pic:spPr>
                </pic:pic>
              </a:graphicData>
            </a:graphic>
          </wp:inline>
        </w:drawing>
      </w:r>
    </w:p>
    <w:p w14:paraId="6D1653E3" w14:textId="636513C1" w:rsidR="005A151F" w:rsidRDefault="767F3F4A" w:rsidP="767F3F4A">
      <w:pPr>
        <w:ind w:firstLine="720"/>
        <w:rPr>
          <w:noProof/>
          <w:lang w:val="sr-Latn-RS"/>
        </w:rPr>
      </w:pPr>
      <w:r w:rsidRPr="767F3F4A">
        <w:rPr>
          <w:noProof/>
          <w:lang w:val="sr-Latn-RS"/>
        </w:rPr>
        <w:t xml:space="preserve">U dokumentu specifikacije indeksa za metodu </w:t>
      </w:r>
      <w:r w:rsidRPr="767F3F4A">
        <w:rPr>
          <w:i/>
          <w:iCs/>
          <w:noProof/>
          <w:lang w:val="sr-Latn-RS"/>
        </w:rPr>
        <w:t>db.collection.createIndex()</w:t>
      </w:r>
      <w:r w:rsidRPr="767F3F4A">
        <w:rPr>
          <w:noProof/>
          <w:lang w:val="sr-Latn-RS"/>
        </w:rPr>
        <w:t xml:space="preserve">, kao što je prikazano iznad, navedeno je polje za lokaciju kao ključ indeksa i naveden je </w:t>
      </w:r>
      <w:r w:rsidRPr="767F3F4A">
        <w:rPr>
          <w:i/>
          <w:iCs/>
          <w:noProof/>
          <w:lang w:val="sr-Latn-RS"/>
        </w:rPr>
        <w:t>string</w:t>
      </w:r>
      <w:r w:rsidRPr="767F3F4A">
        <w:rPr>
          <w:noProof/>
          <w:lang w:val="sr-Latn-RS"/>
        </w:rPr>
        <w:t xml:space="preserve"> literal "</w:t>
      </w:r>
      <w:r w:rsidRPr="767F3F4A">
        <w:rPr>
          <w:i/>
          <w:iCs/>
          <w:noProof/>
          <w:lang w:val="sr-Latn-RS"/>
        </w:rPr>
        <w:t>2dsphere</w:t>
      </w:r>
      <w:r w:rsidRPr="767F3F4A">
        <w:rPr>
          <w:noProof/>
          <w:lang w:val="sr-Latn-RS"/>
        </w:rPr>
        <w:t xml:space="preserve">" kao vrednost. Složeni indeks može da sadrži ključ indeksa </w:t>
      </w:r>
      <w:r w:rsidRPr="767F3F4A">
        <w:rPr>
          <w:i/>
          <w:iCs/>
          <w:noProof/>
          <w:lang w:val="sr-Latn-RS"/>
        </w:rPr>
        <w:t>2dsphere</w:t>
      </w:r>
      <w:r w:rsidRPr="767F3F4A">
        <w:rPr>
          <w:noProof/>
          <w:lang w:val="sr-Latn-RS"/>
        </w:rPr>
        <w:t xml:space="preserve"> u kombinaciji sa ključevima ne-geoprostornog indeksa.</w:t>
      </w:r>
    </w:p>
    <w:p w14:paraId="47B6EB1B" w14:textId="3D002222" w:rsidR="00FB0274" w:rsidRDefault="3DA0C79D" w:rsidP="767F3F4A">
      <w:pPr>
        <w:pStyle w:val="Heading6"/>
        <w:rPr>
          <w:noProof/>
          <w:lang w:val="sr-Latn-RS"/>
        </w:rPr>
      </w:pPr>
      <w:r w:rsidRPr="3DA0C79D">
        <w:rPr>
          <w:noProof/>
          <w:lang w:val="sr-Latn-RS"/>
        </w:rPr>
        <w:t>Heširani indeks (Hashed Index)</w:t>
      </w:r>
    </w:p>
    <w:p w14:paraId="4E948427" w14:textId="77777777" w:rsidR="000F1463" w:rsidRDefault="767F3F4A" w:rsidP="767F3F4A">
      <w:pPr>
        <w:ind w:firstLine="720"/>
        <w:rPr>
          <w:noProof/>
          <w:lang w:val="sr-Latn-RS"/>
        </w:rPr>
      </w:pPr>
      <w:r w:rsidRPr="767F3F4A">
        <w:rPr>
          <w:noProof/>
          <w:lang w:val="sr-Latn-RS"/>
        </w:rPr>
        <w:t>MongoDB podržava indeksiranje zasnovano na heš funkcijama (</w:t>
      </w:r>
      <w:r w:rsidRPr="767F3F4A">
        <w:rPr>
          <w:i/>
          <w:iCs/>
          <w:noProof/>
          <w:lang w:val="sr-Latn-RS"/>
        </w:rPr>
        <w:t>hash-based sharding</w:t>
      </w:r>
      <w:r w:rsidRPr="767F3F4A">
        <w:rPr>
          <w:noProof/>
          <w:lang w:val="sr-Latn-RS"/>
        </w:rPr>
        <w:t xml:space="preserve">), koje daje heš indeks. Time se indeksiraju heš vrednosti polja. </w:t>
      </w:r>
    </w:p>
    <w:p w14:paraId="108A676C" w14:textId="329EADF3" w:rsidR="00FB0274" w:rsidRDefault="767F3F4A" w:rsidP="767F3F4A">
      <w:pPr>
        <w:ind w:firstLine="720"/>
        <w:rPr>
          <w:noProof/>
          <w:lang w:val="sr-Latn-RS"/>
        </w:rPr>
      </w:pPr>
      <w:r w:rsidRPr="767F3F4A">
        <w:rPr>
          <w:noProof/>
          <w:lang w:val="sr-Latn-RS"/>
        </w:rPr>
        <w:t>Slede karakteristike heš funkcije:</w:t>
      </w:r>
    </w:p>
    <w:p w14:paraId="0C841EB1" w14:textId="10FCAD52" w:rsidR="000F1463" w:rsidRDefault="767F3F4A" w:rsidP="00575680">
      <w:pPr>
        <w:pStyle w:val="ListParagraph"/>
        <w:numPr>
          <w:ilvl w:val="0"/>
          <w:numId w:val="14"/>
        </w:numPr>
      </w:pPr>
      <w:r w:rsidRPr="767F3F4A">
        <w:rPr>
          <w:noProof/>
          <w:lang w:val="sr-Latn-RS"/>
        </w:rPr>
        <w:t>Heš funkcija kombinuje sve ugrađene dokumente i izračunava heševe za sve vrednosti polja.</w:t>
      </w:r>
    </w:p>
    <w:p w14:paraId="515AFBE6" w14:textId="77777777" w:rsidR="000F1463" w:rsidRDefault="767F3F4A" w:rsidP="00575680">
      <w:pPr>
        <w:pStyle w:val="ListParagraph"/>
        <w:numPr>
          <w:ilvl w:val="0"/>
          <w:numId w:val="14"/>
        </w:numPr>
      </w:pPr>
      <w:r w:rsidRPr="767F3F4A">
        <w:rPr>
          <w:noProof/>
          <w:lang w:val="sr-Latn-RS"/>
        </w:rPr>
        <w:t xml:space="preserve">Heš funkcija ne podržava više ključeva. </w:t>
      </w:r>
    </w:p>
    <w:p w14:paraId="4BB54F1E" w14:textId="77777777" w:rsidR="00E0628A" w:rsidRDefault="767F3F4A" w:rsidP="00575680">
      <w:pPr>
        <w:pStyle w:val="ListParagraph"/>
        <w:numPr>
          <w:ilvl w:val="0"/>
          <w:numId w:val="14"/>
        </w:numPr>
      </w:pPr>
      <w:r w:rsidRPr="767F3F4A">
        <w:rPr>
          <w:noProof/>
          <w:lang w:val="sr-Latn-RS"/>
        </w:rPr>
        <w:t xml:space="preserve">Heš indeksi podržavaju </w:t>
      </w:r>
      <w:r w:rsidRPr="767F3F4A">
        <w:rPr>
          <w:i/>
          <w:iCs/>
          <w:noProof/>
          <w:lang w:val="sr-Latn-RS"/>
        </w:rPr>
        <w:t>sharding</w:t>
      </w:r>
      <w:r w:rsidRPr="767F3F4A">
        <w:rPr>
          <w:noProof/>
          <w:lang w:val="sr-Latn-RS"/>
        </w:rPr>
        <w:t xml:space="preserve">, koriste heš </w:t>
      </w:r>
      <w:r w:rsidRPr="767F3F4A">
        <w:rPr>
          <w:i/>
          <w:iCs/>
          <w:noProof/>
          <w:lang w:val="sr-Latn-RS"/>
        </w:rPr>
        <w:t>shard</w:t>
      </w:r>
      <w:r w:rsidRPr="767F3F4A">
        <w:rPr>
          <w:noProof/>
          <w:lang w:val="sr-Latn-RS"/>
        </w:rPr>
        <w:t xml:space="preserve"> ključ za </w:t>
      </w:r>
      <w:r w:rsidRPr="767F3F4A">
        <w:rPr>
          <w:i/>
          <w:iCs/>
          <w:noProof/>
          <w:lang w:val="sr-Latn-RS"/>
        </w:rPr>
        <w:t>shard</w:t>
      </w:r>
      <w:r w:rsidRPr="767F3F4A">
        <w:rPr>
          <w:noProof/>
          <w:lang w:val="sr-Latn-RS"/>
        </w:rPr>
        <w:t xml:space="preserve"> kolekcije, čime osiguravaju ravnomernu distribuciju podataka. </w:t>
      </w:r>
    </w:p>
    <w:p w14:paraId="4891CA33" w14:textId="53D8D8D9" w:rsidR="000F1463" w:rsidRDefault="767F3F4A" w:rsidP="00575680">
      <w:pPr>
        <w:pStyle w:val="ListParagraph"/>
        <w:numPr>
          <w:ilvl w:val="0"/>
          <w:numId w:val="14"/>
        </w:numPr>
      </w:pPr>
      <w:r w:rsidRPr="767F3F4A">
        <w:rPr>
          <w:noProof/>
          <w:lang w:val="sr-Latn-RS"/>
        </w:rPr>
        <w:t>Heš indeksi podržavaju upite jednakosti (</w:t>
      </w:r>
      <w:r w:rsidRPr="767F3F4A">
        <w:rPr>
          <w:i/>
          <w:iCs/>
          <w:noProof/>
          <w:lang w:val="sr-Latn-RS"/>
        </w:rPr>
        <w:t>equality queries</w:t>
      </w:r>
      <w:r w:rsidRPr="767F3F4A">
        <w:rPr>
          <w:noProof/>
          <w:lang w:val="sr-Latn-RS"/>
        </w:rPr>
        <w:t>), međutim, upiti raspona (</w:t>
      </w:r>
      <w:r w:rsidRPr="767F3F4A">
        <w:rPr>
          <w:i/>
          <w:iCs/>
          <w:noProof/>
          <w:lang w:val="sr-Latn-RS"/>
        </w:rPr>
        <w:t>range queries</w:t>
      </w:r>
      <w:r w:rsidRPr="767F3F4A">
        <w:rPr>
          <w:noProof/>
          <w:lang w:val="sr-Latn-RS"/>
        </w:rPr>
        <w:t>) nisu podržani.</w:t>
      </w:r>
    </w:p>
    <w:p w14:paraId="1600E8EC" w14:textId="43B01F49" w:rsidR="00842374" w:rsidRDefault="767F3F4A" w:rsidP="767F3F4A">
      <w:pPr>
        <w:ind w:firstLine="720"/>
        <w:rPr>
          <w:noProof/>
          <w:lang w:val="sr-Latn-RS"/>
        </w:rPr>
      </w:pPr>
      <w:r w:rsidRPr="767F3F4A">
        <w:rPr>
          <w:noProof/>
          <w:lang w:val="sr-Latn-RS"/>
        </w:rPr>
        <w:t>Ne može se kreirati jedinstveni ili složeni indeks uzimajući polje čiji je tip heširan. Međutim, mogu se kreirati heširani i ne-heširani indeks za isto polje. MongoDB koristi skalarni indeks za opseg upita.</w:t>
      </w:r>
    </w:p>
    <w:p w14:paraId="5DC5E1D1" w14:textId="59CCFD98" w:rsidR="00842374" w:rsidRDefault="00842374" w:rsidP="767F3F4A">
      <w:pPr>
        <w:jc w:val="center"/>
        <w:rPr>
          <w:noProof/>
          <w:lang w:val="sr-Latn-RS"/>
        </w:rPr>
      </w:pPr>
      <w:r>
        <w:rPr>
          <w:noProof/>
        </w:rPr>
        <w:drawing>
          <wp:inline distT="0" distB="0" distL="0" distR="0" wp14:anchorId="1464E6F4" wp14:editId="15AE21A1">
            <wp:extent cx="5274310" cy="6864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274310" cy="686435"/>
                    </a:xfrm>
                    <a:prstGeom prst="rect">
                      <a:avLst/>
                    </a:prstGeom>
                  </pic:spPr>
                </pic:pic>
              </a:graphicData>
            </a:graphic>
          </wp:inline>
        </w:drawing>
      </w:r>
    </w:p>
    <w:p w14:paraId="2829893C" w14:textId="2DA23AA2" w:rsidR="00842374" w:rsidRPr="00FB0274" w:rsidRDefault="767F3F4A" w:rsidP="767F3F4A">
      <w:pPr>
        <w:ind w:firstLine="720"/>
        <w:rPr>
          <w:noProof/>
          <w:lang w:val="sr-Latn-RS"/>
        </w:rPr>
      </w:pPr>
      <w:r w:rsidRPr="767F3F4A">
        <w:rPr>
          <w:noProof/>
          <w:lang w:val="sr-Latn-RS"/>
        </w:rPr>
        <w:lastRenderedPageBreak/>
        <w:t>Mogu se kreirani indeksi koristeći operaciju koja je data iznad. Ovo će kreirati heširani indeks za kolekciju stavki u polju stavke.</w:t>
      </w:r>
    </w:p>
    <w:p w14:paraId="2C8781B9" w14:textId="0D553829" w:rsidR="00197003" w:rsidRDefault="767F3F4A" w:rsidP="767F3F4A">
      <w:pPr>
        <w:pStyle w:val="Heading5"/>
        <w:rPr>
          <w:noProof/>
          <w:lang w:val="sr-Latn-RS"/>
        </w:rPr>
      </w:pPr>
      <w:r w:rsidRPr="767F3F4A">
        <w:rPr>
          <w:noProof/>
          <w:lang w:val="sr-Latn-RS"/>
        </w:rPr>
        <w:t>Svojstva indeksa</w:t>
      </w:r>
    </w:p>
    <w:p w14:paraId="19582BF4" w14:textId="23A559BA" w:rsidR="008B5820" w:rsidRDefault="008B5820" w:rsidP="767F3F4A">
      <w:pPr>
        <w:rPr>
          <w:noProof/>
          <w:lang w:val="sr-Latn-RS"/>
        </w:rPr>
      </w:pPr>
      <w:r>
        <w:tab/>
      </w:r>
      <w:r w:rsidRPr="767F3F4A">
        <w:rPr>
          <w:noProof/>
          <w:lang w:val="sr-Latn-RS"/>
        </w:rPr>
        <w:t>Kod MongoDB-a postoje dva svojstva indeksiranja:</w:t>
      </w:r>
    </w:p>
    <w:p w14:paraId="19700605" w14:textId="31DC15B8" w:rsidR="008B5820" w:rsidRDefault="767F3F4A" w:rsidP="00575680">
      <w:pPr>
        <w:pStyle w:val="ListParagraph"/>
        <w:numPr>
          <w:ilvl w:val="0"/>
          <w:numId w:val="11"/>
        </w:numPr>
      </w:pPr>
      <w:r w:rsidRPr="767F3F4A">
        <w:rPr>
          <w:b/>
          <w:bCs/>
          <w:noProof/>
          <w:lang w:val="sr-Latn-RS"/>
        </w:rPr>
        <w:t>Jedinstvo indeksiranje</w:t>
      </w:r>
      <w:r w:rsidRPr="767F3F4A">
        <w:rPr>
          <w:noProof/>
          <w:lang w:val="sr-Latn-RS"/>
        </w:rPr>
        <w:t xml:space="preserve"> (</w:t>
      </w:r>
      <w:r w:rsidRPr="767F3F4A">
        <w:rPr>
          <w:b/>
          <w:bCs/>
          <w:i/>
          <w:iCs/>
          <w:noProof/>
          <w:lang w:val="sr-Latn-RS"/>
        </w:rPr>
        <w:t>Unique indexes</w:t>
      </w:r>
      <w:r w:rsidRPr="767F3F4A">
        <w:rPr>
          <w:noProof/>
          <w:lang w:val="sr-Latn-RS"/>
        </w:rPr>
        <w:t>)</w:t>
      </w:r>
    </w:p>
    <w:p w14:paraId="2365C756" w14:textId="6A7BC415" w:rsidR="008B5820" w:rsidRDefault="21142F0B" w:rsidP="00575680">
      <w:pPr>
        <w:pStyle w:val="ListParagraph"/>
        <w:numPr>
          <w:ilvl w:val="0"/>
          <w:numId w:val="11"/>
        </w:numPr>
      </w:pPr>
      <w:r w:rsidRPr="21142F0B">
        <w:rPr>
          <w:b/>
          <w:bCs/>
          <w:noProof/>
          <w:lang w:val="sr-Latn-RS"/>
        </w:rPr>
        <w:t>Retko indeksiranje</w:t>
      </w:r>
      <w:r w:rsidRPr="21142F0B">
        <w:rPr>
          <w:noProof/>
          <w:lang w:val="sr-Latn-RS"/>
        </w:rPr>
        <w:t xml:space="preserve"> (</w:t>
      </w:r>
      <w:r w:rsidRPr="21142F0B">
        <w:rPr>
          <w:b/>
          <w:bCs/>
          <w:i/>
          <w:iCs/>
          <w:noProof/>
          <w:lang w:val="sr-Latn-RS"/>
        </w:rPr>
        <w:t>Sparse indexes</w:t>
      </w:r>
      <w:r w:rsidRPr="21142F0B">
        <w:rPr>
          <w:noProof/>
          <w:lang w:val="sr-Latn-RS"/>
        </w:rPr>
        <w:t>)</w:t>
      </w:r>
    </w:p>
    <w:p w14:paraId="74645A20" w14:textId="57AADED3" w:rsidR="21142F0B" w:rsidRDefault="21142F0B" w:rsidP="21142F0B">
      <w:pPr>
        <w:rPr>
          <w:rFonts w:eastAsia="Constantia" w:cs="Times New Roman"/>
          <w:noProof/>
          <w:szCs w:val="24"/>
          <w:lang w:val="sr-Latn-RS"/>
        </w:rPr>
      </w:pPr>
    </w:p>
    <w:p w14:paraId="2028D16F" w14:textId="2B062925" w:rsidR="21142F0B" w:rsidRDefault="21142F0B" w:rsidP="21142F0B">
      <w:pPr>
        <w:jc w:val="center"/>
        <w:rPr>
          <w:rFonts w:eastAsia="Constantia" w:cs="Times New Roman"/>
          <w:noProof/>
          <w:szCs w:val="24"/>
          <w:lang w:val="sr-Latn-RS"/>
        </w:rPr>
      </w:pPr>
      <w:r>
        <w:rPr>
          <w:noProof/>
        </w:rPr>
        <w:drawing>
          <wp:inline distT="0" distB="0" distL="0" distR="0" wp14:anchorId="7FB6C3CF" wp14:editId="1D52EDB3">
            <wp:extent cx="2025454" cy="887559"/>
            <wp:effectExtent l="0" t="0" r="0" b="0"/>
            <wp:docPr id="778232397" name="Picture 77823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025454" cy="887559"/>
                    </a:xfrm>
                    <a:prstGeom prst="rect">
                      <a:avLst/>
                    </a:prstGeom>
                  </pic:spPr>
                </pic:pic>
              </a:graphicData>
            </a:graphic>
          </wp:inline>
        </w:drawing>
      </w:r>
    </w:p>
    <w:p w14:paraId="291E57F6" w14:textId="77777777" w:rsidR="00F71D80" w:rsidRDefault="00F71D80" w:rsidP="767F3F4A">
      <w:pPr>
        <w:rPr>
          <w:noProof/>
          <w:lang w:val="sr-Latn-RS"/>
        </w:rPr>
      </w:pPr>
    </w:p>
    <w:p w14:paraId="7CC6BF0F" w14:textId="0CF9BC25" w:rsidR="007C120F" w:rsidRPr="007C120F" w:rsidRDefault="767F3F4A" w:rsidP="767F3F4A">
      <w:pPr>
        <w:ind w:firstLine="720"/>
        <w:rPr>
          <w:noProof/>
          <w:lang w:val="sr-Latn-RS"/>
        </w:rPr>
      </w:pPr>
      <w:r w:rsidRPr="767F3F4A">
        <w:rPr>
          <w:noProof/>
          <w:lang w:val="sr-Latn-RS"/>
        </w:rPr>
        <w:t xml:space="preserve">Kao specijalni tip indeksiranja javlja se takozvano “totalno vreme za život” odnosno </w:t>
      </w:r>
      <w:r w:rsidRPr="767F3F4A">
        <w:rPr>
          <w:b/>
          <w:bCs/>
          <w:i/>
          <w:iCs/>
          <w:noProof/>
          <w:lang w:val="sr-Latn-RS"/>
        </w:rPr>
        <w:t>TTL</w:t>
      </w:r>
      <w:r w:rsidRPr="767F3F4A">
        <w:rPr>
          <w:b/>
          <w:bCs/>
          <w:noProof/>
          <w:lang w:val="sr-Latn-RS"/>
        </w:rPr>
        <w:t xml:space="preserve"> indeksiranje </w:t>
      </w:r>
      <w:r w:rsidRPr="767F3F4A">
        <w:rPr>
          <w:noProof/>
          <w:lang w:val="sr-Latn-RS"/>
        </w:rPr>
        <w:t>(</w:t>
      </w:r>
      <w:r w:rsidRPr="767F3F4A">
        <w:rPr>
          <w:b/>
          <w:bCs/>
          <w:i/>
          <w:iCs/>
          <w:noProof/>
          <w:lang w:val="sr-Latn-RS"/>
        </w:rPr>
        <w:t>Time-To-Live indexes</w:t>
      </w:r>
      <w:r w:rsidRPr="767F3F4A">
        <w:rPr>
          <w:noProof/>
          <w:lang w:val="sr-Latn-RS"/>
        </w:rPr>
        <w:t xml:space="preserve">). </w:t>
      </w:r>
    </w:p>
    <w:p w14:paraId="57E1AAD6" w14:textId="0C8C1BD0" w:rsidR="00ED2041" w:rsidRDefault="767F3F4A" w:rsidP="767F3F4A">
      <w:pPr>
        <w:pStyle w:val="Heading6"/>
        <w:rPr>
          <w:noProof/>
          <w:lang w:val="sr-Latn-RS"/>
        </w:rPr>
      </w:pPr>
      <w:r w:rsidRPr="767F3F4A">
        <w:rPr>
          <w:noProof/>
          <w:lang w:val="sr-Latn-RS"/>
        </w:rPr>
        <w:t>Unique indexes</w:t>
      </w:r>
    </w:p>
    <w:p w14:paraId="3F03E572" w14:textId="1A88A34F" w:rsidR="00ED2041" w:rsidRDefault="767F3F4A" w:rsidP="767F3F4A">
      <w:pPr>
        <w:ind w:firstLine="720"/>
        <w:rPr>
          <w:noProof/>
          <w:lang w:val="sr-Latn-RS"/>
        </w:rPr>
      </w:pPr>
      <w:r w:rsidRPr="767F3F4A">
        <w:rPr>
          <w:noProof/>
          <w:lang w:val="sr-Latn-RS"/>
        </w:rPr>
        <w:t>Jedinstvena svojstva MongoDB indeksa osiguravaju da su duple vrednosti za indeksirano polje budu odbijene. Osim toga, jedinstveni indeksi mogu se funkcionalno zameniti sa drugim MongoDB indeksima.</w:t>
      </w:r>
    </w:p>
    <w:p w14:paraId="06EDCFB7" w14:textId="075BA234" w:rsidR="00AF239E" w:rsidRDefault="767F3F4A" w:rsidP="767F3F4A">
      <w:pPr>
        <w:ind w:firstLine="720"/>
        <w:rPr>
          <w:noProof/>
          <w:lang w:val="sr-Latn-RS"/>
        </w:rPr>
      </w:pPr>
      <w:r w:rsidRPr="767F3F4A">
        <w:rPr>
          <w:noProof/>
          <w:lang w:val="sr-Latn-RS"/>
        </w:rPr>
        <w:t xml:space="preserve">Da bi se kreirao jedinstveni indeks, koristi se metodu </w:t>
      </w:r>
      <w:r w:rsidRPr="767F3F4A">
        <w:rPr>
          <w:i/>
          <w:iCs/>
          <w:noProof/>
          <w:lang w:val="sr-Latn-RS"/>
        </w:rPr>
        <w:t>db.collection.createIndex()</w:t>
      </w:r>
      <w:r w:rsidRPr="767F3F4A">
        <w:rPr>
          <w:noProof/>
          <w:lang w:val="sr-Latn-RS"/>
        </w:rPr>
        <w:t xml:space="preserve"> i postavlja se </w:t>
      </w:r>
      <w:r w:rsidRPr="767F3F4A">
        <w:rPr>
          <w:i/>
          <w:iCs/>
          <w:noProof/>
          <w:lang w:val="sr-Latn-RS"/>
        </w:rPr>
        <w:t>unique</w:t>
      </w:r>
      <w:r w:rsidRPr="767F3F4A">
        <w:rPr>
          <w:noProof/>
          <w:lang w:val="sr-Latn-RS"/>
        </w:rPr>
        <w:t xml:space="preserve"> opciju na </w:t>
      </w:r>
      <w:r w:rsidRPr="767F3F4A">
        <w:rPr>
          <w:i/>
          <w:iCs/>
          <w:noProof/>
          <w:lang w:val="sr-Latn-RS"/>
        </w:rPr>
        <w:t>true</w:t>
      </w:r>
      <w:r w:rsidRPr="767F3F4A">
        <w:rPr>
          <w:noProof/>
          <w:lang w:val="sr-Latn-RS"/>
        </w:rPr>
        <w:t>.</w:t>
      </w:r>
    </w:p>
    <w:p w14:paraId="18BB1AEA" w14:textId="678F6390" w:rsidR="00AF239E" w:rsidRDefault="00AF239E" w:rsidP="767F3F4A">
      <w:pPr>
        <w:rPr>
          <w:noProof/>
          <w:lang w:val="sr-Latn-RS"/>
        </w:rPr>
      </w:pPr>
      <w:r>
        <w:rPr>
          <w:noProof/>
        </w:rPr>
        <w:drawing>
          <wp:inline distT="0" distB="0" distL="0" distR="0" wp14:anchorId="35A1A113" wp14:editId="3C4230FF">
            <wp:extent cx="5274310" cy="6165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274310" cy="616585"/>
                    </a:xfrm>
                    <a:prstGeom prst="rect">
                      <a:avLst/>
                    </a:prstGeom>
                  </pic:spPr>
                </pic:pic>
              </a:graphicData>
            </a:graphic>
          </wp:inline>
        </w:drawing>
      </w:r>
    </w:p>
    <w:p w14:paraId="02EB6827" w14:textId="605A1B7A" w:rsidR="00AF239E" w:rsidRPr="00197003" w:rsidRDefault="767F3F4A" w:rsidP="767F3F4A">
      <w:pPr>
        <w:ind w:firstLine="720"/>
        <w:rPr>
          <w:noProof/>
          <w:lang w:val="sr-Latn-RS"/>
        </w:rPr>
      </w:pPr>
      <w:r w:rsidRPr="767F3F4A">
        <w:rPr>
          <w:noProof/>
          <w:lang w:val="sr-Latn-RS"/>
        </w:rPr>
        <w:t xml:space="preserve">Na primer, da bi se kreirao jedinstveni indeks u polju stavke kolekcije stavki, izvršava se operacija prikazaau iznad. Podrazumevano, </w:t>
      </w:r>
      <w:r w:rsidRPr="767F3F4A">
        <w:rPr>
          <w:i/>
          <w:iCs/>
          <w:noProof/>
          <w:lang w:val="sr-Latn-RS"/>
        </w:rPr>
        <w:t>unique</w:t>
      </w:r>
      <w:r w:rsidRPr="767F3F4A">
        <w:rPr>
          <w:noProof/>
          <w:lang w:val="sr-Latn-RS"/>
        </w:rPr>
        <w:t xml:space="preserve"> parametar je postavljen na </w:t>
      </w:r>
      <w:r w:rsidRPr="767F3F4A">
        <w:rPr>
          <w:i/>
          <w:iCs/>
          <w:noProof/>
          <w:lang w:val="sr-Latn-RS"/>
        </w:rPr>
        <w:t>false</w:t>
      </w:r>
      <w:r w:rsidRPr="767F3F4A">
        <w:rPr>
          <w:noProof/>
          <w:lang w:val="sr-Latn-RS"/>
        </w:rPr>
        <w:t>.</w:t>
      </w:r>
    </w:p>
    <w:p w14:paraId="66F5D389" w14:textId="217C4128" w:rsidR="00197003" w:rsidRDefault="767F3F4A" w:rsidP="767F3F4A">
      <w:pPr>
        <w:pStyle w:val="Heading6"/>
        <w:rPr>
          <w:noProof/>
          <w:lang w:val="sr-Latn-RS"/>
        </w:rPr>
      </w:pPr>
      <w:r w:rsidRPr="767F3F4A">
        <w:rPr>
          <w:noProof/>
          <w:lang w:val="sr-Latn-RS"/>
        </w:rPr>
        <w:t>Sparse indexes</w:t>
      </w:r>
    </w:p>
    <w:p w14:paraId="36DC687C" w14:textId="616A4781" w:rsidR="002258AE" w:rsidRDefault="002258AE" w:rsidP="767F3F4A">
      <w:pPr>
        <w:rPr>
          <w:noProof/>
          <w:lang w:val="sr-Latn-RS"/>
        </w:rPr>
      </w:pPr>
      <w:r>
        <w:tab/>
      </w:r>
      <w:r w:rsidRPr="767F3F4A">
        <w:rPr>
          <w:noProof/>
          <w:lang w:val="sr-Latn-RS"/>
        </w:rPr>
        <w:t>Ovo svojstvo osigurava da se upitima pretražuju stavke dokumenta koje imaju indeksirano polje. Dokumenti bez indeksiranih polja su preskočeni tokom upita. Retko indeksiranje i jedinstveno indeksiranje mogu se kombinovati kako bi se odbacili dokumenti sa dupliciranim vrednostima polja i ignorisali dokumenati bez indeksiranih ključeva.</w:t>
      </w:r>
    </w:p>
    <w:p w14:paraId="45461CEB" w14:textId="550D312C" w:rsidR="00AF239E" w:rsidRDefault="767F3F4A" w:rsidP="767F3F4A">
      <w:pPr>
        <w:ind w:firstLine="720"/>
        <w:rPr>
          <w:noProof/>
          <w:lang w:val="sr-Latn-RS"/>
        </w:rPr>
      </w:pPr>
      <w:r w:rsidRPr="767F3F4A">
        <w:rPr>
          <w:noProof/>
          <w:lang w:val="sr-Latn-RS"/>
        </w:rPr>
        <w:t xml:space="preserve">Retki indeksi upravljaju samo onim dokumentima koji imaju indeksirana polja, čak i ako to polje sadrži </w:t>
      </w:r>
      <w:r w:rsidRPr="767F3F4A">
        <w:rPr>
          <w:i/>
          <w:iCs/>
          <w:noProof/>
          <w:lang w:val="sr-Latn-RS"/>
        </w:rPr>
        <w:t>null</w:t>
      </w:r>
      <w:r w:rsidRPr="767F3F4A">
        <w:rPr>
          <w:noProof/>
          <w:lang w:val="sr-Latn-RS"/>
        </w:rPr>
        <w:t xml:space="preserve"> vrednosti. </w:t>
      </w:r>
      <w:r w:rsidRPr="767F3F4A">
        <w:rPr>
          <w:i/>
          <w:iCs/>
          <w:noProof/>
          <w:lang w:val="sr-Latn-RS"/>
        </w:rPr>
        <w:t>Sparse</w:t>
      </w:r>
      <w:r w:rsidRPr="767F3F4A">
        <w:rPr>
          <w:noProof/>
          <w:lang w:val="sr-Latn-RS"/>
        </w:rPr>
        <w:t xml:space="preserve"> indeks zanemaruje one dokumente koji ne sadrže polje indeksa. Ne-retki indeksi ne ignorišu ove dokumente i čuvaju </w:t>
      </w:r>
      <w:r w:rsidRPr="767F3F4A">
        <w:rPr>
          <w:i/>
          <w:iCs/>
          <w:noProof/>
          <w:lang w:val="sr-Latn-RS"/>
        </w:rPr>
        <w:t>null</w:t>
      </w:r>
      <w:r w:rsidRPr="767F3F4A">
        <w:rPr>
          <w:noProof/>
          <w:lang w:val="sr-Latn-RS"/>
        </w:rPr>
        <w:t xml:space="preserve"> vrednosti za njih. Da bi se kreirao retki indeks, koristi se metoda </w:t>
      </w:r>
      <w:r w:rsidRPr="767F3F4A">
        <w:rPr>
          <w:i/>
          <w:iCs/>
          <w:noProof/>
          <w:lang w:val="sr-Latn-RS"/>
        </w:rPr>
        <w:t>db.collection.createIndex()</w:t>
      </w:r>
      <w:r w:rsidRPr="767F3F4A">
        <w:rPr>
          <w:noProof/>
          <w:lang w:val="sr-Latn-RS"/>
        </w:rPr>
        <w:t xml:space="preserve"> i postavlja se sparse opciju na </w:t>
      </w:r>
      <w:r w:rsidRPr="767F3F4A">
        <w:rPr>
          <w:i/>
          <w:iCs/>
          <w:noProof/>
          <w:lang w:val="sr-Latn-RS"/>
        </w:rPr>
        <w:t>true</w:t>
      </w:r>
      <w:r w:rsidRPr="767F3F4A">
        <w:rPr>
          <w:noProof/>
          <w:lang w:val="sr-Latn-RS"/>
        </w:rPr>
        <w:t>.</w:t>
      </w:r>
    </w:p>
    <w:p w14:paraId="76244EC8" w14:textId="300BE74A" w:rsidR="000E592D" w:rsidRDefault="000E592D" w:rsidP="767F3F4A">
      <w:pPr>
        <w:jc w:val="center"/>
        <w:rPr>
          <w:noProof/>
          <w:lang w:val="sr-Latn-RS"/>
        </w:rPr>
      </w:pPr>
      <w:r>
        <w:rPr>
          <w:noProof/>
        </w:rPr>
        <w:drawing>
          <wp:inline distT="0" distB="0" distL="0" distR="0" wp14:anchorId="11814C7D" wp14:editId="7D5415B1">
            <wp:extent cx="5274310" cy="7124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274310" cy="712470"/>
                    </a:xfrm>
                    <a:prstGeom prst="rect">
                      <a:avLst/>
                    </a:prstGeom>
                  </pic:spPr>
                </pic:pic>
              </a:graphicData>
            </a:graphic>
          </wp:inline>
        </w:drawing>
      </w:r>
    </w:p>
    <w:p w14:paraId="53B4BC7A" w14:textId="2DE5C7BA" w:rsidR="000E592D" w:rsidRDefault="767F3F4A" w:rsidP="767F3F4A">
      <w:pPr>
        <w:ind w:firstLine="720"/>
        <w:rPr>
          <w:noProof/>
          <w:lang w:val="sr-Latn-RS"/>
        </w:rPr>
      </w:pPr>
      <w:r w:rsidRPr="767F3F4A">
        <w:rPr>
          <w:noProof/>
          <w:lang w:val="sr-Latn-RS"/>
        </w:rPr>
        <w:lastRenderedPageBreak/>
        <w:t xml:space="preserve">U gore navedenom primeru, operacija u mongo </w:t>
      </w:r>
      <w:r w:rsidRPr="767F3F4A">
        <w:rPr>
          <w:i/>
          <w:iCs/>
          <w:noProof/>
          <w:lang w:val="sr-Latn-RS"/>
        </w:rPr>
        <w:t>shell</w:t>
      </w:r>
      <w:r w:rsidRPr="767F3F4A">
        <w:rPr>
          <w:noProof/>
          <w:lang w:val="sr-Latn-RS"/>
        </w:rPr>
        <w:t>-u kreira retki indeks na polju stavke u kolekciji stavki. Ako retki indeks vrati nekompletan indeks, onda MongoDB ne koristi taj indeks osim ako nije naveden u metodi hinta (</w:t>
      </w:r>
      <w:r w:rsidRPr="767F3F4A">
        <w:rPr>
          <w:i/>
          <w:iCs/>
          <w:noProof/>
          <w:lang w:val="sr-Latn-RS"/>
        </w:rPr>
        <w:t>hint method</w:t>
      </w:r>
      <w:r w:rsidRPr="767F3F4A">
        <w:rPr>
          <w:noProof/>
          <w:lang w:val="sr-Latn-RS"/>
        </w:rPr>
        <w:t>).</w:t>
      </w:r>
    </w:p>
    <w:p w14:paraId="33AD6AB9" w14:textId="632BFBA4" w:rsidR="000E592D" w:rsidRDefault="000E592D" w:rsidP="767F3F4A">
      <w:pPr>
        <w:jc w:val="center"/>
        <w:rPr>
          <w:noProof/>
          <w:lang w:val="sr-Latn-RS"/>
        </w:rPr>
      </w:pPr>
      <w:r>
        <w:rPr>
          <w:noProof/>
        </w:rPr>
        <w:drawing>
          <wp:inline distT="0" distB="0" distL="0" distR="0" wp14:anchorId="54C3D6DE" wp14:editId="576A2096">
            <wp:extent cx="5274310" cy="7010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274310" cy="701040"/>
                    </a:xfrm>
                    <a:prstGeom prst="rect">
                      <a:avLst/>
                    </a:prstGeom>
                  </pic:spPr>
                </pic:pic>
              </a:graphicData>
            </a:graphic>
          </wp:inline>
        </w:drawing>
      </w:r>
    </w:p>
    <w:p w14:paraId="2961B0F3" w14:textId="6B3557F8" w:rsidR="000E592D" w:rsidRDefault="767F3F4A" w:rsidP="767F3F4A">
      <w:pPr>
        <w:ind w:firstLine="720"/>
        <w:rPr>
          <w:noProof/>
          <w:lang w:val="sr-Latn-RS"/>
        </w:rPr>
      </w:pPr>
      <w:r w:rsidRPr="767F3F4A">
        <w:rPr>
          <w:noProof/>
          <w:lang w:val="sr-Latn-RS"/>
        </w:rPr>
        <w:t xml:space="preserve">Na primer, druga gore navedena naredba neće koristiti retki indeks na polju </w:t>
      </w:r>
      <w:r w:rsidRPr="767F3F4A">
        <w:rPr>
          <w:i/>
          <w:iCs/>
          <w:noProof/>
          <w:lang w:val="sr-Latn-RS"/>
        </w:rPr>
        <w:t>x</w:t>
      </w:r>
      <w:r w:rsidRPr="767F3F4A">
        <w:rPr>
          <w:noProof/>
          <w:lang w:val="sr-Latn-RS"/>
        </w:rPr>
        <w:t xml:space="preserve"> osim ako ne primi eksplicitne savete. Indeks koji kombinuje i retko i jedinstveno ne dozvoljava kolekciji da uključi dokumente koji imaju duple vrednosti polja za jedno polje. Međutim, on omogućava višestruke dokumente koji izostavljaju ključ.</w:t>
      </w:r>
    </w:p>
    <w:p w14:paraId="75406418" w14:textId="169EB1C3" w:rsidR="00C42755" w:rsidRDefault="767F3F4A" w:rsidP="767F3F4A">
      <w:pPr>
        <w:pStyle w:val="Heading6"/>
        <w:rPr>
          <w:noProof/>
          <w:lang w:val="sr-Latn-RS"/>
        </w:rPr>
      </w:pPr>
      <w:r w:rsidRPr="767F3F4A">
        <w:rPr>
          <w:noProof/>
          <w:lang w:val="sr-Latn-RS"/>
        </w:rPr>
        <w:t>Total time to live – TTL indexes</w:t>
      </w:r>
    </w:p>
    <w:p w14:paraId="4628A048" w14:textId="787CB765" w:rsidR="007C120F" w:rsidRDefault="767F3F4A" w:rsidP="767F3F4A">
      <w:pPr>
        <w:ind w:firstLine="720"/>
        <w:rPr>
          <w:noProof/>
          <w:lang w:val="sr-Latn-RS"/>
        </w:rPr>
      </w:pPr>
      <w:r w:rsidRPr="767F3F4A">
        <w:rPr>
          <w:i/>
          <w:iCs/>
          <w:noProof/>
          <w:lang w:val="sr-Latn-RS"/>
        </w:rPr>
        <w:t>TTL</w:t>
      </w:r>
      <w:r w:rsidRPr="767F3F4A">
        <w:rPr>
          <w:noProof/>
          <w:lang w:val="sr-Latn-RS"/>
        </w:rPr>
        <w:t xml:space="preserve"> su specijalni tipovi indeksa u MongoDB, koji se koriste za automatsko brisanje dokumenata iz kolekcije nakon određenog vremenskog perioda. Ovo je idealno za brisanje informacija, kao što su podaci generisani od strane mašina (</w:t>
      </w:r>
      <w:r w:rsidRPr="767F3F4A">
        <w:rPr>
          <w:i/>
          <w:iCs/>
          <w:noProof/>
          <w:lang w:val="sr-Latn-RS"/>
        </w:rPr>
        <w:t>machine-generated data</w:t>
      </w:r>
      <w:r w:rsidRPr="767F3F4A">
        <w:rPr>
          <w:noProof/>
          <w:lang w:val="sr-Latn-RS"/>
        </w:rPr>
        <w:t>), evidencije događaja (</w:t>
      </w:r>
      <w:r w:rsidRPr="767F3F4A">
        <w:rPr>
          <w:i/>
          <w:iCs/>
          <w:noProof/>
          <w:lang w:val="sr-Latn-RS"/>
        </w:rPr>
        <w:t>event logs</w:t>
      </w:r>
      <w:r w:rsidRPr="767F3F4A">
        <w:rPr>
          <w:noProof/>
          <w:lang w:val="sr-Latn-RS"/>
        </w:rPr>
        <w:t>) i podaci o sesiji (</w:t>
      </w:r>
      <w:r w:rsidRPr="767F3F4A">
        <w:rPr>
          <w:i/>
          <w:iCs/>
          <w:noProof/>
          <w:lang w:val="sr-Latn-RS"/>
        </w:rPr>
        <w:t>session data</w:t>
      </w:r>
      <w:r w:rsidRPr="767F3F4A">
        <w:rPr>
          <w:noProof/>
          <w:lang w:val="sr-Latn-RS"/>
        </w:rPr>
        <w:t>) koji moraju biti u bazi podataka za kraće trajanje.</w:t>
      </w:r>
    </w:p>
    <w:p w14:paraId="63948E4F" w14:textId="3F72526F" w:rsidR="000E592D" w:rsidRDefault="767F3F4A" w:rsidP="767F3F4A">
      <w:pPr>
        <w:ind w:firstLine="720"/>
        <w:rPr>
          <w:noProof/>
          <w:lang w:val="sr-Latn-RS"/>
        </w:rPr>
      </w:pPr>
      <w:r w:rsidRPr="767F3F4A">
        <w:rPr>
          <w:i/>
          <w:iCs/>
          <w:noProof/>
          <w:lang w:val="sr-Latn-RS"/>
        </w:rPr>
        <w:t>TTL</w:t>
      </w:r>
      <w:r w:rsidRPr="767F3F4A">
        <w:rPr>
          <w:noProof/>
          <w:lang w:val="sr-Latn-RS"/>
        </w:rPr>
        <w:t xml:space="preserve"> indeksi automatski brišu mašinski generisane podatke. </w:t>
      </w:r>
      <w:r w:rsidRPr="767F3F4A">
        <w:rPr>
          <w:i/>
          <w:iCs/>
          <w:noProof/>
          <w:lang w:val="sr-Latn-RS"/>
        </w:rPr>
        <w:t>TTL</w:t>
      </w:r>
      <w:r w:rsidRPr="767F3F4A">
        <w:rPr>
          <w:noProof/>
          <w:lang w:val="sr-Latn-RS"/>
        </w:rPr>
        <w:t xml:space="preserve"> indeks Mogu se može kreirati kombinovanjem metode </w:t>
      </w:r>
      <w:r w:rsidRPr="767F3F4A">
        <w:rPr>
          <w:i/>
          <w:iCs/>
          <w:noProof/>
          <w:lang w:val="sr-Latn-RS"/>
        </w:rPr>
        <w:t>db.collection.createIndex()</w:t>
      </w:r>
      <w:r w:rsidRPr="767F3F4A">
        <w:rPr>
          <w:noProof/>
          <w:lang w:val="sr-Latn-RS"/>
        </w:rPr>
        <w:t xml:space="preserve"> sa opcijom </w:t>
      </w:r>
      <w:r w:rsidRPr="767F3F4A">
        <w:rPr>
          <w:i/>
          <w:iCs/>
          <w:noProof/>
          <w:lang w:val="sr-Latn-RS"/>
        </w:rPr>
        <w:t xml:space="preserve">expireAfterSeconds </w:t>
      </w:r>
      <w:r w:rsidRPr="767F3F4A">
        <w:rPr>
          <w:noProof/>
          <w:lang w:val="sr-Latn-RS"/>
        </w:rPr>
        <w:t>na polju čija je vrednost ili datum ili niz koji sadrži vrednosti datuma.</w:t>
      </w:r>
    </w:p>
    <w:p w14:paraId="1DFE01C6" w14:textId="16791BBB" w:rsidR="00466AEA" w:rsidRDefault="000E592D" w:rsidP="767F3F4A">
      <w:pPr>
        <w:rPr>
          <w:noProof/>
          <w:lang w:val="sr-Latn-RS"/>
        </w:rPr>
      </w:pPr>
      <w:r>
        <w:rPr>
          <w:noProof/>
        </w:rPr>
        <w:drawing>
          <wp:inline distT="0" distB="0" distL="0" distR="0" wp14:anchorId="21E78BA5" wp14:editId="6DB2CC05">
            <wp:extent cx="5274310" cy="6940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274310" cy="694055"/>
                    </a:xfrm>
                    <a:prstGeom prst="rect">
                      <a:avLst/>
                    </a:prstGeom>
                  </pic:spPr>
                </pic:pic>
              </a:graphicData>
            </a:graphic>
          </wp:inline>
        </w:drawing>
      </w:r>
    </w:p>
    <w:p w14:paraId="30D463A7" w14:textId="77777777" w:rsidR="000E592D" w:rsidRDefault="767F3F4A" w:rsidP="767F3F4A">
      <w:pPr>
        <w:ind w:firstLine="720"/>
        <w:rPr>
          <w:noProof/>
          <w:lang w:val="sr-Latn-RS"/>
        </w:rPr>
      </w:pPr>
      <w:r w:rsidRPr="767F3F4A">
        <w:rPr>
          <w:noProof/>
          <w:lang w:val="sr-Latn-RS"/>
        </w:rPr>
        <w:t xml:space="preserve">Na primer, da bi se kreirao </w:t>
      </w:r>
      <w:r w:rsidRPr="767F3F4A">
        <w:rPr>
          <w:i/>
          <w:iCs/>
          <w:noProof/>
          <w:lang w:val="sr-Latn-RS"/>
        </w:rPr>
        <w:t>TTL</w:t>
      </w:r>
      <w:r w:rsidRPr="767F3F4A">
        <w:rPr>
          <w:noProof/>
          <w:lang w:val="sr-Latn-RS"/>
        </w:rPr>
        <w:t xml:space="preserve"> indeks na polju </w:t>
      </w:r>
      <w:r w:rsidRPr="767F3F4A">
        <w:rPr>
          <w:i/>
          <w:iCs/>
          <w:noProof/>
          <w:lang w:val="sr-Latn-RS"/>
        </w:rPr>
        <w:t>lastModifiedDate</w:t>
      </w:r>
      <w:r w:rsidRPr="767F3F4A">
        <w:rPr>
          <w:noProof/>
          <w:lang w:val="sr-Latn-RS"/>
        </w:rPr>
        <w:t xml:space="preserve"> (datum poslednje izmene) kolekcije </w:t>
      </w:r>
      <w:r w:rsidRPr="767F3F4A">
        <w:rPr>
          <w:i/>
          <w:iCs/>
          <w:noProof/>
          <w:lang w:val="sr-Latn-RS"/>
        </w:rPr>
        <w:t>eventlog</w:t>
      </w:r>
      <w:r w:rsidRPr="767F3F4A">
        <w:rPr>
          <w:noProof/>
          <w:lang w:val="sr-Latn-RS"/>
        </w:rPr>
        <w:t xml:space="preserve">, koristi se operacija prikazana iznad u mongo </w:t>
      </w:r>
      <w:r w:rsidRPr="767F3F4A">
        <w:rPr>
          <w:i/>
          <w:iCs/>
          <w:noProof/>
          <w:lang w:val="sr-Latn-RS"/>
        </w:rPr>
        <w:t>shell</w:t>
      </w:r>
      <w:r w:rsidRPr="767F3F4A">
        <w:rPr>
          <w:noProof/>
          <w:lang w:val="sr-Latn-RS"/>
        </w:rPr>
        <w:t xml:space="preserve">-u. </w:t>
      </w:r>
      <w:r w:rsidRPr="767F3F4A">
        <w:rPr>
          <w:i/>
          <w:iCs/>
          <w:noProof/>
          <w:lang w:val="sr-Latn-RS"/>
        </w:rPr>
        <w:t>TTL</w:t>
      </w:r>
      <w:r w:rsidRPr="767F3F4A">
        <w:rPr>
          <w:noProof/>
          <w:lang w:val="sr-Latn-RS"/>
        </w:rPr>
        <w:t xml:space="preserve"> pozadinska nit radi na primarnim i sekundarnim čvorovima. Međutim, dokument se briše samo iz primarnog čvora. </w:t>
      </w:r>
    </w:p>
    <w:p w14:paraId="3F298171" w14:textId="474EA15B" w:rsidR="000E592D" w:rsidRDefault="767F3F4A" w:rsidP="767F3F4A">
      <w:pPr>
        <w:ind w:firstLine="720"/>
        <w:rPr>
          <w:noProof/>
          <w:lang w:val="sr-Latn-RS"/>
        </w:rPr>
      </w:pPr>
      <w:r w:rsidRPr="767F3F4A">
        <w:rPr>
          <w:i/>
          <w:iCs/>
          <w:noProof/>
          <w:lang w:val="sr-Latn-RS"/>
        </w:rPr>
        <w:t>TTL</w:t>
      </w:r>
      <w:r w:rsidRPr="767F3F4A">
        <w:rPr>
          <w:noProof/>
          <w:lang w:val="sr-Latn-RS"/>
        </w:rPr>
        <w:t xml:space="preserve"> indeksi imaju sledeća ograničenja:</w:t>
      </w:r>
    </w:p>
    <w:p w14:paraId="7DC2146D" w14:textId="6D0C2036" w:rsidR="000E592D" w:rsidRDefault="767F3F4A" w:rsidP="767F3F4A">
      <w:pPr>
        <w:pStyle w:val="ListParagraph"/>
        <w:numPr>
          <w:ilvl w:val="0"/>
          <w:numId w:val="20"/>
        </w:numPr>
        <w:rPr>
          <w:noProof/>
          <w:lang w:val="sr-Latn-RS"/>
        </w:rPr>
      </w:pPr>
      <w:r w:rsidRPr="767F3F4A">
        <w:rPr>
          <w:noProof/>
          <w:lang w:val="sr-Latn-RS"/>
        </w:rPr>
        <w:t xml:space="preserve">Nisu podržani složenim indeksima koji ignorišu </w:t>
      </w:r>
      <w:r w:rsidRPr="767F3F4A">
        <w:rPr>
          <w:i/>
          <w:iCs/>
          <w:noProof/>
          <w:lang w:val="sr-Latn-RS"/>
        </w:rPr>
        <w:t>expireAfterSeconds</w:t>
      </w:r>
    </w:p>
    <w:p w14:paraId="41AB3E64" w14:textId="77777777" w:rsidR="000E592D" w:rsidRDefault="767F3F4A" w:rsidP="00575680">
      <w:pPr>
        <w:pStyle w:val="ListParagraph"/>
        <w:numPr>
          <w:ilvl w:val="0"/>
          <w:numId w:val="20"/>
        </w:numPr>
      </w:pPr>
      <w:r w:rsidRPr="767F3F4A">
        <w:rPr>
          <w:noProof/>
          <w:lang w:val="sr-Latn-RS"/>
        </w:rPr>
        <w:t xml:space="preserve">Polje _id ne podržava </w:t>
      </w:r>
      <w:r w:rsidRPr="767F3F4A">
        <w:rPr>
          <w:i/>
          <w:iCs/>
          <w:noProof/>
          <w:lang w:val="sr-Latn-RS"/>
        </w:rPr>
        <w:t>TTL</w:t>
      </w:r>
      <w:r w:rsidRPr="767F3F4A">
        <w:rPr>
          <w:noProof/>
          <w:lang w:val="sr-Latn-RS"/>
        </w:rPr>
        <w:t xml:space="preserve"> indekse.     </w:t>
      </w:r>
    </w:p>
    <w:p w14:paraId="51E069CE" w14:textId="77777777" w:rsidR="000E592D" w:rsidRDefault="767F3F4A" w:rsidP="00575680">
      <w:pPr>
        <w:pStyle w:val="ListParagraph"/>
        <w:numPr>
          <w:ilvl w:val="0"/>
          <w:numId w:val="20"/>
        </w:numPr>
      </w:pPr>
      <w:r w:rsidRPr="767F3F4A">
        <w:rPr>
          <w:i/>
          <w:iCs/>
          <w:noProof/>
          <w:lang w:val="sr-Latn-RS"/>
        </w:rPr>
        <w:t>TTL</w:t>
      </w:r>
      <w:r w:rsidRPr="767F3F4A">
        <w:rPr>
          <w:noProof/>
          <w:lang w:val="sr-Latn-RS"/>
        </w:rPr>
        <w:t xml:space="preserve"> indeksi se ne mogu kreirati na ograničenoj kolekciji jer MongoDB ne može da izbriše dokumente iz ograničene kolekcije.     </w:t>
      </w:r>
    </w:p>
    <w:p w14:paraId="2E910DFB" w14:textId="69C47AD3" w:rsidR="000E592D" w:rsidRDefault="767F3F4A" w:rsidP="00575680">
      <w:pPr>
        <w:pStyle w:val="ListParagraph"/>
        <w:numPr>
          <w:ilvl w:val="0"/>
          <w:numId w:val="20"/>
        </w:numPr>
      </w:pPr>
      <w:r w:rsidRPr="767F3F4A">
        <w:rPr>
          <w:noProof/>
          <w:lang w:val="sr-Latn-RS"/>
        </w:rPr>
        <w:t xml:space="preserve">Ne dozvoljava metodi </w:t>
      </w:r>
      <w:r w:rsidRPr="767F3F4A">
        <w:rPr>
          <w:i/>
          <w:iCs/>
          <w:noProof/>
          <w:lang w:val="sr-Latn-RS"/>
        </w:rPr>
        <w:t>createIndex()</w:t>
      </w:r>
      <w:r w:rsidRPr="767F3F4A">
        <w:rPr>
          <w:noProof/>
          <w:lang w:val="sr-Latn-RS"/>
        </w:rPr>
        <w:t xml:space="preserve"> da promeni vrednost </w:t>
      </w:r>
      <w:r w:rsidRPr="767F3F4A">
        <w:rPr>
          <w:i/>
          <w:iCs/>
          <w:noProof/>
          <w:lang w:val="sr-Latn-RS"/>
        </w:rPr>
        <w:t>expireAfterSeconds</w:t>
      </w:r>
      <w:r w:rsidRPr="767F3F4A">
        <w:rPr>
          <w:noProof/>
          <w:lang w:val="sr-Latn-RS"/>
        </w:rPr>
        <w:t xml:space="preserve"> postojećeg indeksa.</w:t>
      </w:r>
    </w:p>
    <w:p w14:paraId="31A8DB34" w14:textId="77777777" w:rsidR="00A243FD" w:rsidRDefault="00A243FD" w:rsidP="767F3F4A">
      <w:pPr>
        <w:rPr>
          <w:noProof/>
          <w:lang w:val="sr-Latn-RS"/>
        </w:rPr>
      </w:pPr>
    </w:p>
    <w:p w14:paraId="6F14C841" w14:textId="07E979D4" w:rsidR="00466AEA" w:rsidRDefault="21142F0B" w:rsidP="21142F0B">
      <w:pPr>
        <w:ind w:firstLine="720"/>
        <w:rPr>
          <w:noProof/>
          <w:lang w:val="sr-Latn-RS"/>
        </w:rPr>
      </w:pPr>
      <w:r w:rsidRPr="21142F0B">
        <w:rPr>
          <w:noProof/>
          <w:lang w:val="sr-Latn-RS"/>
        </w:rPr>
        <w:t xml:space="preserve">Ne može se kreirati </w:t>
      </w:r>
      <w:r w:rsidRPr="21142F0B">
        <w:rPr>
          <w:i/>
          <w:iCs/>
          <w:noProof/>
          <w:lang w:val="sr-Latn-RS"/>
        </w:rPr>
        <w:t>TTL</w:t>
      </w:r>
      <w:r w:rsidRPr="21142F0B">
        <w:rPr>
          <w:noProof/>
          <w:lang w:val="sr-Latn-RS"/>
        </w:rPr>
        <w:t xml:space="preserve"> indeks za polje ako ne postoji </w:t>
      </w:r>
      <w:r w:rsidRPr="21142F0B">
        <w:rPr>
          <w:i/>
          <w:iCs/>
          <w:noProof/>
          <w:lang w:val="sr-Latn-RS"/>
        </w:rPr>
        <w:t>TTL</w:t>
      </w:r>
      <w:r w:rsidRPr="21142F0B">
        <w:rPr>
          <w:noProof/>
          <w:lang w:val="sr-Latn-RS"/>
        </w:rPr>
        <w:t xml:space="preserve"> indeks za isto polje. Ako je potrebno promeniti ne-</w:t>
      </w:r>
      <w:r w:rsidRPr="21142F0B">
        <w:rPr>
          <w:i/>
          <w:iCs/>
          <w:noProof/>
          <w:lang w:val="sr-Latn-RS"/>
        </w:rPr>
        <w:t>TTL</w:t>
      </w:r>
      <w:r w:rsidRPr="21142F0B">
        <w:rPr>
          <w:noProof/>
          <w:lang w:val="sr-Latn-RS"/>
        </w:rPr>
        <w:t xml:space="preserve"> indeks jednog polja u </w:t>
      </w:r>
      <w:r w:rsidRPr="21142F0B">
        <w:rPr>
          <w:i/>
          <w:iCs/>
          <w:noProof/>
          <w:lang w:val="sr-Latn-RS"/>
        </w:rPr>
        <w:t>TTL</w:t>
      </w:r>
      <w:r w:rsidRPr="21142F0B">
        <w:rPr>
          <w:noProof/>
          <w:lang w:val="sr-Latn-RS"/>
        </w:rPr>
        <w:t xml:space="preserve"> indeks, prvo se briše (</w:t>
      </w:r>
      <w:r w:rsidRPr="21142F0B">
        <w:rPr>
          <w:i/>
          <w:iCs/>
          <w:noProof/>
          <w:lang w:val="sr-Latn-RS"/>
        </w:rPr>
        <w:t>drop</w:t>
      </w:r>
      <w:r w:rsidRPr="21142F0B">
        <w:rPr>
          <w:noProof/>
          <w:lang w:val="sr-Latn-RS"/>
        </w:rPr>
        <w:t>) indeks, a potom ponovo kreira (</w:t>
      </w:r>
      <w:r w:rsidRPr="21142F0B">
        <w:rPr>
          <w:i/>
          <w:iCs/>
          <w:noProof/>
          <w:lang w:val="sr-Latn-RS"/>
        </w:rPr>
        <w:t>create</w:t>
      </w:r>
      <w:r w:rsidRPr="21142F0B">
        <w:rPr>
          <w:noProof/>
          <w:lang w:val="sr-Latn-RS"/>
        </w:rPr>
        <w:t xml:space="preserve">) indeks sa opcijom </w:t>
      </w:r>
      <w:r w:rsidRPr="21142F0B">
        <w:rPr>
          <w:i/>
          <w:iCs/>
          <w:noProof/>
          <w:lang w:val="sr-Latn-RS"/>
        </w:rPr>
        <w:t>expireAfterSeconds</w:t>
      </w:r>
      <w:r w:rsidRPr="21142F0B">
        <w:rPr>
          <w:noProof/>
          <w:lang w:val="sr-Latn-RS"/>
        </w:rPr>
        <w:t>.</w:t>
      </w:r>
    </w:p>
    <w:p w14:paraId="0DF48F84" w14:textId="7D352AF2" w:rsidR="21142F0B" w:rsidRDefault="21142F0B" w:rsidP="21142F0B">
      <w:pPr>
        <w:rPr>
          <w:rFonts w:eastAsia="Constantia" w:cs="Times New Roman"/>
          <w:noProof/>
          <w:szCs w:val="24"/>
          <w:lang w:val="sr-Latn-RS"/>
        </w:rPr>
      </w:pPr>
    </w:p>
    <w:p w14:paraId="27D8990C" w14:textId="2DB3DB93" w:rsidR="21142F0B" w:rsidRDefault="21142F0B" w:rsidP="21142F0B">
      <w:pPr>
        <w:pStyle w:val="Heading4"/>
        <w:rPr>
          <w:noProof/>
          <w:lang w:val="sr-Latn-RS"/>
        </w:rPr>
      </w:pPr>
      <w:r w:rsidRPr="21142F0B">
        <w:rPr>
          <w:noProof/>
          <w:lang w:val="sr-Latn-RS"/>
        </w:rPr>
        <w:lastRenderedPageBreak/>
        <w:t>Agregacija</w:t>
      </w:r>
    </w:p>
    <w:p w14:paraId="6B2E1F4F" w14:textId="6FC389B6" w:rsidR="00114C82" w:rsidRPr="00114C82" w:rsidRDefault="767F3F4A" w:rsidP="767F3F4A">
      <w:pPr>
        <w:pStyle w:val="Heading5"/>
        <w:rPr>
          <w:noProof/>
          <w:lang w:val="sr-Latn-RS"/>
        </w:rPr>
      </w:pPr>
      <w:r w:rsidRPr="767F3F4A">
        <w:rPr>
          <w:noProof/>
          <w:lang w:val="sr-Latn-RS"/>
        </w:rPr>
        <w:t>Osnovni pojmovi</w:t>
      </w:r>
    </w:p>
    <w:p w14:paraId="631C0B32" w14:textId="77777777" w:rsidR="00114C82" w:rsidRDefault="767F3F4A" w:rsidP="767F3F4A">
      <w:pPr>
        <w:ind w:firstLine="720"/>
        <w:rPr>
          <w:noProof/>
          <w:lang w:val="sr-Latn-RS"/>
        </w:rPr>
      </w:pPr>
      <w:r w:rsidRPr="767F3F4A">
        <w:rPr>
          <w:noProof/>
          <w:lang w:val="sr-Latn-RS"/>
        </w:rPr>
        <w:t xml:space="preserve">Operacije koje obrađuju skupove podataka i povratne izračunate rezultate nazivaju se agregacije. MongoDB obezbeđuje agregaciju podataka koje ispituju skupove podataka i izvršavaju izračune na njima. Agregacija se izvodi na </w:t>
      </w:r>
      <w:r w:rsidRPr="767F3F4A">
        <w:rPr>
          <w:i/>
          <w:iCs/>
          <w:noProof/>
          <w:lang w:val="sr-Latn-RS"/>
        </w:rPr>
        <w:t>mongod</w:t>
      </w:r>
      <w:r w:rsidRPr="767F3F4A">
        <w:rPr>
          <w:noProof/>
          <w:lang w:val="sr-Latn-RS"/>
        </w:rPr>
        <w:t xml:space="preserve"> instanci kako bi se pojednostavili kodovi aplikacija i ograničili zahtevi resursa. </w:t>
      </w:r>
    </w:p>
    <w:p w14:paraId="657784C6" w14:textId="02B13FAB" w:rsidR="00114C82" w:rsidRDefault="21142F0B" w:rsidP="767F3F4A">
      <w:pPr>
        <w:ind w:firstLine="720"/>
        <w:rPr>
          <w:noProof/>
          <w:lang w:val="sr-Latn-RS"/>
        </w:rPr>
      </w:pPr>
      <w:r w:rsidRPr="21142F0B">
        <w:rPr>
          <w:noProof/>
          <w:lang w:val="sr-Latn-RS"/>
        </w:rPr>
        <w:t>Slično kao i upiti, operacije agregacije u MongoDB-u koriste kolekcije dokumenata kao ulazne podatke i vraćaju rezultate u obliku jednog ili više dokumenata.</w:t>
      </w:r>
    </w:p>
    <w:p w14:paraId="78BD67F5" w14:textId="5CBDD94C" w:rsidR="21142F0B" w:rsidRDefault="21142F0B" w:rsidP="21142F0B">
      <w:pPr>
        <w:ind w:firstLine="720"/>
        <w:rPr>
          <w:rFonts w:eastAsia="Constantia" w:cs="Times New Roman"/>
          <w:noProof/>
          <w:szCs w:val="24"/>
          <w:lang w:val="sr-Latn-RS"/>
        </w:rPr>
      </w:pPr>
    </w:p>
    <w:p w14:paraId="7D547B91" w14:textId="1731AFBE" w:rsidR="21142F0B" w:rsidRDefault="21142F0B" w:rsidP="21142F0B">
      <w:pPr>
        <w:ind w:firstLine="720"/>
        <w:jc w:val="center"/>
      </w:pPr>
      <w:r>
        <w:rPr>
          <w:noProof/>
        </w:rPr>
        <w:drawing>
          <wp:inline distT="0" distB="0" distL="0" distR="0" wp14:anchorId="56E34FCD" wp14:editId="24EA7C89">
            <wp:extent cx="2790796" cy="1488424"/>
            <wp:effectExtent l="0" t="0" r="0" b="0"/>
            <wp:docPr id="2002867943" name="Picture 200286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790796" cy="1488424"/>
                    </a:xfrm>
                    <a:prstGeom prst="rect">
                      <a:avLst/>
                    </a:prstGeom>
                  </pic:spPr>
                </pic:pic>
              </a:graphicData>
            </a:graphic>
          </wp:inline>
        </w:drawing>
      </w:r>
    </w:p>
    <w:p w14:paraId="1BDE1501" w14:textId="36082366" w:rsidR="21142F0B" w:rsidRDefault="21142F0B" w:rsidP="21142F0B">
      <w:pPr>
        <w:ind w:firstLine="720"/>
        <w:jc w:val="center"/>
      </w:pPr>
    </w:p>
    <w:p w14:paraId="0E414EA9" w14:textId="66949C07" w:rsidR="00114C82" w:rsidRDefault="767F3F4A" w:rsidP="767F3F4A">
      <w:pPr>
        <w:ind w:firstLine="720"/>
        <w:rPr>
          <w:noProof/>
          <w:lang w:val="sr-Latn-RS"/>
        </w:rPr>
      </w:pPr>
      <w:r w:rsidRPr="767F3F4A">
        <w:rPr>
          <w:noProof/>
          <w:lang w:val="sr-Latn-RS"/>
        </w:rPr>
        <w:t xml:space="preserve">Dokumenti prolaze kroz višefazne </w:t>
      </w:r>
      <w:r w:rsidRPr="767F3F4A">
        <w:rPr>
          <w:i/>
          <w:iCs/>
          <w:noProof/>
          <w:lang w:val="sr-Latn-RS"/>
        </w:rPr>
        <w:t>pipeline</w:t>
      </w:r>
      <w:r w:rsidRPr="767F3F4A">
        <w:rPr>
          <w:noProof/>
          <w:lang w:val="sr-Latn-RS"/>
        </w:rPr>
        <w:t xml:space="preserve">-ove i pretvaraju se u agregirani rezultat. Najosnovnija faza </w:t>
      </w:r>
      <w:r w:rsidRPr="767F3F4A">
        <w:rPr>
          <w:i/>
          <w:iCs/>
          <w:noProof/>
          <w:lang w:val="sr-Latn-RS"/>
        </w:rPr>
        <w:t>pipeline</w:t>
      </w:r>
      <w:r w:rsidRPr="767F3F4A">
        <w:rPr>
          <w:noProof/>
          <w:lang w:val="sr-Latn-RS"/>
        </w:rPr>
        <w:t xml:space="preserve">-a u okviru agregacije obezbeđuje filtere koji funkcionišu kao upiti. Takođe obezbeđuje transformacije dokumenata koje modifikuju izlazni dokument. </w:t>
      </w:r>
    </w:p>
    <w:p w14:paraId="0F270954" w14:textId="51863B32" w:rsidR="00114C82" w:rsidRDefault="767F3F4A" w:rsidP="767F3F4A">
      <w:pPr>
        <w:ind w:firstLine="720"/>
        <w:rPr>
          <w:noProof/>
          <w:lang w:val="sr-Latn-RS"/>
        </w:rPr>
      </w:pPr>
      <w:r w:rsidRPr="767F3F4A">
        <w:rPr>
          <w:noProof/>
          <w:lang w:val="sr-Latn-RS"/>
        </w:rPr>
        <w:t xml:space="preserve">Operacije </w:t>
      </w:r>
      <w:r w:rsidRPr="767F3F4A">
        <w:rPr>
          <w:i/>
          <w:iCs/>
          <w:noProof/>
          <w:lang w:val="sr-Latn-RS"/>
        </w:rPr>
        <w:t>pipeline</w:t>
      </w:r>
      <w:r w:rsidRPr="767F3F4A">
        <w:rPr>
          <w:noProof/>
          <w:lang w:val="sr-Latn-RS"/>
        </w:rPr>
        <w:t xml:space="preserve">-a grupišu i sortiraju dokumente po definisanim poljima ili poljima. Pored toga, oni izvršavaju agregaciju na nizovima. Faze </w:t>
      </w:r>
      <w:r w:rsidRPr="767F3F4A">
        <w:rPr>
          <w:i/>
          <w:iCs/>
          <w:noProof/>
          <w:lang w:val="sr-Latn-RS"/>
        </w:rPr>
        <w:t>pipeline</w:t>
      </w:r>
      <w:r w:rsidRPr="767F3F4A">
        <w:rPr>
          <w:noProof/>
          <w:lang w:val="sr-Latn-RS"/>
        </w:rPr>
        <w:t xml:space="preserve">-a mogu koristiti operatore za izvršavanje zadataka kao što su izračunavanje proseka ili povezivanje niza. </w:t>
      </w:r>
      <w:r w:rsidRPr="767F3F4A">
        <w:rPr>
          <w:i/>
          <w:iCs/>
          <w:noProof/>
          <w:lang w:val="sr-Latn-RS"/>
        </w:rPr>
        <w:t>Pipeline</w:t>
      </w:r>
      <w:r w:rsidRPr="767F3F4A">
        <w:rPr>
          <w:noProof/>
          <w:lang w:val="sr-Latn-RS"/>
        </w:rPr>
        <w:t xml:space="preserve"> koristi prirodne operacije unutar MongoDB-a kako bi omogućio efikasnu agregaciju podataka i predstavlja omiljeni metod za agregaciju podataka.</w:t>
      </w:r>
    </w:p>
    <w:p w14:paraId="2599C655" w14:textId="2FAB58E3" w:rsidR="00114C82" w:rsidRDefault="21142F0B" w:rsidP="767F3F4A">
      <w:pPr>
        <w:ind w:firstLine="720"/>
        <w:rPr>
          <w:noProof/>
          <w:lang w:val="sr-Latn-RS"/>
        </w:rPr>
      </w:pPr>
      <w:r w:rsidRPr="21142F0B">
        <w:rPr>
          <w:noProof/>
          <w:lang w:val="sr-Latn-RS"/>
        </w:rPr>
        <w:t>Pomoću funkcije agregacija mogu se izvršiti složene operacije agregacije, kao što je pronalaženje ukupnog iznosa transakcije za svakog klijenta. [3]</w:t>
      </w:r>
    </w:p>
    <w:p w14:paraId="7DE1564D" w14:textId="77777777" w:rsidR="00114C82" w:rsidRDefault="767F3F4A" w:rsidP="767F3F4A">
      <w:pPr>
        <w:pStyle w:val="Heading5"/>
        <w:rPr>
          <w:noProof/>
          <w:color w:val="auto"/>
          <w:sz w:val="36"/>
          <w:szCs w:val="36"/>
          <w:lang w:val="sr-Latn-RS"/>
        </w:rPr>
      </w:pPr>
      <w:r w:rsidRPr="767F3F4A">
        <w:rPr>
          <w:noProof/>
          <w:lang w:val="sr-Latn-RS"/>
        </w:rPr>
        <w:t>Pipeline Operators and Indexes</w:t>
      </w:r>
    </w:p>
    <w:p w14:paraId="7683EC96" w14:textId="65D7C55C" w:rsidR="00114C82" w:rsidRDefault="767F3F4A" w:rsidP="767F3F4A">
      <w:pPr>
        <w:ind w:firstLine="720"/>
        <w:rPr>
          <w:noProof/>
          <w:lang w:val="sr-Latn-RS"/>
        </w:rPr>
      </w:pPr>
      <w:r w:rsidRPr="767F3F4A">
        <w:rPr>
          <w:noProof/>
          <w:lang w:val="sr-Latn-RS"/>
        </w:rPr>
        <w:t xml:space="preserve">Kombinacija agregata u MongoDB funkciji na jednoj kolekciji, logički prenosi kolekciju kroz </w:t>
      </w:r>
      <w:r w:rsidRPr="767F3F4A">
        <w:rPr>
          <w:i/>
          <w:iCs/>
          <w:noProof/>
          <w:lang w:val="sr-Latn-RS"/>
        </w:rPr>
        <w:t>pipeline</w:t>
      </w:r>
      <w:r w:rsidRPr="767F3F4A">
        <w:rPr>
          <w:noProof/>
          <w:lang w:val="sr-Latn-RS"/>
        </w:rPr>
        <w:t xml:space="preserve"> agregacije. Mogu se optimizovati operacije i izbegavati skeniranje cele kolekcije korišćenjem </w:t>
      </w:r>
      <w:r w:rsidRPr="767F3F4A">
        <w:rPr>
          <w:i/>
          <w:iCs/>
          <w:noProof/>
          <w:lang w:val="sr-Latn-RS"/>
        </w:rPr>
        <w:t>$match</w:t>
      </w:r>
      <w:r w:rsidRPr="767F3F4A">
        <w:rPr>
          <w:noProof/>
          <w:lang w:val="sr-Latn-RS"/>
        </w:rPr>
        <w:t xml:space="preserve">, </w:t>
      </w:r>
      <w:r w:rsidRPr="767F3F4A">
        <w:rPr>
          <w:i/>
          <w:iCs/>
          <w:noProof/>
          <w:lang w:val="sr-Latn-RS"/>
        </w:rPr>
        <w:t>$limit</w:t>
      </w:r>
      <w:r w:rsidRPr="767F3F4A">
        <w:rPr>
          <w:noProof/>
          <w:lang w:val="sr-Latn-RS"/>
        </w:rPr>
        <w:t xml:space="preserve"> i </w:t>
      </w:r>
      <w:r w:rsidRPr="767F3F4A">
        <w:rPr>
          <w:i/>
          <w:iCs/>
          <w:noProof/>
          <w:lang w:val="sr-Latn-RS"/>
        </w:rPr>
        <w:t>$skip</w:t>
      </w:r>
      <w:r w:rsidRPr="767F3F4A">
        <w:rPr>
          <w:noProof/>
          <w:lang w:val="sr-Latn-RS"/>
        </w:rPr>
        <w:t xml:space="preserve"> faza.</w:t>
      </w:r>
    </w:p>
    <w:p w14:paraId="7A7518CE" w14:textId="522460C4" w:rsidR="00337752" w:rsidRDefault="767F3F4A" w:rsidP="767F3F4A">
      <w:pPr>
        <w:ind w:firstLine="720"/>
        <w:rPr>
          <w:noProof/>
          <w:lang w:val="sr-Latn-RS"/>
        </w:rPr>
      </w:pPr>
      <w:r w:rsidRPr="767F3F4A">
        <w:rPr>
          <w:noProof/>
          <w:lang w:val="sr-Latn-RS"/>
        </w:rPr>
        <w:t xml:space="preserve">Možda će se zahtevati samo podskup podataka iz kolekcije da bi se izvršila operacija združivanja. Stoga, koriste se faze </w:t>
      </w:r>
      <w:r w:rsidRPr="767F3F4A">
        <w:rPr>
          <w:i/>
          <w:iCs/>
          <w:noProof/>
          <w:lang w:val="sr-Latn-RS"/>
        </w:rPr>
        <w:t>$match</w:t>
      </w:r>
      <w:r w:rsidRPr="767F3F4A">
        <w:rPr>
          <w:noProof/>
          <w:lang w:val="sr-Latn-RS"/>
        </w:rPr>
        <w:t xml:space="preserve">, </w:t>
      </w:r>
      <w:r w:rsidRPr="767F3F4A">
        <w:rPr>
          <w:i/>
          <w:iCs/>
          <w:noProof/>
          <w:lang w:val="sr-Latn-RS"/>
        </w:rPr>
        <w:t>$limit</w:t>
      </w:r>
      <w:r w:rsidRPr="767F3F4A">
        <w:rPr>
          <w:noProof/>
          <w:lang w:val="sr-Latn-RS"/>
        </w:rPr>
        <w:t xml:space="preserve"> i </w:t>
      </w:r>
      <w:r w:rsidRPr="767F3F4A">
        <w:rPr>
          <w:i/>
          <w:iCs/>
          <w:noProof/>
          <w:lang w:val="sr-Latn-RS"/>
        </w:rPr>
        <w:t>$skip</w:t>
      </w:r>
      <w:r w:rsidRPr="767F3F4A">
        <w:rPr>
          <w:noProof/>
          <w:lang w:val="sr-Latn-RS"/>
        </w:rPr>
        <w:t xml:space="preserve"> za filtriranje dokumenata. Kada se postavi na početak </w:t>
      </w:r>
      <w:r w:rsidRPr="767F3F4A">
        <w:rPr>
          <w:i/>
          <w:iCs/>
          <w:noProof/>
          <w:lang w:val="sr-Latn-RS"/>
        </w:rPr>
        <w:t>pipeline</w:t>
      </w:r>
      <w:r w:rsidRPr="767F3F4A">
        <w:rPr>
          <w:noProof/>
          <w:lang w:val="sr-Latn-RS"/>
        </w:rPr>
        <w:t xml:space="preserve">-a, operacija </w:t>
      </w:r>
      <w:r w:rsidRPr="767F3F4A">
        <w:rPr>
          <w:i/>
          <w:iCs/>
          <w:noProof/>
          <w:lang w:val="sr-Latn-RS"/>
        </w:rPr>
        <w:t>$match</w:t>
      </w:r>
      <w:r w:rsidRPr="767F3F4A">
        <w:rPr>
          <w:noProof/>
          <w:lang w:val="sr-Latn-RS"/>
        </w:rPr>
        <w:t xml:space="preserve"> skenira i bira samo odgovarajuće dokumente u kolekciji.</w:t>
      </w:r>
    </w:p>
    <w:p w14:paraId="58A12F72" w14:textId="30A2EAC1" w:rsidR="00337752" w:rsidRDefault="767F3F4A" w:rsidP="767F3F4A">
      <w:pPr>
        <w:ind w:firstLine="720"/>
        <w:rPr>
          <w:noProof/>
          <w:lang w:val="sr-Latn-RS"/>
        </w:rPr>
      </w:pPr>
      <w:r w:rsidRPr="767F3F4A">
        <w:rPr>
          <w:i/>
          <w:iCs/>
          <w:noProof/>
          <w:lang w:val="sr-Latn-RS"/>
        </w:rPr>
        <w:t>Primer</w:t>
      </w:r>
      <w:r w:rsidRPr="767F3F4A">
        <w:rPr>
          <w:noProof/>
          <w:lang w:val="sr-Latn-RS"/>
        </w:rPr>
        <w:t>: Navedena operacija agregacije vraća sve države sa ukupnim brojem stanovnika većim od 10 miliona.</w:t>
      </w:r>
    </w:p>
    <w:p w14:paraId="7514CADF" w14:textId="75438EEA" w:rsidR="00337752" w:rsidRDefault="00337752" w:rsidP="767F3F4A">
      <w:pPr>
        <w:jc w:val="center"/>
        <w:rPr>
          <w:noProof/>
          <w:lang w:val="sr-Latn-RS"/>
        </w:rPr>
      </w:pPr>
      <w:r>
        <w:rPr>
          <w:noProof/>
        </w:rPr>
        <w:lastRenderedPageBreak/>
        <w:drawing>
          <wp:inline distT="0" distB="0" distL="0" distR="0" wp14:anchorId="5551AF27" wp14:editId="28092E07">
            <wp:extent cx="5274310" cy="9277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5274310" cy="927735"/>
                    </a:xfrm>
                    <a:prstGeom prst="rect">
                      <a:avLst/>
                    </a:prstGeom>
                  </pic:spPr>
                </pic:pic>
              </a:graphicData>
            </a:graphic>
          </wp:inline>
        </w:drawing>
      </w:r>
    </w:p>
    <w:p w14:paraId="3BCEAF61" w14:textId="2BBEA349" w:rsidR="00337752" w:rsidRDefault="767F3F4A" w:rsidP="767F3F4A">
      <w:pPr>
        <w:ind w:firstLine="720"/>
        <w:rPr>
          <w:noProof/>
          <w:lang w:val="sr-Latn-RS"/>
        </w:rPr>
      </w:pPr>
      <w:r w:rsidRPr="767F3F4A">
        <w:rPr>
          <w:noProof/>
          <w:lang w:val="sr-Latn-RS"/>
        </w:rPr>
        <w:t xml:space="preserve">Ovaj primer opisuje da </w:t>
      </w:r>
      <w:r w:rsidRPr="767F3F4A">
        <w:rPr>
          <w:i/>
          <w:iCs/>
          <w:noProof/>
          <w:lang w:val="sr-Latn-RS"/>
        </w:rPr>
        <w:t>pipeline</w:t>
      </w:r>
      <w:r w:rsidRPr="767F3F4A">
        <w:rPr>
          <w:noProof/>
          <w:lang w:val="sr-Latn-RS"/>
        </w:rPr>
        <w:t xml:space="preserve"> agregacije sadrži </w:t>
      </w:r>
      <w:r w:rsidRPr="767F3F4A">
        <w:rPr>
          <w:i/>
          <w:iCs/>
          <w:noProof/>
          <w:lang w:val="sr-Latn-RS"/>
        </w:rPr>
        <w:t>$group</w:t>
      </w:r>
      <w:r w:rsidRPr="767F3F4A">
        <w:rPr>
          <w:noProof/>
          <w:lang w:val="sr-Latn-RS"/>
        </w:rPr>
        <w:t xml:space="preserve"> fazu nakon čega sledi faza </w:t>
      </w:r>
      <w:r w:rsidRPr="767F3F4A">
        <w:rPr>
          <w:i/>
          <w:iCs/>
          <w:noProof/>
          <w:lang w:val="sr-Latn-RS"/>
        </w:rPr>
        <w:t>$match</w:t>
      </w:r>
      <w:r w:rsidRPr="767F3F4A">
        <w:rPr>
          <w:noProof/>
          <w:lang w:val="sr-Latn-RS"/>
        </w:rPr>
        <w:t>.</w:t>
      </w:r>
    </w:p>
    <w:p w14:paraId="5C0E72FF" w14:textId="35E1F674" w:rsidR="00337752" w:rsidRDefault="767F3F4A" w:rsidP="767F3F4A">
      <w:pPr>
        <w:ind w:firstLine="720"/>
        <w:rPr>
          <w:noProof/>
          <w:lang w:val="sr-Latn-RS"/>
        </w:rPr>
      </w:pPr>
      <w:r w:rsidRPr="767F3F4A">
        <w:rPr>
          <w:noProof/>
          <w:lang w:val="sr-Latn-RS"/>
        </w:rPr>
        <w:t xml:space="preserve">U ovoj operaciji, </w:t>
      </w:r>
      <w:r w:rsidRPr="767F3F4A">
        <w:rPr>
          <w:i/>
          <w:iCs/>
          <w:noProof/>
          <w:lang w:val="sr-Latn-RS"/>
        </w:rPr>
        <w:t>$group</w:t>
      </w:r>
      <w:r w:rsidRPr="767F3F4A">
        <w:rPr>
          <w:noProof/>
          <w:lang w:val="sr-Latn-RS"/>
        </w:rPr>
        <w:t xml:space="preserve"> faza odrađuje tri celine:     </w:t>
      </w:r>
    </w:p>
    <w:p w14:paraId="45DFC4C7" w14:textId="4F53C70D" w:rsidR="00337752" w:rsidRDefault="767F3F4A" w:rsidP="767F3F4A">
      <w:pPr>
        <w:pStyle w:val="ListParagraph"/>
        <w:numPr>
          <w:ilvl w:val="0"/>
          <w:numId w:val="16"/>
        </w:numPr>
        <w:rPr>
          <w:noProof/>
          <w:lang w:val="sr-Latn-RS"/>
        </w:rPr>
      </w:pPr>
      <w:r w:rsidRPr="767F3F4A">
        <w:rPr>
          <w:noProof/>
          <w:lang w:val="sr-Latn-RS"/>
        </w:rPr>
        <w:t>Grupiše dokumente za zip kod u polje stanja</w:t>
      </w:r>
    </w:p>
    <w:p w14:paraId="1B798A49" w14:textId="13B1EFD9" w:rsidR="00337752" w:rsidRDefault="767F3F4A" w:rsidP="00575680">
      <w:pPr>
        <w:pStyle w:val="ListParagraph"/>
        <w:numPr>
          <w:ilvl w:val="0"/>
          <w:numId w:val="16"/>
        </w:numPr>
      </w:pPr>
      <w:r w:rsidRPr="767F3F4A">
        <w:rPr>
          <w:noProof/>
          <w:lang w:val="sr-Latn-RS"/>
        </w:rPr>
        <w:t xml:space="preserve"> Izračunava polje </w:t>
      </w:r>
      <w:r w:rsidRPr="767F3F4A">
        <w:rPr>
          <w:i/>
          <w:iCs/>
          <w:noProof/>
          <w:lang w:val="sr-Latn-RS"/>
        </w:rPr>
        <w:t>TotalPop</w:t>
      </w:r>
      <w:r w:rsidRPr="767F3F4A">
        <w:rPr>
          <w:noProof/>
          <w:lang w:val="sr-Latn-RS"/>
        </w:rPr>
        <w:t xml:space="preserve"> (ukupna populacija) za svaku državu  </w:t>
      </w:r>
    </w:p>
    <w:p w14:paraId="4B8AE02A" w14:textId="2C4B22C3" w:rsidR="00337752" w:rsidRDefault="767F3F4A" w:rsidP="767F3F4A">
      <w:pPr>
        <w:pStyle w:val="ListParagraph"/>
        <w:numPr>
          <w:ilvl w:val="0"/>
          <w:numId w:val="16"/>
        </w:numPr>
        <w:rPr>
          <w:noProof/>
          <w:lang w:val="sr-Latn-RS"/>
        </w:rPr>
      </w:pPr>
      <w:r w:rsidRPr="767F3F4A">
        <w:rPr>
          <w:noProof/>
          <w:lang w:val="sr-Latn-RS"/>
        </w:rPr>
        <w:t>Vraća izlazni dokument za svako jedinstveno stanje</w:t>
      </w:r>
    </w:p>
    <w:p w14:paraId="103FDAE0" w14:textId="77777777" w:rsidR="00FD1EB4" w:rsidRDefault="00FD1EB4" w:rsidP="767F3F4A">
      <w:pPr>
        <w:rPr>
          <w:noProof/>
          <w:lang w:val="sr-Latn-RS"/>
        </w:rPr>
      </w:pPr>
    </w:p>
    <w:p w14:paraId="7F213345" w14:textId="7E9B1F09" w:rsidR="00FD1EB4" w:rsidRDefault="767F3F4A" w:rsidP="767F3F4A">
      <w:pPr>
        <w:ind w:firstLine="720"/>
        <w:rPr>
          <w:noProof/>
          <w:lang w:val="sr-Latn-RS"/>
        </w:rPr>
      </w:pPr>
      <w:r w:rsidRPr="767F3F4A">
        <w:rPr>
          <w:noProof/>
          <w:lang w:val="sr-Latn-RS"/>
        </w:rPr>
        <w:t xml:space="preserve">Novi dokumenti po-stanju sadrže dva polja: polje </w:t>
      </w:r>
      <w:r w:rsidRPr="767F3F4A">
        <w:rPr>
          <w:i/>
          <w:iCs/>
          <w:noProof/>
          <w:lang w:val="sr-Latn-RS"/>
        </w:rPr>
        <w:t>_id</w:t>
      </w:r>
      <w:r w:rsidRPr="767F3F4A">
        <w:rPr>
          <w:noProof/>
          <w:lang w:val="sr-Latn-RS"/>
        </w:rPr>
        <w:t xml:space="preserve"> i polje </w:t>
      </w:r>
      <w:r w:rsidRPr="767F3F4A">
        <w:rPr>
          <w:i/>
          <w:iCs/>
          <w:noProof/>
          <w:lang w:val="sr-Latn-RS"/>
        </w:rPr>
        <w:t>totalPop</w:t>
      </w:r>
      <w:r w:rsidRPr="767F3F4A">
        <w:rPr>
          <w:noProof/>
          <w:lang w:val="sr-Latn-RS"/>
        </w:rPr>
        <w:t xml:space="preserve">. U ovoj komandi se koristi agregatni </w:t>
      </w:r>
      <w:r w:rsidRPr="767F3F4A">
        <w:rPr>
          <w:i/>
          <w:iCs/>
          <w:noProof/>
          <w:lang w:val="sr-Latn-RS"/>
        </w:rPr>
        <w:t>pipeline</w:t>
      </w:r>
      <w:r w:rsidRPr="767F3F4A">
        <w:rPr>
          <w:noProof/>
          <w:lang w:val="sr-Latn-RS"/>
        </w:rPr>
        <w:t xml:space="preserve">. Faza </w:t>
      </w:r>
      <w:r w:rsidRPr="767F3F4A">
        <w:rPr>
          <w:i/>
          <w:iCs/>
          <w:noProof/>
          <w:lang w:val="sr-Latn-RS"/>
        </w:rPr>
        <w:t>$sort</w:t>
      </w:r>
      <w:r w:rsidRPr="767F3F4A">
        <w:rPr>
          <w:noProof/>
          <w:lang w:val="sr-Latn-RS"/>
        </w:rPr>
        <w:t xml:space="preserve"> sortira ove dokumente i </w:t>
      </w:r>
      <w:r w:rsidRPr="767F3F4A">
        <w:rPr>
          <w:i/>
          <w:iCs/>
          <w:noProof/>
          <w:lang w:val="sr-Latn-RS"/>
        </w:rPr>
        <w:t>$group</w:t>
      </w:r>
      <w:r w:rsidRPr="767F3F4A">
        <w:rPr>
          <w:noProof/>
          <w:lang w:val="sr-Latn-RS"/>
        </w:rPr>
        <w:t xml:space="preserve"> faza primenjuje operaciju </w:t>
      </w:r>
      <w:r w:rsidRPr="767F3F4A">
        <w:rPr>
          <w:i/>
          <w:iCs/>
          <w:noProof/>
          <w:lang w:val="sr-Latn-RS"/>
        </w:rPr>
        <w:t>sum</w:t>
      </w:r>
      <w:r w:rsidRPr="767F3F4A">
        <w:rPr>
          <w:noProof/>
          <w:lang w:val="sr-Latn-RS"/>
        </w:rPr>
        <w:t xml:space="preserve"> na polja iznosa tih dokumenata.</w:t>
      </w:r>
    </w:p>
    <w:p w14:paraId="200286D2" w14:textId="334CB75C" w:rsidR="00FD1EB4" w:rsidRDefault="00FD1EB4" w:rsidP="767F3F4A">
      <w:pPr>
        <w:jc w:val="center"/>
        <w:rPr>
          <w:noProof/>
          <w:lang w:val="sr-Latn-RS"/>
        </w:rPr>
      </w:pPr>
      <w:r>
        <w:rPr>
          <w:noProof/>
        </w:rPr>
        <w:drawing>
          <wp:inline distT="0" distB="0" distL="0" distR="0" wp14:anchorId="45B85CA8" wp14:editId="3D612879">
            <wp:extent cx="5274310" cy="8191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5274310" cy="819150"/>
                    </a:xfrm>
                    <a:prstGeom prst="rect">
                      <a:avLst/>
                    </a:prstGeom>
                  </pic:spPr>
                </pic:pic>
              </a:graphicData>
            </a:graphic>
          </wp:inline>
        </w:drawing>
      </w:r>
    </w:p>
    <w:p w14:paraId="212309F5" w14:textId="4DEE0724" w:rsidR="00FD1EB4" w:rsidRDefault="767F3F4A" w:rsidP="767F3F4A">
      <w:pPr>
        <w:ind w:firstLine="720"/>
        <w:rPr>
          <w:noProof/>
          <w:lang w:val="sr-Latn-RS"/>
        </w:rPr>
      </w:pPr>
      <w:r w:rsidRPr="767F3F4A">
        <w:rPr>
          <w:noProof/>
          <w:lang w:val="sr-Latn-RS"/>
        </w:rPr>
        <w:t>Druga operacija agregacije koja je prikazana iznad vraća korisnička imena sortirana prema mesecu njihovog pridruživanja. Ova vrsta agregacije može pomoći u generisanju obaveštenja o obnavljanju članstva.</w:t>
      </w:r>
    </w:p>
    <w:p w14:paraId="3F94BCCE" w14:textId="2061E5EA" w:rsidR="00B74C78" w:rsidRDefault="767F3F4A" w:rsidP="767F3F4A">
      <w:pPr>
        <w:pStyle w:val="Heading4"/>
        <w:rPr>
          <w:noProof/>
          <w:lang w:val="sr-Latn-RS"/>
        </w:rPr>
      </w:pPr>
      <w:r w:rsidRPr="767F3F4A">
        <w:rPr>
          <w:noProof/>
          <w:lang w:val="sr-Latn-RS"/>
        </w:rPr>
        <w:t>Optimizacija performansi</w:t>
      </w:r>
    </w:p>
    <w:p w14:paraId="66BDFC86" w14:textId="1B135A92" w:rsidR="00414D6F" w:rsidRDefault="767F3F4A" w:rsidP="767F3F4A">
      <w:pPr>
        <w:ind w:firstLine="720"/>
        <w:rPr>
          <w:noProof/>
          <w:lang w:val="sr-Latn-RS"/>
        </w:rPr>
      </w:pPr>
      <w:r w:rsidRPr="767F3F4A">
        <w:rPr>
          <w:noProof/>
          <w:lang w:val="sr-Latn-RS"/>
        </w:rPr>
        <w:t>Odlične performanse baze podataka su važne kada se razvijaju aplikacije pomoću MongoDB-a. Ponekad se celokupni proces posluživanja podataka može degradirati zbog niza razloga, od kojih neki uključuju:</w:t>
      </w:r>
    </w:p>
    <w:p w14:paraId="3F39305D" w14:textId="77777777" w:rsidR="00414D6F" w:rsidRDefault="767F3F4A" w:rsidP="767F3F4A">
      <w:pPr>
        <w:pStyle w:val="ListParagraph"/>
        <w:numPr>
          <w:ilvl w:val="0"/>
          <w:numId w:val="17"/>
        </w:numPr>
        <w:rPr>
          <w:noProof/>
          <w:lang w:val="sr-Latn-RS"/>
        </w:rPr>
      </w:pPr>
      <w:r w:rsidRPr="767F3F4A">
        <w:rPr>
          <w:noProof/>
          <w:lang w:val="sr-Latn-RS"/>
        </w:rPr>
        <w:t>Neodgovarajući obrasci dizajna šeme</w:t>
      </w:r>
    </w:p>
    <w:p w14:paraId="100124CC" w14:textId="0D7C2665" w:rsidR="00414D6F" w:rsidRDefault="767F3F4A" w:rsidP="767F3F4A">
      <w:pPr>
        <w:pStyle w:val="ListParagraph"/>
        <w:numPr>
          <w:ilvl w:val="0"/>
          <w:numId w:val="17"/>
        </w:numPr>
        <w:rPr>
          <w:noProof/>
          <w:lang w:val="sr-Latn-RS"/>
        </w:rPr>
      </w:pPr>
      <w:r w:rsidRPr="767F3F4A">
        <w:rPr>
          <w:noProof/>
          <w:lang w:val="sr-Latn-RS"/>
        </w:rPr>
        <w:t>Neodgovarajuća ili ne upotrebljena strategija indeksiranja</w:t>
      </w:r>
    </w:p>
    <w:p w14:paraId="16ED64C1" w14:textId="77777777" w:rsidR="00414D6F" w:rsidRDefault="767F3F4A" w:rsidP="767F3F4A">
      <w:pPr>
        <w:pStyle w:val="ListParagraph"/>
        <w:numPr>
          <w:ilvl w:val="0"/>
          <w:numId w:val="17"/>
        </w:numPr>
        <w:rPr>
          <w:noProof/>
          <w:lang w:val="sr-Latn-RS"/>
        </w:rPr>
      </w:pPr>
      <w:r w:rsidRPr="767F3F4A">
        <w:rPr>
          <w:noProof/>
          <w:lang w:val="sr-Latn-RS"/>
        </w:rPr>
        <w:t>Neodgovarajući hardver</w:t>
      </w:r>
    </w:p>
    <w:p w14:paraId="2C3EEDE5" w14:textId="77777777" w:rsidR="00414D6F" w:rsidRDefault="767F3F4A" w:rsidP="767F3F4A">
      <w:pPr>
        <w:pStyle w:val="ListParagraph"/>
        <w:numPr>
          <w:ilvl w:val="0"/>
          <w:numId w:val="17"/>
        </w:numPr>
        <w:rPr>
          <w:noProof/>
          <w:lang w:val="sr-Latn-RS"/>
        </w:rPr>
      </w:pPr>
      <w:r w:rsidRPr="767F3F4A">
        <w:rPr>
          <w:noProof/>
          <w:lang w:val="sr-Latn-RS"/>
        </w:rPr>
        <w:t>Kašnjenje replikacije</w:t>
      </w:r>
    </w:p>
    <w:p w14:paraId="5086507B" w14:textId="5A954265" w:rsidR="00414D6F" w:rsidRDefault="21142F0B" w:rsidP="767F3F4A">
      <w:pPr>
        <w:pStyle w:val="ListParagraph"/>
        <w:numPr>
          <w:ilvl w:val="0"/>
          <w:numId w:val="17"/>
        </w:numPr>
        <w:rPr>
          <w:noProof/>
          <w:lang w:val="sr-Latn-RS"/>
        </w:rPr>
      </w:pPr>
      <w:r w:rsidRPr="21142F0B">
        <w:rPr>
          <w:noProof/>
          <w:lang w:val="sr-Latn-RS"/>
        </w:rPr>
        <w:t>Loše izvođenje tehnika upita</w:t>
      </w:r>
    </w:p>
    <w:p w14:paraId="756AA783" w14:textId="0FB3E467" w:rsidR="21142F0B" w:rsidRDefault="21142F0B" w:rsidP="21142F0B">
      <w:pPr>
        <w:rPr>
          <w:rFonts w:eastAsia="Constantia" w:cs="Times New Roman"/>
          <w:noProof/>
          <w:szCs w:val="24"/>
          <w:lang w:val="sr-Latn-RS"/>
        </w:rPr>
      </w:pPr>
    </w:p>
    <w:p w14:paraId="2B210A9D" w14:textId="4A89E733" w:rsidR="00414D6F" w:rsidRDefault="00414D6F" w:rsidP="21142F0B">
      <w:pPr>
        <w:jc w:val="center"/>
      </w:pPr>
      <w:r>
        <w:rPr>
          <w:noProof/>
        </w:rPr>
        <w:drawing>
          <wp:inline distT="0" distB="0" distL="0" distR="0" wp14:anchorId="1E27F213" wp14:editId="7D10F991">
            <wp:extent cx="3437162" cy="1238810"/>
            <wp:effectExtent l="0" t="0" r="0" b="0"/>
            <wp:docPr id="1438275979" name="Picture 143827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437162" cy="1238810"/>
                    </a:xfrm>
                    <a:prstGeom prst="rect">
                      <a:avLst/>
                    </a:prstGeom>
                  </pic:spPr>
                </pic:pic>
              </a:graphicData>
            </a:graphic>
          </wp:inline>
        </w:drawing>
      </w:r>
    </w:p>
    <w:p w14:paraId="4F57FC3A" w14:textId="4D08809D" w:rsidR="21142F0B" w:rsidRDefault="21142F0B" w:rsidP="21142F0B">
      <w:pPr>
        <w:jc w:val="center"/>
        <w:rPr>
          <w:rFonts w:eastAsia="Constantia" w:cs="Times New Roman"/>
          <w:noProof/>
          <w:szCs w:val="24"/>
          <w:lang w:val="sr-Latn-RS"/>
        </w:rPr>
      </w:pPr>
    </w:p>
    <w:p w14:paraId="2C6261F9" w14:textId="05D700EC" w:rsidR="00414D6F" w:rsidRDefault="767F3F4A" w:rsidP="767F3F4A">
      <w:pPr>
        <w:ind w:firstLine="720"/>
        <w:rPr>
          <w:noProof/>
          <w:lang w:val="sr-Latn-RS"/>
        </w:rPr>
      </w:pPr>
      <w:r w:rsidRPr="767F3F4A">
        <w:rPr>
          <w:noProof/>
          <w:lang w:val="sr-Latn-RS"/>
        </w:rPr>
        <w:t xml:space="preserve">Neke od ovih prepreka mogu primorati korisnike da povećaju hardverske resurse, dok drugi ne. Na primer, loše strukture upita mogu dati rezultate u vidu dugog procesiranja upita, uzrokujući zaostajanje replike i možda čak i gubitak podataka. U </w:t>
      </w:r>
      <w:r w:rsidRPr="767F3F4A">
        <w:rPr>
          <w:noProof/>
          <w:lang w:val="sr-Latn-RS"/>
        </w:rPr>
        <w:lastRenderedPageBreak/>
        <w:t>ovom slučaju, može se pomisliti da memorija za skladištenje podataka možda nije dovoljna, i da je verovatno potrebno njeno proširenje. Neke od naprikladnijih procedura koje se mogu koristiti za poboljšanje performansi date su u nastavku. [4]</w:t>
      </w:r>
    </w:p>
    <w:p w14:paraId="244B005A" w14:textId="79B46588" w:rsidR="00FB282A" w:rsidRDefault="767F3F4A" w:rsidP="767F3F4A">
      <w:pPr>
        <w:pStyle w:val="Heading5"/>
        <w:rPr>
          <w:noProof/>
          <w:lang w:val="sr-Latn-RS"/>
        </w:rPr>
      </w:pPr>
      <w:r w:rsidRPr="767F3F4A">
        <w:rPr>
          <w:noProof/>
          <w:lang w:val="sr-Latn-RS"/>
        </w:rPr>
        <w:t>Dizajn šeme</w:t>
      </w:r>
    </w:p>
    <w:p w14:paraId="18825EAE" w14:textId="6E26D408" w:rsidR="00FB282A" w:rsidRDefault="767F3F4A" w:rsidP="767F3F4A">
      <w:pPr>
        <w:ind w:firstLine="720"/>
        <w:rPr>
          <w:noProof/>
          <w:lang w:val="sr-Latn-RS"/>
        </w:rPr>
      </w:pPr>
      <w:r w:rsidRPr="767F3F4A">
        <w:rPr>
          <w:noProof/>
          <w:lang w:val="sr-Latn-RS"/>
        </w:rPr>
        <w:t>U suštini, dva najčešće korišćena tipa veza u dizajnu šema (</w:t>
      </w:r>
      <w:r w:rsidRPr="767F3F4A">
        <w:rPr>
          <w:b/>
          <w:bCs/>
          <w:i/>
          <w:iCs/>
          <w:noProof/>
          <w:lang w:val="sr-Latn-RS"/>
        </w:rPr>
        <w:t>Schema Design</w:t>
      </w:r>
      <w:r w:rsidRPr="767F3F4A">
        <w:rPr>
          <w:noProof/>
          <w:lang w:val="sr-Latn-RS"/>
        </w:rPr>
        <w:t>) su:</w:t>
      </w:r>
    </w:p>
    <w:p w14:paraId="4785B25D" w14:textId="697F518E" w:rsidR="00FB282A" w:rsidRPr="00FB282A" w:rsidRDefault="767F3F4A" w:rsidP="00575680">
      <w:pPr>
        <w:pStyle w:val="ListParagraph"/>
        <w:numPr>
          <w:ilvl w:val="0"/>
          <w:numId w:val="18"/>
        </w:numPr>
        <w:rPr>
          <w:lang w:val="sr-Latn-RS"/>
        </w:rPr>
      </w:pPr>
      <w:r w:rsidRPr="767F3F4A">
        <w:rPr>
          <w:noProof/>
          <w:lang w:val="sr-Latn-RS"/>
        </w:rPr>
        <w:t>Jedan-na-nekoliko (</w:t>
      </w:r>
      <w:r w:rsidRPr="767F3F4A">
        <w:rPr>
          <w:i/>
          <w:iCs/>
          <w:noProof/>
          <w:lang w:val="sr-Latn-RS"/>
        </w:rPr>
        <w:t>One-to-few</w:t>
      </w:r>
      <w:r w:rsidRPr="767F3F4A">
        <w:rPr>
          <w:noProof/>
          <w:lang w:val="sr-Latn-RS"/>
        </w:rPr>
        <w:t>)  </w:t>
      </w:r>
    </w:p>
    <w:p w14:paraId="4A99F85B" w14:textId="6E02FFB7" w:rsidR="00FB282A" w:rsidRPr="00FB282A" w:rsidRDefault="767F3F4A" w:rsidP="00575680">
      <w:pPr>
        <w:pStyle w:val="ListParagraph"/>
        <w:numPr>
          <w:ilvl w:val="0"/>
          <w:numId w:val="18"/>
        </w:numPr>
        <w:rPr>
          <w:lang w:val="sr-Latn-RS"/>
        </w:rPr>
      </w:pPr>
      <w:r w:rsidRPr="767F3F4A">
        <w:rPr>
          <w:noProof/>
          <w:lang w:val="sr-Latn-RS"/>
        </w:rPr>
        <w:t>Jedan-na-više (</w:t>
      </w:r>
      <w:r w:rsidRPr="767F3F4A">
        <w:rPr>
          <w:i/>
          <w:iCs/>
          <w:noProof/>
          <w:lang w:val="sr-Latn-RS"/>
        </w:rPr>
        <w:t>One-to-many</w:t>
      </w:r>
      <w:r w:rsidRPr="767F3F4A">
        <w:rPr>
          <w:noProof/>
          <w:lang w:val="sr-Latn-RS"/>
        </w:rPr>
        <w:t>)  </w:t>
      </w:r>
    </w:p>
    <w:p w14:paraId="54689145" w14:textId="77777777" w:rsidR="00FB282A" w:rsidRPr="00FB282A" w:rsidRDefault="00FB282A" w:rsidP="767F3F4A">
      <w:pPr>
        <w:rPr>
          <w:noProof/>
          <w:lang w:val="sr-Latn-RS"/>
        </w:rPr>
      </w:pPr>
    </w:p>
    <w:p w14:paraId="37CB7278" w14:textId="5083C899" w:rsidR="00FB282A" w:rsidRDefault="767F3F4A" w:rsidP="767F3F4A">
      <w:pPr>
        <w:ind w:firstLine="720"/>
        <w:rPr>
          <w:noProof/>
          <w:lang w:val="sr-Latn-RS"/>
        </w:rPr>
      </w:pPr>
      <w:r w:rsidRPr="767F3F4A">
        <w:rPr>
          <w:noProof/>
          <w:lang w:val="sr-Latn-RS"/>
        </w:rPr>
        <w:t xml:space="preserve">Iako je najefikasniji dizajn šeme odnos jedan prema više, svaki od njih ima svoje prednosti i ograničenja. </w:t>
      </w:r>
    </w:p>
    <w:p w14:paraId="18681BEA" w14:textId="3F45777A" w:rsidR="00FB282A" w:rsidRDefault="767F3F4A" w:rsidP="767F3F4A">
      <w:pPr>
        <w:pStyle w:val="Heading6"/>
        <w:rPr>
          <w:noProof/>
          <w:lang w:val="sr-Latn-RS"/>
        </w:rPr>
      </w:pPr>
      <w:r w:rsidRPr="767F3F4A">
        <w:rPr>
          <w:noProof/>
          <w:lang w:val="sr-Latn-RS"/>
        </w:rPr>
        <w:t>One-to-few</w:t>
      </w:r>
    </w:p>
    <w:p w14:paraId="18A80713" w14:textId="031D4A16" w:rsidR="00FB282A" w:rsidRDefault="767F3F4A" w:rsidP="767F3F4A">
      <w:pPr>
        <w:ind w:firstLine="720"/>
        <w:rPr>
          <w:noProof/>
          <w:lang w:val="sr-Latn-RS"/>
        </w:rPr>
      </w:pPr>
      <w:r w:rsidRPr="767F3F4A">
        <w:rPr>
          <w:noProof/>
          <w:lang w:val="sr-Latn-RS"/>
        </w:rPr>
        <w:t>U ovom slučaju, za dato polje postoje ugrađeni dokumenti, ali oni nisu indeksirani sa identitetom objekta. Evo jednostavnog primera:</w:t>
      </w:r>
    </w:p>
    <w:p w14:paraId="15AFED9C" w14:textId="77777777" w:rsidR="00FB282A" w:rsidRDefault="00FB282A" w:rsidP="767F3F4A">
      <w:pPr>
        <w:ind w:firstLine="720"/>
        <w:rPr>
          <w:noProof/>
          <w:lang w:val="sr-Latn-RS"/>
        </w:rPr>
      </w:pPr>
    </w:p>
    <w:p w14:paraId="3E628005" w14:textId="193B3552" w:rsidR="00FB282A" w:rsidRDefault="00FB282A" w:rsidP="767F3F4A">
      <w:pPr>
        <w:jc w:val="center"/>
        <w:rPr>
          <w:noProof/>
          <w:lang w:val="sr-Latn-RS"/>
        </w:rPr>
      </w:pPr>
      <w:r>
        <w:rPr>
          <w:noProof/>
        </w:rPr>
        <w:drawing>
          <wp:inline distT="0" distB="0" distL="0" distR="0" wp14:anchorId="0690E5FC" wp14:editId="1D0EA829">
            <wp:extent cx="5274310" cy="9874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5274310" cy="987425"/>
                    </a:xfrm>
                    <a:prstGeom prst="rect">
                      <a:avLst/>
                    </a:prstGeom>
                  </pic:spPr>
                </pic:pic>
              </a:graphicData>
            </a:graphic>
          </wp:inline>
        </w:drawing>
      </w:r>
    </w:p>
    <w:p w14:paraId="39D0C0CE" w14:textId="3F4B8D98" w:rsidR="00FB282A" w:rsidRDefault="767F3F4A" w:rsidP="767F3F4A">
      <w:pPr>
        <w:ind w:firstLine="720"/>
        <w:rPr>
          <w:noProof/>
          <w:lang w:val="sr-Latn-RS"/>
        </w:rPr>
      </w:pPr>
      <w:r w:rsidRPr="767F3F4A">
        <w:rPr>
          <w:noProof/>
          <w:lang w:val="sr-Latn-RS"/>
        </w:rPr>
        <w:t>Jedna od prednosti korišćenja ovog tipa veze jeste da mogu da se dobiju ugrađeni dokumenti sa samo jednim upitom. Međutim, sa stanovišta upita, ne može se pristupiti jednom ugrađenom dokumentu. Dakle, ukoliko se ne referencira na ugrađene dokumente odvojeno, ovaj dizajn šeme je optimalan.</w:t>
      </w:r>
    </w:p>
    <w:p w14:paraId="39D15897" w14:textId="3B0D9009" w:rsidR="00FB282A" w:rsidRDefault="767F3F4A" w:rsidP="767F3F4A">
      <w:pPr>
        <w:pStyle w:val="Heading6"/>
        <w:rPr>
          <w:noProof/>
          <w:lang w:val="sr-Latn-RS"/>
        </w:rPr>
      </w:pPr>
      <w:r w:rsidRPr="767F3F4A">
        <w:rPr>
          <w:noProof/>
          <w:lang w:val="sr-Latn-RS"/>
        </w:rPr>
        <w:t>One-to-many</w:t>
      </w:r>
    </w:p>
    <w:p w14:paraId="03218722" w14:textId="3BEEC16D" w:rsidR="003D0A0A" w:rsidRDefault="767F3F4A" w:rsidP="767F3F4A">
      <w:pPr>
        <w:ind w:firstLine="720"/>
        <w:rPr>
          <w:noProof/>
          <w:lang w:val="sr-Latn-RS"/>
        </w:rPr>
      </w:pPr>
      <w:r w:rsidRPr="767F3F4A">
        <w:rPr>
          <w:noProof/>
          <w:lang w:val="sr-Latn-RS"/>
        </w:rPr>
        <w:t xml:space="preserve">Za ovaj tip veze podaci u jednoj bazi podataka se odnose na podatke u drugoj bazi podataka. Na primer, može postojati baza podataka za korisnike, a druga za postove. Dakle, ako korisnik napravi post, on se snima sa </w:t>
      </w:r>
      <w:r w:rsidRPr="767F3F4A">
        <w:rPr>
          <w:i/>
          <w:iCs/>
          <w:noProof/>
          <w:lang w:val="sr-Latn-RS"/>
        </w:rPr>
        <w:t>ID</w:t>
      </w:r>
      <w:r w:rsidRPr="767F3F4A">
        <w:rPr>
          <w:noProof/>
          <w:lang w:val="sr-Latn-RS"/>
        </w:rPr>
        <w:t>-jem korisnika.</w:t>
      </w:r>
    </w:p>
    <w:p w14:paraId="517F3728" w14:textId="77777777" w:rsidR="003D0A0A" w:rsidRDefault="003D0A0A" w:rsidP="21142F0B">
      <w:pPr>
        <w:ind w:firstLine="720"/>
        <w:rPr>
          <w:rFonts w:eastAsia="Times New Roman" w:cs="Times New Roman"/>
          <w:noProof/>
          <w:lang w:val="sr-Latn-RS"/>
        </w:rPr>
      </w:pPr>
    </w:p>
    <w:p w14:paraId="7C6989E7" w14:textId="66F84DC4" w:rsidR="003D0A0A" w:rsidRDefault="21142F0B" w:rsidP="21142F0B">
      <w:pPr>
        <w:rPr>
          <w:rFonts w:eastAsia="Times New Roman" w:cs="Times New Roman"/>
          <w:noProof/>
          <w:lang w:val="sr-Latn-RS"/>
        </w:rPr>
      </w:pPr>
      <w:r w:rsidRPr="21142F0B">
        <w:rPr>
          <w:rFonts w:eastAsia="Times New Roman" w:cs="Times New Roman"/>
          <w:noProof/>
          <w:lang w:val="sr-Latn-RS"/>
        </w:rPr>
        <w:t>Šema za korisnike</w:t>
      </w:r>
    </w:p>
    <w:p w14:paraId="66C24010" w14:textId="270A8CF1" w:rsidR="003D0A0A" w:rsidRPr="003D0A0A" w:rsidRDefault="003D0A0A" w:rsidP="21142F0B">
      <w:pPr>
        <w:jc w:val="center"/>
        <w:rPr>
          <w:rFonts w:eastAsia="Times New Roman" w:cs="Times New Roman"/>
          <w:noProof/>
          <w:lang w:val="sr-Latn-RS"/>
        </w:rPr>
      </w:pPr>
      <w:r>
        <w:rPr>
          <w:noProof/>
        </w:rPr>
        <w:drawing>
          <wp:inline distT="0" distB="0" distL="0" distR="0" wp14:anchorId="5ACDC4A1" wp14:editId="64419C99">
            <wp:extent cx="5274310" cy="610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6">
                      <a:extLst>
                        <a:ext uri="{28A0092B-C50C-407E-A947-70E740481C1C}">
                          <a14:useLocalDpi xmlns:a14="http://schemas.microsoft.com/office/drawing/2010/main" val="0"/>
                        </a:ext>
                      </a:extLst>
                    </a:blip>
                    <a:stretch>
                      <a:fillRect/>
                    </a:stretch>
                  </pic:blipFill>
                  <pic:spPr>
                    <a:xfrm>
                      <a:off x="0" y="0"/>
                      <a:ext cx="5274310" cy="610870"/>
                    </a:xfrm>
                    <a:prstGeom prst="rect">
                      <a:avLst/>
                    </a:prstGeom>
                  </pic:spPr>
                </pic:pic>
              </a:graphicData>
            </a:graphic>
          </wp:inline>
        </w:drawing>
      </w:r>
    </w:p>
    <w:p w14:paraId="193BEE01" w14:textId="246EC900" w:rsidR="004819C1" w:rsidRDefault="21142F0B" w:rsidP="21142F0B">
      <w:pPr>
        <w:rPr>
          <w:rFonts w:eastAsia="Times New Roman" w:cs="Times New Roman"/>
          <w:noProof/>
          <w:lang w:val="sr-Latn-RS"/>
        </w:rPr>
      </w:pPr>
      <w:r w:rsidRPr="21142F0B">
        <w:rPr>
          <w:rFonts w:eastAsia="Times New Roman" w:cs="Times New Roman"/>
          <w:noProof/>
          <w:lang w:val="sr-Latn-RS"/>
        </w:rPr>
        <w:t>Šema za postove</w:t>
      </w:r>
    </w:p>
    <w:p w14:paraId="760F23AA" w14:textId="79E4080A" w:rsidR="003D0A0A" w:rsidRDefault="003D0A0A" w:rsidP="767F3F4A">
      <w:pPr>
        <w:jc w:val="center"/>
        <w:rPr>
          <w:noProof/>
          <w:lang w:val="sr-Latn-RS"/>
        </w:rPr>
      </w:pPr>
      <w:r>
        <w:rPr>
          <w:noProof/>
        </w:rPr>
        <w:drawing>
          <wp:inline distT="0" distB="0" distL="0" distR="0" wp14:anchorId="7FA59B85" wp14:editId="722D0164">
            <wp:extent cx="5274310" cy="10236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7">
                      <a:extLst>
                        <a:ext uri="{28A0092B-C50C-407E-A947-70E740481C1C}">
                          <a14:useLocalDpi xmlns:a14="http://schemas.microsoft.com/office/drawing/2010/main" val="0"/>
                        </a:ext>
                      </a:extLst>
                    </a:blip>
                    <a:stretch>
                      <a:fillRect/>
                    </a:stretch>
                  </pic:blipFill>
                  <pic:spPr>
                    <a:xfrm>
                      <a:off x="0" y="0"/>
                      <a:ext cx="5274310" cy="1023620"/>
                    </a:xfrm>
                    <a:prstGeom prst="rect">
                      <a:avLst/>
                    </a:prstGeom>
                  </pic:spPr>
                </pic:pic>
              </a:graphicData>
            </a:graphic>
          </wp:inline>
        </w:drawing>
      </w:r>
    </w:p>
    <w:p w14:paraId="3C155C86" w14:textId="77777777" w:rsidR="003D0A0A" w:rsidRDefault="003D0A0A" w:rsidP="767F3F4A">
      <w:pPr>
        <w:jc w:val="center"/>
        <w:rPr>
          <w:noProof/>
          <w:lang w:val="sr-Latn-RS"/>
        </w:rPr>
      </w:pPr>
    </w:p>
    <w:p w14:paraId="615BA45D" w14:textId="378B136C" w:rsidR="003D0A0A" w:rsidRDefault="767F3F4A" w:rsidP="767F3F4A">
      <w:pPr>
        <w:ind w:firstLine="720"/>
        <w:rPr>
          <w:noProof/>
          <w:lang w:val="sr-Latn-RS"/>
        </w:rPr>
      </w:pPr>
      <w:r w:rsidRPr="767F3F4A">
        <w:rPr>
          <w:noProof/>
          <w:lang w:val="sr-Latn-RS"/>
        </w:rPr>
        <w:t xml:space="preserve">Prednost ovog dizajna šeme je u tome što se dokumenti smatraju samostalnim (mogu se odabrati zasebno). Još jedna prednost je da ovaj dizajn omogućava </w:t>
      </w:r>
      <w:r w:rsidRPr="767F3F4A">
        <w:rPr>
          <w:noProof/>
          <w:lang w:val="sr-Latn-RS"/>
        </w:rPr>
        <w:lastRenderedPageBreak/>
        <w:t xml:space="preserve">korisnicima različitih </w:t>
      </w:r>
      <w:r w:rsidRPr="767F3F4A">
        <w:rPr>
          <w:i/>
          <w:iCs/>
          <w:noProof/>
          <w:lang w:val="sr-Latn-RS"/>
        </w:rPr>
        <w:t>ID</w:t>
      </w:r>
      <w:r w:rsidRPr="767F3F4A">
        <w:rPr>
          <w:noProof/>
          <w:lang w:val="sr-Latn-RS"/>
        </w:rPr>
        <w:t xml:space="preserve">-jeva da dele informacije iz šeme sa porukama (otuda ime </w:t>
      </w:r>
      <w:r w:rsidRPr="767F3F4A">
        <w:rPr>
          <w:i/>
          <w:iCs/>
          <w:noProof/>
          <w:lang w:val="sr-Latn-RS"/>
        </w:rPr>
        <w:t>One-to-Many</w:t>
      </w:r>
      <w:r w:rsidRPr="767F3F4A">
        <w:rPr>
          <w:noProof/>
          <w:lang w:val="sr-Latn-RS"/>
        </w:rPr>
        <w:t>), a ponekad mogu biti „N-na-N“ šeme - u suštini bez korišćenja tabele. Ograničenje kod ovog dizajna šeme je to što se moraju napraviti najmanje dva upita za pribavljanje ili odabir podataka u drugoj kolekciji. Način modelovanja podataka zavisi od obrasca pristupa aplikacije. Osim toga, potrebno je razmotriti dizajn.</w:t>
      </w:r>
    </w:p>
    <w:p w14:paraId="6D74F64A" w14:textId="38AEEAEC" w:rsidR="003D0A0A" w:rsidRDefault="767F3F4A" w:rsidP="767F3F4A">
      <w:pPr>
        <w:pStyle w:val="Heading6"/>
        <w:rPr>
          <w:noProof/>
          <w:lang w:val="sr-Latn-RS"/>
        </w:rPr>
      </w:pPr>
      <w:r w:rsidRPr="767F3F4A">
        <w:rPr>
          <w:noProof/>
          <w:lang w:val="sr-Latn-RS"/>
        </w:rPr>
        <w:t>Tehnike optimizacije za dizajna šeme</w:t>
      </w:r>
    </w:p>
    <w:p w14:paraId="29772F4F" w14:textId="5C8E2D05" w:rsidR="003D0A0A" w:rsidRDefault="767F3F4A" w:rsidP="767F3F4A">
      <w:pPr>
        <w:pStyle w:val="ListParagraph"/>
        <w:numPr>
          <w:ilvl w:val="0"/>
          <w:numId w:val="19"/>
        </w:numPr>
        <w:rPr>
          <w:noProof/>
          <w:lang w:val="sr-Latn-RS"/>
        </w:rPr>
      </w:pPr>
      <w:r w:rsidRPr="767F3F4A">
        <w:rPr>
          <w:noProof/>
          <w:lang w:val="sr-Latn-RS"/>
        </w:rPr>
        <w:t>Koristiti ugrađivanje dokumenata koliko god je to moguće jer smanjuje broj upita koji su potrebni za određeni skup podataka</w:t>
      </w:r>
    </w:p>
    <w:p w14:paraId="55620550" w14:textId="328E43FC" w:rsidR="003D0A0A" w:rsidRDefault="767F3F4A" w:rsidP="767F3F4A">
      <w:pPr>
        <w:pStyle w:val="ListParagraph"/>
        <w:numPr>
          <w:ilvl w:val="0"/>
          <w:numId w:val="19"/>
        </w:numPr>
        <w:rPr>
          <w:noProof/>
          <w:lang w:val="sr-Latn-RS"/>
        </w:rPr>
      </w:pPr>
      <w:r w:rsidRPr="767F3F4A">
        <w:rPr>
          <w:noProof/>
          <w:lang w:val="sr-Latn-RS"/>
        </w:rPr>
        <w:t>Ne koristite denormalizaciju za dokumente koji se često ažuriraju. Ako će se polje često ažurirati, onda je zadatak pronaći svie instance koje treba ažurirati. Ovo će dati spore rezultate prilikom obrade upita, pa će stoga biti nadjačane čak i zasluge povezane s denormalizacijom</w:t>
      </w:r>
    </w:p>
    <w:p w14:paraId="1C73586E" w14:textId="16D2F24A" w:rsidR="003D0A0A" w:rsidRDefault="767F3F4A" w:rsidP="767F3F4A">
      <w:pPr>
        <w:pStyle w:val="ListParagraph"/>
        <w:numPr>
          <w:ilvl w:val="0"/>
          <w:numId w:val="19"/>
        </w:numPr>
        <w:rPr>
          <w:noProof/>
          <w:lang w:val="sr-Latn-RS"/>
        </w:rPr>
      </w:pPr>
      <w:r w:rsidRPr="767F3F4A">
        <w:rPr>
          <w:noProof/>
          <w:lang w:val="sr-Latn-RS"/>
        </w:rPr>
        <w:t xml:space="preserve">Ako postoji potreba da se dokument odvojeno pribavi, onda nema potrebe da se koristi ugrađivanje pošto kompleksni upiti, kao što je agregatni </w:t>
      </w:r>
      <w:r w:rsidRPr="767F3F4A">
        <w:rPr>
          <w:i/>
          <w:iCs/>
          <w:noProof/>
          <w:lang w:val="sr-Latn-RS"/>
        </w:rPr>
        <w:t>pipeline</w:t>
      </w:r>
      <w:r w:rsidRPr="767F3F4A">
        <w:rPr>
          <w:noProof/>
          <w:lang w:val="sr-Latn-RS"/>
        </w:rPr>
        <w:t>, zahtevaju više vremena za izvršenje</w:t>
      </w:r>
    </w:p>
    <w:p w14:paraId="35A5CF42" w14:textId="5BAEF3B0" w:rsidR="003D0A0A" w:rsidRDefault="767F3F4A" w:rsidP="767F3F4A">
      <w:pPr>
        <w:pStyle w:val="ListParagraph"/>
        <w:numPr>
          <w:ilvl w:val="0"/>
          <w:numId w:val="19"/>
        </w:numPr>
        <w:rPr>
          <w:noProof/>
          <w:lang w:val="sr-Latn-RS"/>
        </w:rPr>
      </w:pPr>
      <w:r w:rsidRPr="767F3F4A">
        <w:rPr>
          <w:noProof/>
          <w:lang w:val="sr-Latn-RS"/>
        </w:rPr>
        <w:t>Ako je niz dokumenata koje treba ugraditi dovoljno veliki, ne vršiti ugrađivanje istih. Rast polja trebalo bi da ima bar ograničenu granicu</w:t>
      </w:r>
    </w:p>
    <w:p w14:paraId="61C79FB8" w14:textId="5CCD4B78" w:rsidR="000311B1" w:rsidRDefault="000311B1" w:rsidP="767F3F4A">
      <w:pPr>
        <w:rPr>
          <w:noProof/>
          <w:lang w:val="sr-Latn-RS"/>
        </w:rPr>
      </w:pPr>
    </w:p>
    <w:p w14:paraId="4AD51FF9" w14:textId="407B0DE8" w:rsidR="000311B1" w:rsidRDefault="767F3F4A" w:rsidP="767F3F4A">
      <w:pPr>
        <w:pStyle w:val="Heading5"/>
        <w:rPr>
          <w:noProof/>
          <w:lang w:val="sr-Latn-RS"/>
        </w:rPr>
      </w:pPr>
      <w:r w:rsidRPr="767F3F4A">
        <w:rPr>
          <w:noProof/>
          <w:lang w:val="sr-Latn-RS"/>
        </w:rPr>
        <w:t>Pravilno indeksiranje</w:t>
      </w:r>
    </w:p>
    <w:p w14:paraId="4BD163DC" w14:textId="4E6E2578" w:rsidR="000311B1" w:rsidRDefault="767F3F4A" w:rsidP="767F3F4A">
      <w:pPr>
        <w:ind w:firstLine="720"/>
        <w:rPr>
          <w:noProof/>
          <w:lang w:val="sr-Latn-RS"/>
        </w:rPr>
      </w:pPr>
      <w:r w:rsidRPr="767F3F4A">
        <w:rPr>
          <w:noProof/>
          <w:lang w:val="sr-Latn-RS"/>
        </w:rPr>
        <w:t>Pravilno indeksiranje (</w:t>
      </w:r>
      <w:r w:rsidRPr="767F3F4A">
        <w:rPr>
          <w:b/>
          <w:bCs/>
          <w:i/>
          <w:iCs/>
          <w:noProof/>
          <w:lang w:val="sr-Latn-RS"/>
        </w:rPr>
        <w:t>Proper Indexing</w:t>
      </w:r>
      <w:r w:rsidRPr="767F3F4A">
        <w:rPr>
          <w:noProof/>
          <w:lang w:val="sr-Latn-RS"/>
        </w:rPr>
        <w:t xml:space="preserve">) predstavlja kritičniji deo ugađanja performansi i zahteva da neko ima sveobuhvatno razumevanje upita za aplikacije, odnos čitanja sa zapisima kao i predstavu o količini slobodne memorije koju sistem poseduje. Ako se koristi indeks, upit će skenirati indeks, a ne kolekciju. Odličan indeks je onaj koji uključuje sva polja skenirana upitom. Ovo se naziva složeni indeks, koji je opisan u sekciji </w:t>
      </w:r>
      <w:r w:rsidRPr="767F3F4A">
        <w:rPr>
          <w:i/>
          <w:iCs/>
          <w:noProof/>
          <w:lang w:val="sr-Latn-RS"/>
        </w:rPr>
        <w:t>Compound index</w:t>
      </w:r>
      <w:r w:rsidRPr="767F3F4A">
        <w:rPr>
          <w:noProof/>
          <w:lang w:val="sr-Latn-RS"/>
        </w:rPr>
        <w:t xml:space="preserve">. </w:t>
      </w:r>
    </w:p>
    <w:p w14:paraId="1A930668" w14:textId="77777777" w:rsidR="00E643F9" w:rsidRDefault="00E643F9" w:rsidP="767F3F4A">
      <w:pPr>
        <w:ind w:firstLine="720"/>
        <w:rPr>
          <w:noProof/>
          <w:lang w:val="sr-Latn-RS"/>
        </w:rPr>
      </w:pPr>
    </w:p>
    <w:p w14:paraId="23A778ED" w14:textId="7104FA01" w:rsidR="000311B1" w:rsidRDefault="767F3F4A" w:rsidP="767F3F4A">
      <w:pPr>
        <w:ind w:firstLine="720"/>
        <w:rPr>
          <w:noProof/>
          <w:lang w:val="sr-Latn-RS"/>
        </w:rPr>
      </w:pPr>
      <w:r w:rsidRPr="767F3F4A">
        <w:rPr>
          <w:noProof/>
          <w:lang w:val="sr-Latn-RS"/>
        </w:rPr>
        <w:t>Kreiranje jednog indeksa za polja se vrši na sledeći način:</w:t>
      </w:r>
    </w:p>
    <w:p w14:paraId="557F13D4" w14:textId="48E8FB2F" w:rsidR="00B03110" w:rsidRDefault="000311B1" w:rsidP="767F3F4A">
      <w:pPr>
        <w:rPr>
          <w:noProof/>
          <w:lang w:val="sr-Latn-RS"/>
        </w:rPr>
      </w:pPr>
      <w:r>
        <w:rPr>
          <w:noProof/>
        </w:rPr>
        <w:drawing>
          <wp:inline distT="0" distB="0" distL="0" distR="0" wp14:anchorId="4BBC9BE5" wp14:editId="38B1283D">
            <wp:extent cx="5274310" cy="3295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5274310" cy="329565"/>
                    </a:xfrm>
                    <a:prstGeom prst="rect">
                      <a:avLst/>
                    </a:prstGeom>
                  </pic:spPr>
                </pic:pic>
              </a:graphicData>
            </a:graphic>
          </wp:inline>
        </w:drawing>
      </w:r>
    </w:p>
    <w:p w14:paraId="2A1E18AF" w14:textId="37E1D342" w:rsidR="000311B1" w:rsidRDefault="767F3F4A" w:rsidP="767F3F4A">
      <w:pPr>
        <w:ind w:firstLine="720"/>
        <w:rPr>
          <w:noProof/>
          <w:lang w:val="sr-Latn-RS"/>
        </w:rPr>
      </w:pPr>
      <w:r w:rsidRPr="767F3F4A">
        <w:rPr>
          <w:noProof/>
          <w:lang w:val="sr-Latn-RS"/>
        </w:rPr>
        <w:t>Kreiranje složenog indeksa se vrši na sledeći način:</w:t>
      </w:r>
    </w:p>
    <w:p w14:paraId="38A40B3C" w14:textId="6BA8E1BD" w:rsidR="00B03110" w:rsidRDefault="00E643F9" w:rsidP="767F3F4A">
      <w:pPr>
        <w:rPr>
          <w:noProof/>
          <w:lang w:val="sr-Latn-RS"/>
        </w:rPr>
      </w:pPr>
      <w:r>
        <w:rPr>
          <w:noProof/>
        </w:rPr>
        <w:drawing>
          <wp:inline distT="0" distB="0" distL="0" distR="0" wp14:anchorId="2763C46F" wp14:editId="4CB36C5F">
            <wp:extent cx="5274310" cy="3517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9">
                      <a:extLst>
                        <a:ext uri="{28A0092B-C50C-407E-A947-70E740481C1C}">
                          <a14:useLocalDpi xmlns:a14="http://schemas.microsoft.com/office/drawing/2010/main" val="0"/>
                        </a:ext>
                      </a:extLst>
                    </a:blip>
                    <a:stretch>
                      <a:fillRect/>
                    </a:stretch>
                  </pic:blipFill>
                  <pic:spPr>
                    <a:xfrm>
                      <a:off x="0" y="0"/>
                      <a:ext cx="5274310" cy="351790"/>
                    </a:xfrm>
                    <a:prstGeom prst="rect">
                      <a:avLst/>
                    </a:prstGeom>
                  </pic:spPr>
                </pic:pic>
              </a:graphicData>
            </a:graphic>
          </wp:inline>
        </w:drawing>
      </w:r>
    </w:p>
    <w:p w14:paraId="773D1D9D" w14:textId="20CBB5A4" w:rsidR="00E643F9" w:rsidRDefault="767F3F4A" w:rsidP="767F3F4A">
      <w:pPr>
        <w:ind w:firstLine="720"/>
        <w:rPr>
          <w:noProof/>
          <w:lang w:val="sr-Latn-RS"/>
        </w:rPr>
      </w:pPr>
      <w:r w:rsidRPr="767F3F4A">
        <w:rPr>
          <w:noProof/>
          <w:lang w:val="sr-Latn-RS"/>
        </w:rPr>
        <w:t>Pored bržeg načina zadavanja upita korišćenjem indeksiranja, postoji i dodatna prednost drugih operacija kao što su sortiranje, uzorci i ograničenja. Na primer, ako je šema dizajnirana kao {f: 1, m: 1} može se napraviti dodatna operacija pored pretrage:</w:t>
      </w:r>
    </w:p>
    <w:p w14:paraId="42041C5C" w14:textId="1F0998FB" w:rsidR="00E643F9" w:rsidRDefault="00E643F9" w:rsidP="767F3F4A">
      <w:pPr>
        <w:rPr>
          <w:noProof/>
          <w:lang w:val="sr-Latn-RS"/>
        </w:rPr>
      </w:pPr>
      <w:r>
        <w:rPr>
          <w:noProof/>
        </w:rPr>
        <w:drawing>
          <wp:inline distT="0" distB="0" distL="0" distR="0" wp14:anchorId="021F497F" wp14:editId="1A981308">
            <wp:extent cx="5274310" cy="3371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0">
                      <a:extLst>
                        <a:ext uri="{28A0092B-C50C-407E-A947-70E740481C1C}">
                          <a14:useLocalDpi xmlns:a14="http://schemas.microsoft.com/office/drawing/2010/main" val="0"/>
                        </a:ext>
                      </a:extLst>
                    </a:blip>
                    <a:stretch>
                      <a:fillRect/>
                    </a:stretch>
                  </pic:blipFill>
                  <pic:spPr>
                    <a:xfrm>
                      <a:off x="0" y="0"/>
                      <a:ext cx="5274310" cy="337185"/>
                    </a:xfrm>
                    <a:prstGeom prst="rect">
                      <a:avLst/>
                    </a:prstGeom>
                  </pic:spPr>
                </pic:pic>
              </a:graphicData>
            </a:graphic>
          </wp:inline>
        </w:drawing>
      </w:r>
    </w:p>
    <w:p w14:paraId="4E3E971F" w14:textId="26A896E1" w:rsidR="00E643F9" w:rsidRDefault="21142F0B" w:rsidP="21142F0B">
      <w:pPr>
        <w:ind w:firstLine="720"/>
        <w:rPr>
          <w:rFonts w:eastAsia="Times New Roman" w:cs="Times New Roman"/>
          <w:noProof/>
          <w:lang w:val="sr-Latn-RS"/>
        </w:rPr>
      </w:pPr>
      <w:r w:rsidRPr="21142F0B">
        <w:rPr>
          <w:rFonts w:eastAsia="Times New Roman" w:cs="Times New Roman"/>
          <w:noProof/>
          <w:lang w:val="sr-Latn-RS"/>
        </w:rPr>
        <w:t xml:space="preserve">Čitanje podataka iz RAM-a je efikasnije od čitanja istih podataka sa diska. Iz tog razloga, uvek se savetuje da se obezbedi da se indeks u potpunosti uklapa u RAM. Da bi se dobio trenutni </w:t>
      </w:r>
      <w:r w:rsidRPr="21142F0B">
        <w:rPr>
          <w:rFonts w:eastAsia="Times New Roman" w:cs="Times New Roman"/>
          <w:i/>
          <w:iCs/>
          <w:noProof/>
          <w:lang w:val="sr-Latn-RS"/>
        </w:rPr>
        <w:t>indexSize</w:t>
      </w:r>
      <w:r w:rsidRPr="21142F0B">
        <w:rPr>
          <w:rFonts w:eastAsia="Times New Roman" w:cs="Times New Roman"/>
          <w:noProof/>
          <w:lang w:val="sr-Latn-RS"/>
        </w:rPr>
        <w:t xml:space="preserve"> kolekcije, izvršiti naredbu:</w:t>
      </w:r>
    </w:p>
    <w:p w14:paraId="787CED4F" w14:textId="4EBD915E" w:rsidR="00B03110" w:rsidRDefault="00B03110" w:rsidP="767F3F4A">
      <w:pPr>
        <w:rPr>
          <w:noProof/>
          <w:lang w:val="sr-Latn-RS"/>
        </w:rPr>
      </w:pPr>
      <w:r>
        <w:rPr>
          <w:noProof/>
        </w:rPr>
        <w:drawing>
          <wp:inline distT="0" distB="0" distL="0" distR="0" wp14:anchorId="4BA241A1" wp14:editId="2C16C2BC">
            <wp:extent cx="5274310" cy="3638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51">
                      <a:extLst>
                        <a:ext uri="{28A0092B-C50C-407E-A947-70E740481C1C}">
                          <a14:useLocalDpi xmlns:a14="http://schemas.microsoft.com/office/drawing/2010/main" val="0"/>
                        </a:ext>
                      </a:extLst>
                    </a:blip>
                    <a:stretch>
                      <a:fillRect/>
                    </a:stretch>
                  </pic:blipFill>
                  <pic:spPr>
                    <a:xfrm>
                      <a:off x="0" y="0"/>
                      <a:ext cx="5274310" cy="363855"/>
                    </a:xfrm>
                    <a:prstGeom prst="rect">
                      <a:avLst/>
                    </a:prstGeom>
                  </pic:spPr>
                </pic:pic>
              </a:graphicData>
            </a:graphic>
          </wp:inline>
        </w:drawing>
      </w:r>
    </w:p>
    <w:p w14:paraId="597E9D5C" w14:textId="6B36EDF7" w:rsidR="002041E2" w:rsidRDefault="767F3F4A" w:rsidP="767F3F4A">
      <w:pPr>
        <w:ind w:firstLine="720"/>
        <w:rPr>
          <w:noProof/>
          <w:lang w:val="sr-Latn-RS"/>
        </w:rPr>
      </w:pPr>
      <w:r w:rsidRPr="767F3F4A">
        <w:rPr>
          <w:noProof/>
          <w:lang w:val="sr-Latn-RS"/>
        </w:rPr>
        <w:lastRenderedPageBreak/>
        <w:t>Dobija se vrednost otprilike od 36864 bajta. Ova vrednost takođe ne bi trebalo da uzima veliki procenat ukupne veličine RAM-a, pošto treba da zadovolji potrebe celog radnog skupa servera.</w:t>
      </w:r>
    </w:p>
    <w:p w14:paraId="35541E48" w14:textId="77777777" w:rsidR="002041E2" w:rsidRDefault="002041E2" w:rsidP="767F3F4A">
      <w:pPr>
        <w:ind w:firstLine="720"/>
        <w:rPr>
          <w:noProof/>
          <w:lang w:val="sr-Latn-RS"/>
        </w:rPr>
      </w:pPr>
    </w:p>
    <w:p w14:paraId="23A787FB" w14:textId="31CF13CA" w:rsidR="002041E2" w:rsidRDefault="767F3F4A" w:rsidP="767F3F4A">
      <w:pPr>
        <w:ind w:firstLine="720"/>
        <w:rPr>
          <w:noProof/>
          <w:lang w:val="sr-Latn-RS"/>
        </w:rPr>
      </w:pPr>
      <w:r w:rsidRPr="767F3F4A">
        <w:rPr>
          <w:noProof/>
          <w:lang w:val="sr-Latn-RS"/>
        </w:rPr>
        <w:t>Efikasan upit takođe treba da poboljša selektivnost (</w:t>
      </w:r>
      <w:r w:rsidRPr="767F3F4A">
        <w:rPr>
          <w:i/>
          <w:iCs/>
          <w:noProof/>
          <w:lang w:val="sr-Latn-RS"/>
        </w:rPr>
        <w:t>selectivity</w:t>
      </w:r>
      <w:r w:rsidRPr="767F3F4A">
        <w:rPr>
          <w:noProof/>
          <w:lang w:val="sr-Latn-RS"/>
        </w:rPr>
        <w:t>). Selektivnost se može definisati kao sposobnost upita da suzi rezultat koristeći indeks. Zbog sigurnosti, upiti bi trebali ograničiti broj mogućih dokumenata sa indeksiranim poljem. Selektivnost je uglavnom povezana sa složenim indeksom koji uključuje polje niske selektivnosti i drugo polje. Na primer, ako su dati sledeći podaci:</w:t>
      </w:r>
    </w:p>
    <w:p w14:paraId="7036F07D" w14:textId="372C8A21" w:rsidR="002041E2" w:rsidRDefault="002041E2" w:rsidP="767F3F4A">
      <w:pPr>
        <w:jc w:val="center"/>
        <w:rPr>
          <w:noProof/>
          <w:lang w:val="sr-Latn-RS"/>
        </w:rPr>
      </w:pPr>
      <w:r>
        <w:rPr>
          <w:noProof/>
        </w:rPr>
        <w:drawing>
          <wp:inline distT="0" distB="0" distL="0" distR="0" wp14:anchorId="26CA1F70" wp14:editId="03DA5DEF">
            <wp:extent cx="5274310" cy="6286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2">
                      <a:extLst>
                        <a:ext uri="{28A0092B-C50C-407E-A947-70E740481C1C}">
                          <a14:useLocalDpi xmlns:a14="http://schemas.microsoft.com/office/drawing/2010/main" val="0"/>
                        </a:ext>
                      </a:extLst>
                    </a:blip>
                    <a:stretch>
                      <a:fillRect/>
                    </a:stretch>
                  </pic:blipFill>
                  <pic:spPr>
                    <a:xfrm>
                      <a:off x="0" y="0"/>
                      <a:ext cx="5274310" cy="628650"/>
                    </a:xfrm>
                    <a:prstGeom prst="rect">
                      <a:avLst/>
                    </a:prstGeom>
                  </pic:spPr>
                </pic:pic>
              </a:graphicData>
            </a:graphic>
          </wp:inline>
        </w:drawing>
      </w:r>
    </w:p>
    <w:p w14:paraId="42BBE92F" w14:textId="221668F0" w:rsidR="002041E2" w:rsidRDefault="21142F0B" w:rsidP="767F3F4A">
      <w:pPr>
        <w:ind w:firstLine="720"/>
        <w:rPr>
          <w:noProof/>
          <w:lang w:val="sr-Latn-RS"/>
        </w:rPr>
      </w:pPr>
      <w:r w:rsidRPr="21142F0B">
        <w:rPr>
          <w:noProof/>
          <w:lang w:val="sr-Latn-RS"/>
        </w:rPr>
        <w:t>Upit {a: 7, b: "cd"} će se skenirati kroz dva dokumenta da bi vratio jedan odgovarajući dokument. Naravno, u slučaju da su podaci za traženu vrednost ravnomerno raspoređeni.</w:t>
      </w:r>
    </w:p>
    <w:p w14:paraId="3901B13D" w14:textId="3C7BAD75" w:rsidR="002041E2" w:rsidRDefault="002041E2" w:rsidP="767F3F4A">
      <w:pPr>
        <w:jc w:val="center"/>
        <w:rPr>
          <w:noProof/>
          <w:lang w:val="sr-Latn-RS"/>
        </w:rPr>
      </w:pPr>
      <w:r>
        <w:rPr>
          <w:noProof/>
        </w:rPr>
        <w:drawing>
          <wp:inline distT="0" distB="0" distL="0" distR="0" wp14:anchorId="13DB0C9B" wp14:editId="1A88000A">
            <wp:extent cx="5274310" cy="6388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53">
                      <a:extLst>
                        <a:ext uri="{28A0092B-C50C-407E-A947-70E740481C1C}">
                          <a14:useLocalDpi xmlns:a14="http://schemas.microsoft.com/office/drawing/2010/main" val="0"/>
                        </a:ext>
                      </a:extLst>
                    </a:blip>
                    <a:stretch>
                      <a:fillRect/>
                    </a:stretch>
                  </pic:blipFill>
                  <pic:spPr>
                    <a:xfrm>
                      <a:off x="0" y="0"/>
                      <a:ext cx="5274310" cy="638810"/>
                    </a:xfrm>
                    <a:prstGeom prst="rect">
                      <a:avLst/>
                    </a:prstGeom>
                  </pic:spPr>
                </pic:pic>
              </a:graphicData>
            </a:graphic>
          </wp:inline>
        </w:drawing>
      </w:r>
    </w:p>
    <w:p w14:paraId="6FBA2696" w14:textId="1C5BDC47" w:rsidR="00B85017" w:rsidRDefault="767F3F4A" w:rsidP="767F3F4A">
      <w:pPr>
        <w:ind w:firstLine="720"/>
        <w:rPr>
          <w:noProof/>
          <w:lang w:val="sr-Latn-RS"/>
        </w:rPr>
      </w:pPr>
      <w:r w:rsidRPr="767F3F4A">
        <w:rPr>
          <w:noProof/>
          <w:lang w:val="sr-Latn-RS"/>
        </w:rPr>
        <w:t>Upit {a: 7, b: "cd"} će se skenirati kroz jedan dokument i vratiti ovaj dokument. Stoga će za to biti potrebno kraće vreme od prve strukture podataka.</w:t>
      </w:r>
    </w:p>
    <w:p w14:paraId="0B1E5435" w14:textId="62A12B6B" w:rsidR="00B85017" w:rsidRDefault="767F3F4A" w:rsidP="767F3F4A">
      <w:pPr>
        <w:pStyle w:val="Heading5"/>
        <w:rPr>
          <w:noProof/>
          <w:lang w:val="sr-Latn-RS"/>
        </w:rPr>
      </w:pPr>
      <w:r w:rsidRPr="767F3F4A">
        <w:rPr>
          <w:noProof/>
          <w:lang w:val="sr-Latn-RS"/>
        </w:rPr>
        <w:t>Obezbeđivanje resursa</w:t>
      </w:r>
    </w:p>
    <w:p w14:paraId="5C0B9318" w14:textId="5E658CD4" w:rsidR="00F2371E" w:rsidRDefault="767F3F4A" w:rsidP="767F3F4A">
      <w:pPr>
        <w:ind w:firstLine="720"/>
        <w:rPr>
          <w:noProof/>
          <w:lang w:val="sr-Latn-RS"/>
        </w:rPr>
      </w:pPr>
      <w:r w:rsidRPr="767F3F4A">
        <w:rPr>
          <w:noProof/>
          <w:lang w:val="sr-Latn-RS"/>
        </w:rPr>
        <w:t>Neadekvatna memorija za skladištenje, RAM i drugi operativni parametri mogu drastično smanjiti performanse MongoDB-a. Za pravilan i efikasan rad potrebno je obezbediti odgovarajuće resurse (</w:t>
      </w:r>
      <w:r w:rsidRPr="767F3F4A">
        <w:rPr>
          <w:b/>
          <w:bCs/>
          <w:i/>
          <w:iCs/>
          <w:noProof/>
          <w:lang w:val="sr-Latn-RS"/>
        </w:rPr>
        <w:t>Resources Provisioning</w:t>
      </w:r>
      <w:r w:rsidRPr="767F3F4A">
        <w:rPr>
          <w:noProof/>
          <w:lang w:val="sr-Latn-RS"/>
        </w:rPr>
        <w:t>). Na primer, ako je broj korisničkih veza veoma veliki, to će ometati sposobnost serverske aplikacije da blagovremeno obradi zahteve. Jedna od ključnih stvari za nadgledanje u MongoDB-u, kojom se može dobiti pregled o tome koji ograničeni resursi su na raspolaganju i kako ih se mogu prilagoditi specifikacijama. Za veliki broj istovremenih zahteva za aplikacijama, sistem baze podataka će biti nadjačan u skladu sa zahtevima.</w:t>
      </w:r>
    </w:p>
    <w:p w14:paraId="78D87BAD" w14:textId="7FA442D6" w:rsidR="00F2371E" w:rsidRDefault="767F3F4A" w:rsidP="767F3F4A">
      <w:pPr>
        <w:pStyle w:val="Heading5"/>
        <w:rPr>
          <w:noProof/>
          <w:lang w:val="sr-Latn-RS"/>
        </w:rPr>
      </w:pPr>
      <w:r w:rsidRPr="767F3F4A">
        <w:rPr>
          <w:noProof/>
          <w:lang w:val="sr-Latn-RS"/>
        </w:rPr>
        <w:t>Efikasne tehnike upita</w:t>
      </w:r>
    </w:p>
    <w:p w14:paraId="5BA51828" w14:textId="71C183FB" w:rsidR="00F2371E" w:rsidRDefault="767F3F4A" w:rsidP="767F3F4A">
      <w:pPr>
        <w:ind w:firstLine="720"/>
        <w:rPr>
          <w:noProof/>
          <w:lang w:val="sr-Latn-RS"/>
        </w:rPr>
      </w:pPr>
      <w:r w:rsidRPr="767F3F4A">
        <w:rPr>
          <w:noProof/>
          <w:lang w:val="sr-Latn-RS"/>
        </w:rPr>
        <w:t>Pored kreiranja indeksiranih upita i korišćenja selektivnosti upita (</w:t>
      </w:r>
      <w:r w:rsidRPr="767F3F4A">
        <w:rPr>
          <w:i/>
          <w:iCs/>
          <w:noProof/>
          <w:lang w:val="sr-Latn-RS"/>
        </w:rPr>
        <w:t>Query Selectivity</w:t>
      </w:r>
      <w:r w:rsidRPr="767F3F4A">
        <w:rPr>
          <w:noProof/>
          <w:lang w:val="sr-Latn-RS"/>
        </w:rPr>
        <w:t>), kao što je gore razmotreno, postoje i drugi koncepti koji se mogu koristiti da bi se učvrstili i učinili upite efikasnim (</w:t>
      </w:r>
      <w:r w:rsidRPr="767F3F4A">
        <w:rPr>
          <w:b/>
          <w:bCs/>
          <w:i/>
          <w:iCs/>
          <w:noProof/>
          <w:lang w:val="sr-Latn-RS"/>
        </w:rPr>
        <w:t>Efficient Query Techniques</w:t>
      </w:r>
      <w:r w:rsidRPr="767F3F4A">
        <w:rPr>
          <w:noProof/>
          <w:lang w:val="sr-Latn-RS"/>
        </w:rPr>
        <w:t>).</w:t>
      </w:r>
    </w:p>
    <w:p w14:paraId="36216EBC" w14:textId="5004FFE1" w:rsidR="00576242" w:rsidRPr="00576242" w:rsidRDefault="767F3F4A" w:rsidP="767F3F4A">
      <w:pPr>
        <w:pStyle w:val="Heading6"/>
        <w:rPr>
          <w:noProof/>
          <w:lang w:val="sr-Latn-RS"/>
        </w:rPr>
      </w:pPr>
      <w:r w:rsidRPr="767F3F4A">
        <w:rPr>
          <w:noProof/>
          <w:lang w:val="sr-Latn-RS"/>
        </w:rPr>
        <w:t>Korišćenje pokrivenog upita</w:t>
      </w:r>
    </w:p>
    <w:p w14:paraId="27F13330" w14:textId="4B2A7907" w:rsidR="00576242" w:rsidRDefault="767F3F4A" w:rsidP="767F3F4A">
      <w:pPr>
        <w:ind w:firstLine="720"/>
        <w:rPr>
          <w:noProof/>
          <w:lang w:val="sr-Latn-RS"/>
        </w:rPr>
      </w:pPr>
      <w:r w:rsidRPr="767F3F4A">
        <w:rPr>
          <w:noProof/>
          <w:lang w:val="sr-Latn-RS"/>
        </w:rPr>
        <w:t>Pokriveni upit je onaj koji je uvek potpuno zadovoljan indeksom, stoga ne treba ispitivati nijedan dokument. Pokriveni upit bi stoga trebao imati sva polja kao deo indeksa i za posledicu bi rezultat trebao sadržati sva ova polja.</w:t>
      </w:r>
    </w:p>
    <w:p w14:paraId="3771EEA4" w14:textId="36591FBD" w:rsidR="00576242" w:rsidRDefault="767F3F4A" w:rsidP="767F3F4A">
      <w:pPr>
        <w:ind w:firstLine="720"/>
        <w:rPr>
          <w:noProof/>
          <w:lang w:val="sr-Latn-RS"/>
        </w:rPr>
      </w:pPr>
      <w:r w:rsidRPr="767F3F4A">
        <w:rPr>
          <w:noProof/>
          <w:lang w:val="sr-Latn-RS"/>
        </w:rPr>
        <w:t>Na primer:</w:t>
      </w:r>
    </w:p>
    <w:p w14:paraId="14235C19" w14:textId="185EF68A" w:rsidR="00576242" w:rsidRDefault="00576242" w:rsidP="767F3F4A">
      <w:pPr>
        <w:jc w:val="center"/>
        <w:rPr>
          <w:noProof/>
          <w:lang w:val="sr-Latn-RS"/>
        </w:rPr>
      </w:pPr>
      <w:r>
        <w:rPr>
          <w:noProof/>
        </w:rPr>
        <w:drawing>
          <wp:inline distT="0" distB="0" distL="0" distR="0" wp14:anchorId="108A7CCF" wp14:editId="7AF80B9D">
            <wp:extent cx="5274310" cy="3175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54">
                      <a:extLst>
                        <a:ext uri="{28A0092B-C50C-407E-A947-70E740481C1C}">
                          <a14:useLocalDpi xmlns:a14="http://schemas.microsoft.com/office/drawing/2010/main" val="0"/>
                        </a:ext>
                      </a:extLst>
                    </a:blip>
                    <a:stretch>
                      <a:fillRect/>
                    </a:stretch>
                  </pic:blipFill>
                  <pic:spPr>
                    <a:xfrm>
                      <a:off x="0" y="0"/>
                      <a:ext cx="5274310" cy="317500"/>
                    </a:xfrm>
                    <a:prstGeom prst="rect">
                      <a:avLst/>
                    </a:prstGeom>
                  </pic:spPr>
                </pic:pic>
              </a:graphicData>
            </a:graphic>
          </wp:inline>
        </w:drawing>
      </w:r>
    </w:p>
    <w:p w14:paraId="0E24BA11" w14:textId="78302A6A" w:rsidR="00576242" w:rsidRDefault="00576242" w:rsidP="767F3F4A">
      <w:pPr>
        <w:rPr>
          <w:noProof/>
          <w:lang w:val="sr-Latn-RS"/>
        </w:rPr>
      </w:pPr>
      <w:r>
        <w:tab/>
      </w:r>
      <w:r w:rsidRPr="767F3F4A">
        <w:rPr>
          <w:noProof/>
          <w:lang w:val="sr-Latn-RS"/>
        </w:rPr>
        <w:t>Ukoliko se kreira indeks za ovu kolekciju:</w:t>
      </w:r>
    </w:p>
    <w:p w14:paraId="6AD828E7" w14:textId="24161EC3" w:rsidR="00576242" w:rsidRDefault="00576242" w:rsidP="767F3F4A">
      <w:pPr>
        <w:rPr>
          <w:noProof/>
          <w:lang w:val="sr-Latn-RS"/>
        </w:rPr>
      </w:pPr>
      <w:r>
        <w:rPr>
          <w:noProof/>
        </w:rPr>
        <w:lastRenderedPageBreak/>
        <w:drawing>
          <wp:inline distT="0" distB="0" distL="0" distR="0" wp14:anchorId="0D576780" wp14:editId="023E987B">
            <wp:extent cx="5274310" cy="3251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5274310" cy="325120"/>
                    </a:xfrm>
                    <a:prstGeom prst="rect">
                      <a:avLst/>
                    </a:prstGeom>
                  </pic:spPr>
                </pic:pic>
              </a:graphicData>
            </a:graphic>
          </wp:inline>
        </w:drawing>
      </w:r>
    </w:p>
    <w:p w14:paraId="7FA6D8D5" w14:textId="5894D0D9" w:rsidR="00576242" w:rsidRDefault="767F3F4A" w:rsidP="767F3F4A">
      <w:pPr>
        <w:ind w:firstLine="720"/>
        <w:rPr>
          <w:noProof/>
          <w:lang w:val="sr-Latn-RS"/>
        </w:rPr>
      </w:pPr>
      <w:r w:rsidRPr="767F3F4A">
        <w:rPr>
          <w:noProof/>
          <w:lang w:val="sr-Latn-RS"/>
        </w:rPr>
        <w:t>Imajući u vidu operaciju pronalaženja, ovaj indeks će pokriti ovaj upit i vratiti samo polje proizvoda i vrednosti.</w:t>
      </w:r>
    </w:p>
    <w:p w14:paraId="601CF291" w14:textId="0FEAAED6" w:rsidR="00576242" w:rsidRDefault="00576242" w:rsidP="767F3F4A">
      <w:pPr>
        <w:jc w:val="center"/>
        <w:rPr>
          <w:noProof/>
          <w:lang w:val="sr-Latn-RS"/>
        </w:rPr>
      </w:pPr>
      <w:r>
        <w:rPr>
          <w:noProof/>
        </w:rPr>
        <w:drawing>
          <wp:inline distT="0" distB="0" distL="0" distR="0" wp14:anchorId="5F9C87B4" wp14:editId="10198DEE">
            <wp:extent cx="5274310" cy="360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56">
                      <a:extLst>
                        <a:ext uri="{28A0092B-C50C-407E-A947-70E740481C1C}">
                          <a14:useLocalDpi xmlns:a14="http://schemas.microsoft.com/office/drawing/2010/main" val="0"/>
                        </a:ext>
                      </a:extLst>
                    </a:blip>
                    <a:stretch>
                      <a:fillRect/>
                    </a:stretch>
                  </pic:blipFill>
                  <pic:spPr>
                    <a:xfrm>
                      <a:off x="0" y="0"/>
                      <a:ext cx="5274310" cy="360045"/>
                    </a:xfrm>
                    <a:prstGeom prst="rect">
                      <a:avLst/>
                    </a:prstGeom>
                  </pic:spPr>
                </pic:pic>
              </a:graphicData>
            </a:graphic>
          </wp:inline>
        </w:drawing>
      </w:r>
    </w:p>
    <w:p w14:paraId="09727E00" w14:textId="32DC6209" w:rsidR="00FB5F2D" w:rsidRDefault="767F3F4A" w:rsidP="767F3F4A">
      <w:pPr>
        <w:pStyle w:val="Heading6"/>
        <w:rPr>
          <w:noProof/>
          <w:lang w:val="sr-Latn-RS"/>
        </w:rPr>
      </w:pPr>
      <w:r w:rsidRPr="767F3F4A">
        <w:rPr>
          <w:noProof/>
          <w:lang w:val="sr-Latn-RS"/>
        </w:rPr>
        <w:t>Notacija tačaka</w:t>
      </w:r>
    </w:p>
    <w:p w14:paraId="4CFA93A9" w14:textId="79796D6B" w:rsidR="00FB5F2D" w:rsidRDefault="767F3F4A" w:rsidP="767F3F4A">
      <w:pPr>
        <w:ind w:firstLine="720"/>
        <w:rPr>
          <w:noProof/>
          <w:lang w:val="sr-Latn-RS"/>
        </w:rPr>
      </w:pPr>
      <w:r w:rsidRPr="767F3F4A">
        <w:rPr>
          <w:noProof/>
          <w:lang w:val="sr-Latn-RS"/>
        </w:rPr>
        <w:t xml:space="preserve">Za ugrađene dokumente koristi se notacija tačaka (.). Oznaka tačka pomaže u pristupu elementima niza i poljima ugrađenog dokumenta. Dat je sledeći primer. </w:t>
      </w:r>
    </w:p>
    <w:p w14:paraId="5BD73989" w14:textId="43FFA218" w:rsidR="00FB5F2D" w:rsidRDefault="767F3F4A" w:rsidP="767F3F4A">
      <w:pPr>
        <w:ind w:firstLine="720"/>
        <w:rPr>
          <w:noProof/>
          <w:lang w:val="sr-Latn-RS"/>
        </w:rPr>
      </w:pPr>
      <w:r w:rsidRPr="767F3F4A">
        <w:rPr>
          <w:noProof/>
          <w:lang w:val="sr-Latn-RS"/>
        </w:rPr>
        <w:t>Pristupanje nizu:</w:t>
      </w:r>
    </w:p>
    <w:p w14:paraId="40FA5B8B" w14:textId="055ADB88" w:rsidR="00FB5F2D" w:rsidRDefault="00FB5F2D" w:rsidP="767F3F4A">
      <w:pPr>
        <w:jc w:val="center"/>
        <w:rPr>
          <w:noProof/>
          <w:lang w:val="sr-Latn-RS"/>
        </w:rPr>
      </w:pPr>
      <w:r>
        <w:rPr>
          <w:noProof/>
        </w:rPr>
        <w:drawing>
          <wp:inline distT="0" distB="0" distL="0" distR="0" wp14:anchorId="67FDF7DD" wp14:editId="32229DDC">
            <wp:extent cx="5274310" cy="5810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57">
                      <a:extLst>
                        <a:ext uri="{28A0092B-C50C-407E-A947-70E740481C1C}">
                          <a14:useLocalDpi xmlns:a14="http://schemas.microsoft.com/office/drawing/2010/main" val="0"/>
                        </a:ext>
                      </a:extLst>
                    </a:blip>
                    <a:stretch>
                      <a:fillRect/>
                    </a:stretch>
                  </pic:blipFill>
                  <pic:spPr>
                    <a:xfrm>
                      <a:off x="0" y="0"/>
                      <a:ext cx="5274310" cy="581025"/>
                    </a:xfrm>
                    <a:prstGeom prst="rect">
                      <a:avLst/>
                    </a:prstGeom>
                  </pic:spPr>
                </pic:pic>
              </a:graphicData>
            </a:graphic>
          </wp:inline>
        </w:drawing>
      </w:r>
    </w:p>
    <w:p w14:paraId="09A4938D" w14:textId="413705B4" w:rsidR="005258F9" w:rsidRDefault="005258F9" w:rsidP="767F3F4A">
      <w:pPr>
        <w:rPr>
          <w:noProof/>
          <w:lang w:val="sr-Latn-RS"/>
        </w:rPr>
      </w:pPr>
      <w:r>
        <w:tab/>
      </w:r>
      <w:r w:rsidRPr="767F3F4A">
        <w:rPr>
          <w:noProof/>
          <w:lang w:val="sr-Latn-RS"/>
        </w:rPr>
        <w:t xml:space="preserve">Da se navede četvrti element niza koristi se komanda: </w:t>
      </w:r>
    </w:p>
    <w:p w14:paraId="25B71BF8" w14:textId="681FAA07" w:rsidR="00FB5F2D" w:rsidRDefault="00FB5F2D" w:rsidP="767F3F4A">
      <w:pPr>
        <w:jc w:val="center"/>
        <w:rPr>
          <w:noProof/>
          <w:lang w:val="sr-Latn-RS"/>
        </w:rPr>
      </w:pPr>
      <w:r>
        <w:rPr>
          <w:noProof/>
        </w:rPr>
        <w:drawing>
          <wp:inline distT="0" distB="0" distL="0" distR="0" wp14:anchorId="01E37141" wp14:editId="1AF5985F">
            <wp:extent cx="5274310" cy="3898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58">
                      <a:extLst>
                        <a:ext uri="{28A0092B-C50C-407E-A947-70E740481C1C}">
                          <a14:useLocalDpi xmlns:a14="http://schemas.microsoft.com/office/drawing/2010/main" val="0"/>
                        </a:ext>
                      </a:extLst>
                    </a:blip>
                    <a:stretch>
                      <a:fillRect/>
                    </a:stretch>
                  </pic:blipFill>
                  <pic:spPr>
                    <a:xfrm>
                      <a:off x="0" y="0"/>
                      <a:ext cx="5274310" cy="389890"/>
                    </a:xfrm>
                    <a:prstGeom prst="rect">
                      <a:avLst/>
                    </a:prstGeom>
                  </pic:spPr>
                </pic:pic>
              </a:graphicData>
            </a:graphic>
          </wp:inline>
        </w:drawing>
      </w:r>
    </w:p>
    <w:p w14:paraId="21CAC036" w14:textId="26F0F7B0" w:rsidR="005258F9" w:rsidRDefault="005258F9" w:rsidP="767F3F4A">
      <w:pPr>
        <w:rPr>
          <w:noProof/>
          <w:lang w:val="sr-Latn-RS"/>
        </w:rPr>
      </w:pPr>
      <w:r>
        <w:tab/>
      </w:r>
      <w:r w:rsidRPr="767F3F4A">
        <w:rPr>
          <w:noProof/>
          <w:lang w:val="sr-Latn-RS"/>
        </w:rPr>
        <w:t>Pristupanje nizu objekata se vrši naredbom:</w:t>
      </w:r>
    </w:p>
    <w:p w14:paraId="0DE7903F" w14:textId="0B58B702" w:rsidR="00FB5F2D" w:rsidRDefault="00FB5F2D" w:rsidP="767F3F4A">
      <w:pPr>
        <w:jc w:val="center"/>
        <w:rPr>
          <w:noProof/>
          <w:lang w:val="sr-Latn-RS"/>
        </w:rPr>
      </w:pPr>
      <w:r>
        <w:rPr>
          <w:noProof/>
        </w:rPr>
        <w:drawing>
          <wp:inline distT="0" distB="0" distL="0" distR="0" wp14:anchorId="36DD7648" wp14:editId="56682817">
            <wp:extent cx="5274310" cy="8566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59">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65716DCA" w14:textId="31DF8C8C" w:rsidR="005258F9" w:rsidRDefault="005258F9" w:rsidP="767F3F4A">
      <w:pPr>
        <w:rPr>
          <w:noProof/>
          <w:lang w:val="sr-Latn-RS"/>
        </w:rPr>
      </w:pPr>
      <w:r>
        <w:tab/>
      </w:r>
      <w:r w:rsidRPr="767F3F4A">
        <w:rPr>
          <w:noProof/>
          <w:lang w:val="sr-Latn-RS"/>
        </w:rPr>
        <w:t>Da bi se odredio naziv polja koristi se sledeća naredba:</w:t>
      </w:r>
    </w:p>
    <w:p w14:paraId="663B47B2" w14:textId="36FD61F4" w:rsidR="00FB5F2D" w:rsidRDefault="00FB5F2D" w:rsidP="767F3F4A">
      <w:pPr>
        <w:jc w:val="center"/>
        <w:rPr>
          <w:noProof/>
          <w:lang w:val="sr-Latn-RS"/>
        </w:rPr>
      </w:pPr>
      <w:r>
        <w:rPr>
          <w:noProof/>
        </w:rPr>
        <w:drawing>
          <wp:inline distT="0" distB="0" distL="0" distR="0" wp14:anchorId="10114469" wp14:editId="4F8FD11B">
            <wp:extent cx="5274310" cy="3638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5274310" cy="363855"/>
                    </a:xfrm>
                    <a:prstGeom prst="rect">
                      <a:avLst/>
                    </a:prstGeom>
                  </pic:spPr>
                </pic:pic>
              </a:graphicData>
            </a:graphic>
          </wp:inline>
        </w:drawing>
      </w:r>
    </w:p>
    <w:p w14:paraId="31A38ED4" w14:textId="575A02A4" w:rsidR="00FB5F2D" w:rsidRDefault="767F3F4A" w:rsidP="767F3F4A">
      <w:pPr>
        <w:pStyle w:val="Heading6"/>
        <w:rPr>
          <w:noProof/>
          <w:lang w:val="sr-Latn-RS"/>
        </w:rPr>
      </w:pPr>
      <w:r w:rsidRPr="767F3F4A">
        <w:rPr>
          <w:noProof/>
          <w:lang w:val="sr-Latn-RS"/>
        </w:rPr>
        <w:t>Provera pokrivenog upita</w:t>
      </w:r>
    </w:p>
    <w:p w14:paraId="33242C70" w14:textId="0F1A5250" w:rsidR="00FB5F2D" w:rsidRDefault="767F3F4A" w:rsidP="767F3F4A">
      <w:pPr>
        <w:ind w:firstLine="720"/>
        <w:rPr>
          <w:noProof/>
          <w:lang w:val="sr-Latn-RS"/>
        </w:rPr>
      </w:pPr>
      <w:r w:rsidRPr="767F3F4A">
        <w:rPr>
          <w:noProof/>
          <w:lang w:val="sr-Latn-RS"/>
        </w:rPr>
        <w:t xml:space="preserve">Provera da li je pokriven upit se vrši funkciojm </w:t>
      </w:r>
      <w:r w:rsidRPr="767F3F4A">
        <w:rPr>
          <w:i/>
          <w:iCs/>
          <w:noProof/>
          <w:lang w:val="sr-Latn-RS"/>
        </w:rPr>
        <w:t>db.collection.explain()</w:t>
      </w:r>
      <w:r w:rsidRPr="767F3F4A">
        <w:rPr>
          <w:noProof/>
          <w:lang w:val="sr-Latn-RS"/>
        </w:rPr>
        <w:t xml:space="preserve">. Ova funkcija će pružiti informacije o izvršavanju drugih operacija. Na primer: </w:t>
      </w:r>
      <w:r w:rsidRPr="767F3F4A">
        <w:rPr>
          <w:i/>
          <w:iCs/>
          <w:noProof/>
          <w:lang w:val="sr-Latn-RS"/>
        </w:rPr>
        <w:t>db.collection.explain().aggregate()</w:t>
      </w:r>
      <w:r w:rsidRPr="767F3F4A">
        <w:rPr>
          <w:noProof/>
          <w:lang w:val="sr-Latn-RS"/>
        </w:rPr>
        <w:t xml:space="preserve">. </w:t>
      </w:r>
    </w:p>
    <w:p w14:paraId="4AF00844" w14:textId="77777777" w:rsidR="0080409F" w:rsidRDefault="0080409F" w:rsidP="767F3F4A">
      <w:pPr>
        <w:ind w:firstLine="720"/>
        <w:rPr>
          <w:noProof/>
          <w:lang w:val="sr-Latn-RS"/>
        </w:rPr>
      </w:pPr>
    </w:p>
    <w:p w14:paraId="7FF5E54F" w14:textId="7B6587B9" w:rsidR="0080409F" w:rsidRDefault="767F3F4A" w:rsidP="767F3F4A">
      <w:pPr>
        <w:ind w:firstLine="720"/>
        <w:rPr>
          <w:noProof/>
          <w:lang w:val="sr-Latn-RS"/>
        </w:rPr>
      </w:pPr>
      <w:r w:rsidRPr="767F3F4A">
        <w:rPr>
          <w:i/>
          <w:iCs/>
          <w:noProof/>
          <w:u w:val="single"/>
          <w:lang w:val="sr-Latn-RS"/>
        </w:rPr>
        <w:t>Zaključak</w:t>
      </w:r>
      <w:r w:rsidRPr="767F3F4A">
        <w:rPr>
          <w:noProof/>
          <w:lang w:val="sr-Latn-RS"/>
        </w:rPr>
        <w:t>:</w:t>
      </w:r>
      <w:r w:rsidR="0080409F">
        <w:tab/>
      </w:r>
      <w:r w:rsidRPr="767F3F4A">
        <w:rPr>
          <w:noProof/>
          <w:lang w:val="sr-Latn-RS"/>
        </w:rPr>
        <w:t>Uopšteno, vrhunska tehnika što se tiče upita je korišćenje indeksa. Upit samo indeksa je mnogo brži od upita dokumenata izvan indeksa. Oni se mogu uklopiti u memoriju, dakle u RAM, a ne u disku. To ih čini dovoljno lakim i brzim da se pribavljaju iz memorije.</w:t>
      </w:r>
    </w:p>
    <w:p w14:paraId="0114C7B6" w14:textId="74D021BF" w:rsidR="004D348E" w:rsidRDefault="767F3F4A" w:rsidP="767F3F4A">
      <w:pPr>
        <w:pStyle w:val="Heading4"/>
        <w:rPr>
          <w:noProof/>
          <w:lang w:val="sr-Latn-RS"/>
        </w:rPr>
      </w:pPr>
      <w:r w:rsidRPr="767F3F4A">
        <w:rPr>
          <w:noProof/>
          <w:lang w:val="sr-Latn-RS"/>
        </w:rPr>
        <w:t>Skladištenje</w:t>
      </w:r>
    </w:p>
    <w:p w14:paraId="6FAB9937" w14:textId="06E7A347" w:rsidR="004D348E" w:rsidRDefault="767F3F4A" w:rsidP="767F3F4A">
      <w:pPr>
        <w:ind w:firstLine="720"/>
        <w:rPr>
          <w:noProof/>
          <w:lang w:val="sr-Latn-RS"/>
        </w:rPr>
      </w:pPr>
      <w:r w:rsidRPr="767F3F4A">
        <w:rPr>
          <w:noProof/>
          <w:lang w:val="sr-Latn-RS"/>
        </w:rPr>
        <w:t>Mehanizam za skladištenje je primarna komponenta MongoDB-a koja je odgovorna za upravljanje podacima. MongoDB obezbeđuje razne mehanizme za skladištenje, omogućavajući da se izaberu oni koji najviše odgovaraju aplikaciji. Dnevnik (</w:t>
      </w:r>
      <w:r w:rsidRPr="767F3F4A">
        <w:rPr>
          <w:i/>
          <w:iCs/>
          <w:noProof/>
          <w:lang w:val="sr-Latn-RS"/>
        </w:rPr>
        <w:t>journal</w:t>
      </w:r>
      <w:r w:rsidRPr="767F3F4A">
        <w:rPr>
          <w:noProof/>
          <w:lang w:val="sr-Latn-RS"/>
        </w:rPr>
        <w:t xml:space="preserve">) je </w:t>
      </w:r>
      <w:r w:rsidRPr="767F3F4A">
        <w:rPr>
          <w:i/>
          <w:iCs/>
          <w:noProof/>
          <w:lang w:val="sr-Latn-RS"/>
        </w:rPr>
        <w:t>log</w:t>
      </w:r>
      <w:r w:rsidRPr="767F3F4A">
        <w:rPr>
          <w:noProof/>
          <w:lang w:val="sr-Latn-RS"/>
        </w:rPr>
        <w:t xml:space="preserve"> koji pomaže bazi podataka da se oporavi u slučaju tvrdog isključivanja (</w:t>
      </w:r>
      <w:r w:rsidRPr="767F3F4A">
        <w:rPr>
          <w:i/>
          <w:iCs/>
          <w:noProof/>
          <w:lang w:val="sr-Latn-RS"/>
        </w:rPr>
        <w:t>hard shutdown</w:t>
      </w:r>
      <w:r w:rsidRPr="767F3F4A">
        <w:rPr>
          <w:noProof/>
          <w:lang w:val="sr-Latn-RS"/>
        </w:rPr>
        <w:t xml:space="preserve">). Postoji nekoliko opcija koje se mogu konfigurisati i koje omogućavaju dnevniku da uspostavi ravnotežu između performansi i pouzdanosti koja funkcioniše za određeni slučaj korišćenja. </w:t>
      </w:r>
      <w:r w:rsidRPr="767F3F4A">
        <w:rPr>
          <w:i/>
          <w:iCs/>
          <w:noProof/>
          <w:lang w:val="sr-Latn-RS"/>
        </w:rPr>
        <w:t>GridFS</w:t>
      </w:r>
      <w:r w:rsidRPr="767F3F4A">
        <w:rPr>
          <w:noProof/>
          <w:lang w:val="sr-Latn-RS"/>
        </w:rPr>
        <w:t xml:space="preserve"> je svestrani sistem za skladištenje </w:t>
      </w:r>
      <w:r w:rsidRPr="767F3F4A">
        <w:rPr>
          <w:noProof/>
          <w:lang w:val="sr-Latn-RS"/>
        </w:rPr>
        <w:lastRenderedPageBreak/>
        <w:t>koji je pogodan za rukovanje velikim datotekama, kao što su one koje prelaze ograničenje veličine dokumenta od 16 MB. [5]</w:t>
      </w:r>
    </w:p>
    <w:p w14:paraId="17BAB9D7" w14:textId="220C1378" w:rsidR="00D77222" w:rsidRDefault="767F3F4A" w:rsidP="767F3F4A">
      <w:pPr>
        <w:pStyle w:val="Heading5"/>
        <w:rPr>
          <w:noProof/>
          <w:lang w:val="sr-Latn-RS"/>
        </w:rPr>
      </w:pPr>
      <w:r w:rsidRPr="767F3F4A">
        <w:rPr>
          <w:noProof/>
          <w:lang w:val="sr-Latn-RS"/>
        </w:rPr>
        <w:t>MongoDB GridFS</w:t>
      </w:r>
    </w:p>
    <w:p w14:paraId="6903B412" w14:textId="784713D3" w:rsidR="00D77222" w:rsidRDefault="767F3F4A" w:rsidP="767F3F4A">
      <w:pPr>
        <w:ind w:firstLine="720"/>
        <w:rPr>
          <w:noProof/>
          <w:lang w:val="sr-Latn-RS"/>
        </w:rPr>
      </w:pPr>
      <w:r w:rsidRPr="767F3F4A">
        <w:rPr>
          <w:noProof/>
          <w:lang w:val="sr-Latn-RS"/>
        </w:rPr>
        <w:t xml:space="preserve">GridFS omogućava skladištenje više podataka u jednom MongoDB dokumentu nego što je dozvoljeno </w:t>
      </w:r>
      <w:r w:rsidRPr="767F3F4A">
        <w:rPr>
          <w:i/>
          <w:iCs/>
          <w:noProof/>
          <w:lang w:val="sr-Latn-RS"/>
        </w:rPr>
        <w:t>BSON</w:t>
      </w:r>
      <w:r w:rsidRPr="767F3F4A">
        <w:rPr>
          <w:noProof/>
          <w:lang w:val="sr-Latn-RS"/>
        </w:rPr>
        <w:t xml:space="preserve"> specifikacijom od 16MB. Ovo omogućava da se zapis baze podataka podeli na odvojene datoteke na disku i može omogućiti neke prilično specifične koristi pored onih koje su navedene u </w:t>
      </w:r>
      <w:r w:rsidRPr="767F3F4A">
        <w:rPr>
          <w:i/>
          <w:iCs/>
          <w:noProof/>
          <w:lang w:val="sr-Latn-RS"/>
        </w:rPr>
        <w:t>GridFS</w:t>
      </w:r>
      <w:r w:rsidRPr="767F3F4A">
        <w:rPr>
          <w:noProof/>
          <w:lang w:val="sr-Latn-RS"/>
        </w:rPr>
        <w:t xml:space="preserve"> dokumentaciji. [6]</w:t>
      </w:r>
    </w:p>
    <w:p w14:paraId="01D0C1FB" w14:textId="77777777" w:rsidR="00D77222" w:rsidRDefault="00D77222" w:rsidP="767F3F4A">
      <w:pPr>
        <w:ind w:firstLine="720"/>
        <w:rPr>
          <w:noProof/>
          <w:lang w:val="sr-Latn-RS"/>
        </w:rPr>
      </w:pPr>
    </w:p>
    <w:p w14:paraId="6985826B" w14:textId="77777777" w:rsidR="006A1FD4" w:rsidRDefault="00D77222" w:rsidP="767F3F4A">
      <w:pPr>
        <w:keepNext/>
        <w:jc w:val="center"/>
        <w:rPr>
          <w:noProof/>
          <w:lang w:val="sr-Latn-RS"/>
        </w:rPr>
      </w:pPr>
      <w:r>
        <w:rPr>
          <w:noProof/>
        </w:rPr>
        <w:drawing>
          <wp:inline distT="0" distB="0" distL="0" distR="0" wp14:anchorId="2EAAF083" wp14:editId="55C00734">
            <wp:extent cx="3784600" cy="1654453"/>
            <wp:effectExtent l="0" t="0" r="635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61">
                      <a:extLst>
                        <a:ext uri="{28A0092B-C50C-407E-A947-70E740481C1C}">
                          <a14:useLocalDpi xmlns:a14="http://schemas.microsoft.com/office/drawing/2010/main" val="0"/>
                        </a:ext>
                      </a:extLst>
                    </a:blip>
                    <a:stretch>
                      <a:fillRect/>
                    </a:stretch>
                  </pic:blipFill>
                  <pic:spPr>
                    <a:xfrm>
                      <a:off x="0" y="0"/>
                      <a:ext cx="3784600" cy="1654453"/>
                    </a:xfrm>
                    <a:prstGeom prst="rect">
                      <a:avLst/>
                    </a:prstGeom>
                  </pic:spPr>
                </pic:pic>
              </a:graphicData>
            </a:graphic>
          </wp:inline>
        </w:drawing>
      </w:r>
    </w:p>
    <w:p w14:paraId="3ACB659C" w14:textId="7C23914A" w:rsidR="00D77222" w:rsidRDefault="767F3F4A" w:rsidP="767F3F4A">
      <w:pPr>
        <w:pStyle w:val="Caption"/>
        <w:jc w:val="center"/>
        <w:rPr>
          <w:noProof/>
          <w:lang w:val="sr-Latn-RS"/>
        </w:rPr>
      </w:pPr>
      <w:r w:rsidRPr="767F3F4A">
        <w:rPr>
          <w:noProof/>
          <w:lang w:val="sr-Latn-RS"/>
        </w:rPr>
        <w:t xml:space="preserve">Slika </w:t>
      </w:r>
      <w:r w:rsidR="006A1FD4" w:rsidRPr="767F3F4A">
        <w:fldChar w:fldCharType="begin"/>
      </w:r>
      <w:r w:rsidR="006A1FD4">
        <w:instrText xml:space="preserve"> SEQ Slika \* ARABIC </w:instrText>
      </w:r>
      <w:r w:rsidR="006A1FD4" w:rsidRPr="767F3F4A">
        <w:fldChar w:fldCharType="separate"/>
      </w:r>
      <w:r w:rsidRPr="767F3F4A">
        <w:rPr>
          <w:noProof/>
        </w:rPr>
        <w:t>16</w:t>
      </w:r>
      <w:r w:rsidR="006A1FD4" w:rsidRPr="767F3F4A">
        <w:rPr>
          <w:noProof/>
        </w:rPr>
        <w:fldChar w:fldCharType="end"/>
      </w:r>
      <w:r w:rsidRPr="767F3F4A">
        <w:rPr>
          <w:noProof/>
          <w:lang w:val="sr-Latn-RS"/>
        </w:rPr>
        <w:t xml:space="preserve"> – GridFS</w:t>
      </w:r>
    </w:p>
    <w:p w14:paraId="0B766251" w14:textId="77777777" w:rsidR="006A1FD4" w:rsidRPr="006A1FD4" w:rsidRDefault="006A1FD4" w:rsidP="767F3F4A">
      <w:pPr>
        <w:rPr>
          <w:noProof/>
          <w:lang w:val="sr-Latn-RS"/>
        </w:rPr>
      </w:pPr>
    </w:p>
    <w:p w14:paraId="29E7F922" w14:textId="09A72CBC" w:rsidR="00D77222" w:rsidRDefault="21142F0B" w:rsidP="767F3F4A">
      <w:pPr>
        <w:ind w:firstLine="720"/>
        <w:rPr>
          <w:noProof/>
          <w:lang w:val="sr-Latn-RS"/>
        </w:rPr>
      </w:pPr>
      <w:r w:rsidRPr="21142F0B">
        <w:rPr>
          <w:noProof/>
          <w:lang w:val="sr-Latn-RS"/>
        </w:rPr>
        <w:t xml:space="preserve">Na primer, sa replikacijom, moguće je da se datoteke razmeštaju na više objekata i da se koriste funkcije za sinhronizaciju MongoDB-a. Međutim, mnogi sistemi datoteka sami na sebe računaju. </w:t>
      </w:r>
    </w:p>
    <w:p w14:paraId="61674FA1" w14:textId="14CA0655" w:rsidR="00822655" w:rsidRDefault="767F3F4A" w:rsidP="767F3F4A">
      <w:pPr>
        <w:pStyle w:val="Heading1"/>
        <w:spacing w:after="0"/>
        <w:rPr>
          <w:noProof/>
          <w:lang w:val="sr-Latn-RS"/>
        </w:rPr>
      </w:pPr>
      <w:bookmarkStart w:id="10" w:name="_Toc69278586"/>
      <w:r w:rsidRPr="767F3F4A">
        <w:rPr>
          <w:noProof/>
          <w:lang w:val="sr-Latn-RS"/>
        </w:rPr>
        <w:t>Praktični deo</w:t>
      </w:r>
      <w:bookmarkEnd w:id="10"/>
    </w:p>
    <w:p w14:paraId="2561B270" w14:textId="77777777" w:rsidR="00392570" w:rsidRPr="00392570" w:rsidRDefault="00392570" w:rsidP="767F3F4A">
      <w:pPr>
        <w:rPr>
          <w:noProof/>
          <w:lang w:val="sr-Latn-RS"/>
        </w:rPr>
      </w:pPr>
    </w:p>
    <w:p w14:paraId="50295238" w14:textId="105E5EE5" w:rsidR="00392570" w:rsidRPr="00392570" w:rsidRDefault="767F3F4A" w:rsidP="767F3F4A">
      <w:pPr>
        <w:ind w:firstLine="720"/>
        <w:rPr>
          <w:noProof/>
          <w:lang w:val="sr-Latn-RS"/>
        </w:rPr>
      </w:pPr>
      <w:r w:rsidRPr="767F3F4A">
        <w:rPr>
          <w:noProof/>
          <w:lang w:val="sr-Latn-RS"/>
        </w:rPr>
        <w:t xml:space="preserve">U nastavku slede primeri nad lokalnom bazom podataka </w:t>
      </w:r>
      <w:r w:rsidRPr="767F3F4A">
        <w:rPr>
          <w:i/>
          <w:iCs/>
          <w:noProof/>
          <w:lang w:val="sr-Latn-RS"/>
        </w:rPr>
        <w:t>WineCellar</w:t>
      </w:r>
      <w:r w:rsidRPr="767F3F4A">
        <w:rPr>
          <w:noProof/>
          <w:lang w:val="sr-Latn-RS"/>
        </w:rPr>
        <w:t xml:space="preserve">, koja skladišti podatke o podrumu vina. Zbog boljeg prikaza podataka i kvalitetnije vizuelizacije, pored </w:t>
      </w:r>
      <w:r w:rsidRPr="767F3F4A">
        <w:rPr>
          <w:i/>
          <w:iCs/>
          <w:noProof/>
          <w:lang w:val="sr-Latn-RS"/>
        </w:rPr>
        <w:t>mongod shell</w:t>
      </w:r>
      <w:r w:rsidRPr="767F3F4A">
        <w:rPr>
          <w:noProof/>
          <w:lang w:val="sr-Latn-RS"/>
        </w:rPr>
        <w:t xml:space="preserve">-a, kao pomoćno okruženje korišćen je </w:t>
      </w:r>
      <w:r w:rsidRPr="767F3F4A">
        <w:rPr>
          <w:i/>
          <w:iCs/>
          <w:noProof/>
          <w:lang w:val="sr-Latn-RS"/>
        </w:rPr>
        <w:t>MongoDB Compass Community</w:t>
      </w:r>
      <w:r w:rsidRPr="767F3F4A">
        <w:rPr>
          <w:noProof/>
          <w:lang w:val="sr-Latn-RS"/>
        </w:rPr>
        <w:t>.</w:t>
      </w:r>
    </w:p>
    <w:p w14:paraId="6C8CBCB3" w14:textId="6E2FFF28" w:rsidR="006A1FD4" w:rsidRPr="006A1FD4" w:rsidRDefault="767F3F4A" w:rsidP="767F3F4A">
      <w:pPr>
        <w:pStyle w:val="Heading3"/>
        <w:rPr>
          <w:noProof/>
          <w:lang w:val="sr-Latn-RS"/>
        </w:rPr>
      </w:pPr>
      <w:bookmarkStart w:id="11" w:name="_Toc69278587"/>
      <w:r w:rsidRPr="767F3F4A">
        <w:rPr>
          <w:noProof/>
          <w:lang w:val="sr-Latn-RS"/>
        </w:rPr>
        <w:t>Primeri</w:t>
      </w:r>
      <w:bookmarkEnd w:id="11"/>
    </w:p>
    <w:p w14:paraId="3DD52E75" w14:textId="62D49120" w:rsidR="006A1FD4" w:rsidRPr="006A1FD4" w:rsidRDefault="006A1FD4" w:rsidP="767F3F4A">
      <w:pPr>
        <w:rPr>
          <w:noProof/>
          <w:lang w:val="sr-Latn-RS"/>
        </w:rPr>
      </w:pPr>
      <w:r>
        <w:tab/>
      </w:r>
      <w:r w:rsidRPr="767F3F4A">
        <w:rPr>
          <w:noProof/>
          <w:lang w:val="sr-Latn-RS"/>
        </w:rPr>
        <w:t xml:space="preserve">Primeri paralelno prate rad u </w:t>
      </w:r>
      <w:r w:rsidRPr="767F3F4A">
        <w:rPr>
          <w:i/>
          <w:iCs/>
          <w:noProof/>
          <w:lang w:val="sr-Latn-RS"/>
        </w:rPr>
        <w:t xml:space="preserve">MongoDB shell </w:t>
      </w:r>
      <w:r w:rsidRPr="767F3F4A">
        <w:rPr>
          <w:noProof/>
          <w:lang w:val="sr-Latn-RS"/>
        </w:rPr>
        <w:t xml:space="preserve">konzolnoj aplikaciji i </w:t>
      </w:r>
      <w:r w:rsidRPr="767F3F4A">
        <w:rPr>
          <w:i/>
          <w:iCs/>
          <w:noProof/>
          <w:lang w:val="sr-Latn-RS"/>
        </w:rPr>
        <w:t xml:space="preserve">MongoDB Compass </w:t>
      </w:r>
      <w:r w:rsidRPr="767F3F4A">
        <w:rPr>
          <w:noProof/>
          <w:lang w:val="sr-Latn-RS"/>
        </w:rPr>
        <w:t xml:space="preserve">okruženju. Najčešće biće korišćene kolekcije </w:t>
      </w:r>
      <w:r w:rsidRPr="767F3F4A">
        <w:rPr>
          <w:i/>
          <w:iCs/>
          <w:noProof/>
          <w:lang w:val="sr-Latn-RS"/>
        </w:rPr>
        <w:t>Wine</w:t>
      </w:r>
      <w:r w:rsidRPr="767F3F4A">
        <w:rPr>
          <w:noProof/>
          <w:lang w:val="sr-Latn-RS"/>
        </w:rPr>
        <w:t xml:space="preserve"> i </w:t>
      </w:r>
      <w:r w:rsidRPr="767F3F4A">
        <w:rPr>
          <w:i/>
          <w:iCs/>
          <w:noProof/>
          <w:lang w:val="sr-Latn-RS"/>
        </w:rPr>
        <w:t>WineType</w:t>
      </w:r>
      <w:r w:rsidRPr="767F3F4A">
        <w:rPr>
          <w:noProof/>
          <w:lang w:val="sr-Latn-RS"/>
        </w:rPr>
        <w:t>, koje čuvaju podatke o vinu odnosno o tipu vina, respektivno.</w:t>
      </w:r>
      <w:r w:rsidR="00D35293" w:rsidRPr="767F3F4A">
        <w:rPr>
          <w:noProof/>
          <w:lang w:val="sr-Latn-RS"/>
        </w:rPr>
        <w:t xml:space="preserve"> Rad je ilustrovan slikama, pri čemu uz svaku sliku stoji odgovarajući tekst u vidu opisa. Ukoliko je potrebno dodatno objašnjenje, </w:t>
      </w:r>
      <w:r w:rsidR="00C11C94" w:rsidRPr="767F3F4A">
        <w:rPr>
          <w:noProof/>
          <w:lang w:val="sr-Latn-RS"/>
        </w:rPr>
        <w:t>biće dato</w:t>
      </w:r>
      <w:r w:rsidR="00D35293" w:rsidRPr="767F3F4A">
        <w:rPr>
          <w:noProof/>
          <w:lang w:val="sr-Latn-RS"/>
        </w:rPr>
        <w:t xml:space="preserve"> iznad </w:t>
      </w:r>
      <w:r w:rsidR="00C11C94" w:rsidRPr="767F3F4A">
        <w:rPr>
          <w:noProof/>
          <w:lang w:val="sr-Latn-RS"/>
        </w:rPr>
        <w:t xml:space="preserve">ili ispod </w:t>
      </w:r>
      <w:r w:rsidR="00D35293" w:rsidRPr="767F3F4A">
        <w:rPr>
          <w:noProof/>
          <w:lang w:val="sr-Latn-RS"/>
        </w:rPr>
        <w:t>odgovarajuće slike.</w:t>
      </w:r>
    </w:p>
    <w:p w14:paraId="699E9521" w14:textId="77777777" w:rsidR="006A1FD4" w:rsidRPr="006A1FD4" w:rsidRDefault="006A1FD4" w:rsidP="767F3F4A">
      <w:pPr>
        <w:rPr>
          <w:noProof/>
          <w:lang w:val="sr-Latn-RS"/>
        </w:rPr>
      </w:pPr>
    </w:p>
    <w:p w14:paraId="5FA3CCC8" w14:textId="77777777" w:rsidR="006A1FD4" w:rsidRDefault="006A1FD4" w:rsidP="767F3F4A">
      <w:pPr>
        <w:keepNext/>
        <w:jc w:val="center"/>
        <w:rPr>
          <w:noProof/>
          <w:lang w:val="sr-Latn-RS"/>
        </w:rPr>
      </w:pPr>
      <w:r>
        <w:rPr>
          <w:noProof/>
        </w:rPr>
        <w:lastRenderedPageBreak/>
        <w:drawing>
          <wp:inline distT="0" distB="0" distL="0" distR="0" wp14:anchorId="4221DFCE" wp14:editId="2F50AE49">
            <wp:extent cx="1850746" cy="1689812"/>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62">
                      <a:extLst>
                        <a:ext uri="{28A0092B-C50C-407E-A947-70E740481C1C}">
                          <a14:useLocalDpi xmlns:a14="http://schemas.microsoft.com/office/drawing/2010/main" val="0"/>
                        </a:ext>
                      </a:extLst>
                    </a:blip>
                    <a:stretch>
                      <a:fillRect/>
                    </a:stretch>
                  </pic:blipFill>
                  <pic:spPr>
                    <a:xfrm>
                      <a:off x="0" y="0"/>
                      <a:ext cx="1850746" cy="1689812"/>
                    </a:xfrm>
                    <a:prstGeom prst="rect">
                      <a:avLst/>
                    </a:prstGeom>
                  </pic:spPr>
                </pic:pic>
              </a:graphicData>
            </a:graphic>
          </wp:inline>
        </w:drawing>
      </w:r>
    </w:p>
    <w:p w14:paraId="180A7C00" w14:textId="6AC5BDF7" w:rsidR="006A1FD4" w:rsidRDefault="767F3F4A" w:rsidP="767F3F4A">
      <w:pPr>
        <w:pStyle w:val="Caption"/>
        <w:jc w:val="center"/>
        <w:rPr>
          <w:noProof/>
          <w:lang w:val="sr-Latn-RS"/>
        </w:rPr>
      </w:pPr>
      <w:r w:rsidRPr="767F3F4A">
        <w:rPr>
          <w:noProof/>
          <w:lang w:val="sr-Latn-RS"/>
        </w:rPr>
        <w:t xml:space="preserve">Slika </w:t>
      </w:r>
      <w:r w:rsidR="006A1FD4" w:rsidRPr="767F3F4A">
        <w:fldChar w:fldCharType="begin"/>
      </w:r>
      <w:r w:rsidR="006A1FD4">
        <w:instrText xml:space="preserve"> SEQ Slika \* ARABIC </w:instrText>
      </w:r>
      <w:r w:rsidR="006A1FD4" w:rsidRPr="767F3F4A">
        <w:fldChar w:fldCharType="separate"/>
      </w:r>
      <w:r w:rsidRPr="767F3F4A">
        <w:rPr>
          <w:noProof/>
        </w:rPr>
        <w:t>17</w:t>
      </w:r>
      <w:r w:rsidR="006A1FD4" w:rsidRPr="767F3F4A">
        <w:rPr>
          <w:noProof/>
        </w:rPr>
        <w:fldChar w:fldCharType="end"/>
      </w:r>
      <w:r w:rsidRPr="767F3F4A">
        <w:rPr>
          <w:noProof/>
          <w:lang w:val="sr-Latn-RS"/>
        </w:rPr>
        <w:t xml:space="preserve"> - Postavljanje baze za rad i pregled kolekcija</w:t>
      </w:r>
    </w:p>
    <w:p w14:paraId="1620A2A8" w14:textId="0E879E33" w:rsidR="006A1FD4" w:rsidRDefault="006A1FD4" w:rsidP="767F3F4A">
      <w:pPr>
        <w:rPr>
          <w:noProof/>
          <w:lang w:val="sr-Latn-RS"/>
        </w:rPr>
      </w:pPr>
    </w:p>
    <w:p w14:paraId="055E1328" w14:textId="77777777" w:rsidR="00B55869" w:rsidRDefault="00B55869" w:rsidP="767F3F4A">
      <w:pPr>
        <w:keepNext/>
        <w:jc w:val="center"/>
        <w:rPr>
          <w:noProof/>
          <w:lang w:val="sr-Latn-RS"/>
        </w:rPr>
      </w:pPr>
      <w:r>
        <w:rPr>
          <w:noProof/>
        </w:rPr>
        <w:drawing>
          <wp:inline distT="0" distB="0" distL="0" distR="0" wp14:anchorId="6C87222C" wp14:editId="0DD47CA4">
            <wp:extent cx="3272348" cy="4740250"/>
            <wp:effectExtent l="0" t="0" r="444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63">
                      <a:extLst>
                        <a:ext uri="{28A0092B-C50C-407E-A947-70E740481C1C}">
                          <a14:useLocalDpi xmlns:a14="http://schemas.microsoft.com/office/drawing/2010/main" val="0"/>
                        </a:ext>
                      </a:extLst>
                    </a:blip>
                    <a:stretch>
                      <a:fillRect/>
                    </a:stretch>
                  </pic:blipFill>
                  <pic:spPr>
                    <a:xfrm>
                      <a:off x="0" y="0"/>
                      <a:ext cx="3272348" cy="4740250"/>
                    </a:xfrm>
                    <a:prstGeom prst="rect">
                      <a:avLst/>
                    </a:prstGeom>
                  </pic:spPr>
                </pic:pic>
              </a:graphicData>
            </a:graphic>
          </wp:inline>
        </w:drawing>
      </w:r>
    </w:p>
    <w:p w14:paraId="03CCBBFC" w14:textId="0C937D47" w:rsidR="00B55869" w:rsidRDefault="767F3F4A" w:rsidP="767F3F4A">
      <w:pPr>
        <w:pStyle w:val="Caption"/>
        <w:jc w:val="center"/>
        <w:rPr>
          <w:noProof/>
          <w:lang w:val="sr-Latn-RS"/>
        </w:rPr>
      </w:pPr>
      <w:r w:rsidRPr="767F3F4A">
        <w:rPr>
          <w:noProof/>
          <w:lang w:val="sr-Latn-RS"/>
        </w:rPr>
        <w:t xml:space="preserve">Slika </w:t>
      </w:r>
      <w:r w:rsidR="00B55869" w:rsidRPr="767F3F4A">
        <w:fldChar w:fldCharType="begin"/>
      </w:r>
      <w:r w:rsidR="00B55869">
        <w:instrText xml:space="preserve"> SEQ Slika \* ARABIC </w:instrText>
      </w:r>
      <w:r w:rsidR="00B55869" w:rsidRPr="767F3F4A">
        <w:fldChar w:fldCharType="separate"/>
      </w:r>
      <w:r w:rsidRPr="767F3F4A">
        <w:rPr>
          <w:noProof/>
        </w:rPr>
        <w:t>18</w:t>
      </w:r>
      <w:r w:rsidR="00B55869" w:rsidRPr="767F3F4A">
        <w:rPr>
          <w:noProof/>
        </w:rPr>
        <w:fldChar w:fldCharType="end"/>
      </w:r>
      <w:r w:rsidRPr="767F3F4A">
        <w:rPr>
          <w:noProof/>
          <w:lang w:val="sr-Latn-RS"/>
        </w:rPr>
        <w:t xml:space="preserve"> - Instanca WineCellar i njene kolekcije</w:t>
      </w:r>
    </w:p>
    <w:p w14:paraId="67BF79DC" w14:textId="155542AA" w:rsidR="00B55869" w:rsidRDefault="00B55869" w:rsidP="767F3F4A">
      <w:pPr>
        <w:jc w:val="center"/>
        <w:rPr>
          <w:noProof/>
          <w:lang w:val="sr-Latn-RS"/>
        </w:rPr>
      </w:pPr>
    </w:p>
    <w:p w14:paraId="4D013C73" w14:textId="77777777" w:rsidR="002222B8" w:rsidRDefault="002222B8" w:rsidP="767F3F4A">
      <w:pPr>
        <w:keepNext/>
        <w:jc w:val="center"/>
        <w:rPr>
          <w:noProof/>
          <w:lang w:val="sr-Latn-RS"/>
        </w:rPr>
      </w:pPr>
      <w:r>
        <w:rPr>
          <w:noProof/>
        </w:rPr>
        <w:lastRenderedPageBreak/>
        <w:drawing>
          <wp:inline distT="0" distB="0" distL="0" distR="0" wp14:anchorId="56A2739D" wp14:editId="5B2BF11F">
            <wp:extent cx="4562057" cy="3467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4562057" cy="3467405"/>
                    </a:xfrm>
                    <a:prstGeom prst="rect">
                      <a:avLst/>
                    </a:prstGeom>
                  </pic:spPr>
                </pic:pic>
              </a:graphicData>
            </a:graphic>
          </wp:inline>
        </w:drawing>
      </w:r>
    </w:p>
    <w:p w14:paraId="02EB3CD1" w14:textId="1D11B6ED" w:rsidR="002B11FB" w:rsidRDefault="767F3F4A" w:rsidP="767F3F4A">
      <w:pPr>
        <w:pStyle w:val="Caption"/>
        <w:jc w:val="center"/>
        <w:rPr>
          <w:noProof/>
          <w:lang w:val="sr-Latn-RS"/>
        </w:rPr>
      </w:pPr>
      <w:r w:rsidRPr="767F3F4A">
        <w:rPr>
          <w:noProof/>
          <w:lang w:val="sr-Latn-RS"/>
        </w:rPr>
        <w:t xml:space="preserve">Slika </w:t>
      </w:r>
      <w:r w:rsidR="002222B8" w:rsidRPr="767F3F4A">
        <w:fldChar w:fldCharType="begin"/>
      </w:r>
      <w:r w:rsidR="002222B8">
        <w:instrText xml:space="preserve"> SEQ Slika \* ARABIC </w:instrText>
      </w:r>
      <w:r w:rsidR="002222B8" w:rsidRPr="767F3F4A">
        <w:fldChar w:fldCharType="separate"/>
      </w:r>
      <w:r w:rsidRPr="767F3F4A">
        <w:rPr>
          <w:noProof/>
        </w:rPr>
        <w:t>19</w:t>
      </w:r>
      <w:r w:rsidR="002222B8" w:rsidRPr="767F3F4A">
        <w:rPr>
          <w:noProof/>
        </w:rPr>
        <w:fldChar w:fldCharType="end"/>
      </w:r>
      <w:r w:rsidRPr="767F3F4A">
        <w:rPr>
          <w:noProof/>
          <w:lang w:val="sr-Latn-RS"/>
        </w:rPr>
        <w:t xml:space="preserve"> - Dodavanje dokumenta u kolekciju Wine</w:t>
      </w:r>
    </w:p>
    <w:p w14:paraId="7EB33F44" w14:textId="3D8F0512" w:rsidR="002222B8" w:rsidRDefault="002222B8" w:rsidP="767F3F4A">
      <w:pPr>
        <w:jc w:val="center"/>
        <w:rPr>
          <w:noProof/>
          <w:lang w:val="sr-Latn-RS"/>
        </w:rPr>
      </w:pPr>
    </w:p>
    <w:p w14:paraId="2972851B" w14:textId="77777777" w:rsidR="002222B8" w:rsidRDefault="002222B8" w:rsidP="767F3F4A">
      <w:pPr>
        <w:keepNext/>
        <w:jc w:val="center"/>
        <w:rPr>
          <w:noProof/>
          <w:lang w:val="sr-Latn-RS"/>
        </w:rPr>
      </w:pPr>
      <w:r>
        <w:rPr>
          <w:noProof/>
        </w:rPr>
        <w:drawing>
          <wp:inline distT="0" distB="0" distL="0" distR="0" wp14:anchorId="64A8DAD4" wp14:editId="018B9E89">
            <wp:extent cx="4551253" cy="4052621"/>
            <wp:effectExtent l="0" t="0" r="190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65">
                      <a:extLst>
                        <a:ext uri="{28A0092B-C50C-407E-A947-70E740481C1C}">
                          <a14:useLocalDpi xmlns:a14="http://schemas.microsoft.com/office/drawing/2010/main" val="0"/>
                        </a:ext>
                      </a:extLst>
                    </a:blip>
                    <a:stretch>
                      <a:fillRect/>
                    </a:stretch>
                  </pic:blipFill>
                  <pic:spPr>
                    <a:xfrm>
                      <a:off x="0" y="0"/>
                      <a:ext cx="4551253" cy="4052621"/>
                    </a:xfrm>
                    <a:prstGeom prst="rect">
                      <a:avLst/>
                    </a:prstGeom>
                  </pic:spPr>
                </pic:pic>
              </a:graphicData>
            </a:graphic>
          </wp:inline>
        </w:drawing>
      </w:r>
    </w:p>
    <w:p w14:paraId="32C256A3" w14:textId="7651011C" w:rsidR="002222B8" w:rsidRDefault="767F3F4A" w:rsidP="767F3F4A">
      <w:pPr>
        <w:pStyle w:val="Caption"/>
        <w:jc w:val="center"/>
        <w:rPr>
          <w:noProof/>
          <w:lang w:val="sr-Latn-RS"/>
        </w:rPr>
      </w:pPr>
      <w:r w:rsidRPr="767F3F4A">
        <w:rPr>
          <w:noProof/>
          <w:lang w:val="sr-Latn-RS"/>
        </w:rPr>
        <w:t xml:space="preserve">Slika </w:t>
      </w:r>
      <w:r w:rsidR="002222B8" w:rsidRPr="767F3F4A">
        <w:fldChar w:fldCharType="begin"/>
      </w:r>
      <w:r w:rsidR="002222B8">
        <w:instrText xml:space="preserve"> SEQ Slika \* ARABIC </w:instrText>
      </w:r>
      <w:r w:rsidR="002222B8" w:rsidRPr="767F3F4A">
        <w:fldChar w:fldCharType="separate"/>
      </w:r>
      <w:r w:rsidRPr="767F3F4A">
        <w:rPr>
          <w:noProof/>
        </w:rPr>
        <w:t>20</w:t>
      </w:r>
      <w:r w:rsidR="002222B8" w:rsidRPr="767F3F4A">
        <w:rPr>
          <w:noProof/>
        </w:rPr>
        <w:fldChar w:fldCharType="end"/>
      </w:r>
      <w:r w:rsidRPr="767F3F4A">
        <w:rPr>
          <w:noProof/>
          <w:lang w:val="sr-Latn-RS"/>
        </w:rPr>
        <w:t xml:space="preserve"> - Dodavanje drugog dokumenta u kolekciju Wine</w:t>
      </w:r>
    </w:p>
    <w:p w14:paraId="3887AC3F" w14:textId="77777777" w:rsidR="002222B8" w:rsidRDefault="002222B8" w:rsidP="767F3F4A">
      <w:pPr>
        <w:keepNext/>
        <w:jc w:val="center"/>
        <w:rPr>
          <w:noProof/>
          <w:lang w:val="sr-Latn-RS"/>
        </w:rPr>
      </w:pPr>
      <w:r>
        <w:rPr>
          <w:noProof/>
        </w:rPr>
        <w:lastRenderedPageBreak/>
        <w:drawing>
          <wp:inline distT="0" distB="0" distL="0" distR="0" wp14:anchorId="3C8BBD81" wp14:editId="2F65CF90">
            <wp:extent cx="5501588" cy="2165299"/>
            <wp:effectExtent l="0" t="0" r="444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66">
                      <a:extLst>
                        <a:ext uri="{28A0092B-C50C-407E-A947-70E740481C1C}">
                          <a14:useLocalDpi xmlns:a14="http://schemas.microsoft.com/office/drawing/2010/main" val="0"/>
                        </a:ext>
                      </a:extLst>
                    </a:blip>
                    <a:stretch>
                      <a:fillRect/>
                    </a:stretch>
                  </pic:blipFill>
                  <pic:spPr>
                    <a:xfrm>
                      <a:off x="0" y="0"/>
                      <a:ext cx="5501588" cy="2165299"/>
                    </a:xfrm>
                    <a:prstGeom prst="rect">
                      <a:avLst/>
                    </a:prstGeom>
                  </pic:spPr>
                </pic:pic>
              </a:graphicData>
            </a:graphic>
          </wp:inline>
        </w:drawing>
      </w:r>
    </w:p>
    <w:p w14:paraId="675601F7" w14:textId="22EE0717" w:rsidR="002222B8" w:rsidRDefault="767F3F4A" w:rsidP="767F3F4A">
      <w:pPr>
        <w:pStyle w:val="Caption"/>
        <w:jc w:val="center"/>
        <w:rPr>
          <w:noProof/>
          <w:lang w:val="sr-Latn-RS"/>
        </w:rPr>
      </w:pPr>
      <w:r w:rsidRPr="767F3F4A">
        <w:rPr>
          <w:noProof/>
          <w:lang w:val="sr-Latn-RS"/>
        </w:rPr>
        <w:t xml:space="preserve">Slika </w:t>
      </w:r>
      <w:r w:rsidR="002222B8" w:rsidRPr="767F3F4A">
        <w:fldChar w:fldCharType="begin"/>
      </w:r>
      <w:r w:rsidR="002222B8">
        <w:instrText xml:space="preserve"> SEQ Slika \* ARABIC </w:instrText>
      </w:r>
      <w:r w:rsidR="002222B8" w:rsidRPr="767F3F4A">
        <w:fldChar w:fldCharType="separate"/>
      </w:r>
      <w:r w:rsidRPr="767F3F4A">
        <w:rPr>
          <w:noProof/>
        </w:rPr>
        <w:t>21</w:t>
      </w:r>
      <w:r w:rsidR="002222B8" w:rsidRPr="767F3F4A">
        <w:rPr>
          <w:noProof/>
        </w:rPr>
        <w:fldChar w:fldCharType="end"/>
      </w:r>
      <w:r w:rsidRPr="767F3F4A">
        <w:rPr>
          <w:noProof/>
          <w:lang w:val="sr-Latn-RS"/>
        </w:rPr>
        <w:t xml:space="preserve"> - Ažuriranje dokumenta u kolekciji Wine</w:t>
      </w:r>
    </w:p>
    <w:p w14:paraId="18ADCA6C" w14:textId="77777777" w:rsidR="002222B8" w:rsidRPr="002222B8" w:rsidRDefault="002222B8" w:rsidP="767F3F4A">
      <w:pPr>
        <w:jc w:val="center"/>
        <w:rPr>
          <w:noProof/>
          <w:lang w:val="sr-Latn-RS"/>
        </w:rPr>
      </w:pPr>
    </w:p>
    <w:p w14:paraId="63ED6216" w14:textId="77777777" w:rsidR="00B55869" w:rsidRDefault="00B55869" w:rsidP="767F3F4A">
      <w:pPr>
        <w:keepNext/>
        <w:jc w:val="center"/>
        <w:rPr>
          <w:noProof/>
          <w:lang w:val="sr-Latn-RS"/>
        </w:rPr>
      </w:pPr>
      <w:r>
        <w:rPr>
          <w:noProof/>
        </w:rPr>
        <w:drawing>
          <wp:inline distT="0" distB="0" distL="0" distR="0" wp14:anchorId="27316AA9" wp14:editId="291AA983">
            <wp:extent cx="4425696" cy="573819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67">
                      <a:extLst>
                        <a:ext uri="{28A0092B-C50C-407E-A947-70E740481C1C}">
                          <a14:useLocalDpi xmlns:a14="http://schemas.microsoft.com/office/drawing/2010/main" val="0"/>
                        </a:ext>
                      </a:extLst>
                    </a:blip>
                    <a:stretch>
                      <a:fillRect/>
                    </a:stretch>
                  </pic:blipFill>
                  <pic:spPr>
                    <a:xfrm>
                      <a:off x="0" y="0"/>
                      <a:ext cx="4425696" cy="5738198"/>
                    </a:xfrm>
                    <a:prstGeom prst="rect">
                      <a:avLst/>
                    </a:prstGeom>
                  </pic:spPr>
                </pic:pic>
              </a:graphicData>
            </a:graphic>
          </wp:inline>
        </w:drawing>
      </w:r>
    </w:p>
    <w:p w14:paraId="64348DD5" w14:textId="115693BA" w:rsidR="00B55869" w:rsidRDefault="767F3F4A" w:rsidP="767F3F4A">
      <w:pPr>
        <w:pStyle w:val="Caption"/>
        <w:jc w:val="center"/>
        <w:rPr>
          <w:noProof/>
          <w:lang w:val="sr-Latn-RS"/>
        </w:rPr>
      </w:pPr>
      <w:r w:rsidRPr="767F3F4A">
        <w:rPr>
          <w:noProof/>
          <w:lang w:val="sr-Latn-RS"/>
        </w:rPr>
        <w:t xml:space="preserve">Slika </w:t>
      </w:r>
      <w:r w:rsidR="00B55869" w:rsidRPr="767F3F4A">
        <w:fldChar w:fldCharType="begin"/>
      </w:r>
      <w:r w:rsidR="00B55869">
        <w:instrText xml:space="preserve"> SEQ Slika \* ARABIC </w:instrText>
      </w:r>
      <w:r w:rsidR="00B55869" w:rsidRPr="767F3F4A">
        <w:fldChar w:fldCharType="separate"/>
      </w:r>
      <w:r w:rsidRPr="767F3F4A">
        <w:rPr>
          <w:noProof/>
        </w:rPr>
        <w:t>22</w:t>
      </w:r>
      <w:r w:rsidR="00B55869" w:rsidRPr="767F3F4A">
        <w:rPr>
          <w:noProof/>
        </w:rPr>
        <w:fldChar w:fldCharType="end"/>
      </w:r>
      <w:r w:rsidRPr="767F3F4A">
        <w:rPr>
          <w:noProof/>
          <w:lang w:val="sr-Latn-RS"/>
        </w:rPr>
        <w:t xml:space="preserve"> - Jednostavan upit primenom filter opcije nad kolekcijom Wine</w:t>
      </w:r>
    </w:p>
    <w:p w14:paraId="2C02F970" w14:textId="092803C0" w:rsidR="00B55869" w:rsidRDefault="00B55869" w:rsidP="767F3F4A">
      <w:pPr>
        <w:jc w:val="center"/>
        <w:rPr>
          <w:noProof/>
          <w:lang w:val="sr-Latn-RS"/>
        </w:rPr>
      </w:pPr>
    </w:p>
    <w:p w14:paraId="02A5F11D" w14:textId="77777777" w:rsidR="00B55869" w:rsidRDefault="00B55869" w:rsidP="767F3F4A">
      <w:pPr>
        <w:keepNext/>
        <w:jc w:val="center"/>
        <w:rPr>
          <w:noProof/>
          <w:lang w:val="sr-Latn-RS"/>
        </w:rPr>
      </w:pPr>
      <w:r>
        <w:rPr>
          <w:noProof/>
        </w:rPr>
        <w:lastRenderedPageBreak/>
        <w:drawing>
          <wp:inline distT="0" distB="0" distL="0" distR="0" wp14:anchorId="640DE1AF" wp14:editId="5DCFBDDF">
            <wp:extent cx="4150118" cy="3796589"/>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68">
                      <a:extLst>
                        <a:ext uri="{28A0092B-C50C-407E-A947-70E740481C1C}">
                          <a14:useLocalDpi xmlns:a14="http://schemas.microsoft.com/office/drawing/2010/main" val="0"/>
                        </a:ext>
                      </a:extLst>
                    </a:blip>
                    <a:stretch>
                      <a:fillRect/>
                    </a:stretch>
                  </pic:blipFill>
                  <pic:spPr>
                    <a:xfrm>
                      <a:off x="0" y="0"/>
                      <a:ext cx="4150118" cy="3796589"/>
                    </a:xfrm>
                    <a:prstGeom prst="rect">
                      <a:avLst/>
                    </a:prstGeom>
                  </pic:spPr>
                </pic:pic>
              </a:graphicData>
            </a:graphic>
          </wp:inline>
        </w:drawing>
      </w:r>
    </w:p>
    <w:p w14:paraId="5F2489DB" w14:textId="1EA74458" w:rsidR="00B55869" w:rsidRPr="00B55869" w:rsidRDefault="767F3F4A" w:rsidP="767F3F4A">
      <w:pPr>
        <w:pStyle w:val="Caption"/>
        <w:jc w:val="center"/>
        <w:rPr>
          <w:noProof/>
          <w:lang w:val="sr-Latn-RS"/>
        </w:rPr>
      </w:pPr>
      <w:r w:rsidRPr="767F3F4A">
        <w:rPr>
          <w:noProof/>
          <w:lang w:val="sr-Latn-RS"/>
        </w:rPr>
        <w:t xml:space="preserve">Slika </w:t>
      </w:r>
      <w:r w:rsidR="00B55869" w:rsidRPr="767F3F4A">
        <w:fldChar w:fldCharType="begin"/>
      </w:r>
      <w:r w:rsidR="00B55869">
        <w:instrText xml:space="preserve"> SEQ Slika \* ARABIC </w:instrText>
      </w:r>
      <w:r w:rsidR="00B55869" w:rsidRPr="767F3F4A">
        <w:fldChar w:fldCharType="separate"/>
      </w:r>
      <w:r w:rsidRPr="767F3F4A">
        <w:rPr>
          <w:noProof/>
        </w:rPr>
        <w:t>23</w:t>
      </w:r>
      <w:r w:rsidR="00B55869" w:rsidRPr="767F3F4A">
        <w:rPr>
          <w:noProof/>
        </w:rPr>
        <w:fldChar w:fldCharType="end"/>
      </w:r>
      <w:r w:rsidRPr="767F3F4A">
        <w:rPr>
          <w:noProof/>
          <w:lang w:val="sr-Latn-RS"/>
        </w:rPr>
        <w:t xml:space="preserve"> - Složeni upit primenom filter, project i sort opcija nad kolekcijom Wine</w:t>
      </w:r>
    </w:p>
    <w:p w14:paraId="2B804033" w14:textId="2462D94C" w:rsidR="002B11FB" w:rsidRDefault="002B11FB" w:rsidP="767F3F4A">
      <w:pPr>
        <w:jc w:val="center"/>
        <w:rPr>
          <w:noProof/>
          <w:lang w:val="sr-Latn-RS"/>
        </w:rPr>
      </w:pPr>
    </w:p>
    <w:p w14:paraId="14E1C525" w14:textId="77777777" w:rsidR="002222B8" w:rsidRDefault="002222B8" w:rsidP="767F3F4A">
      <w:pPr>
        <w:keepNext/>
        <w:jc w:val="center"/>
        <w:rPr>
          <w:noProof/>
          <w:lang w:val="sr-Latn-RS"/>
        </w:rPr>
      </w:pPr>
      <w:r>
        <w:rPr>
          <w:noProof/>
        </w:rPr>
        <w:drawing>
          <wp:inline distT="0" distB="0" distL="0" distR="0" wp14:anchorId="4667CF5D" wp14:editId="489B61B2">
            <wp:extent cx="3906317" cy="2564012"/>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69">
                      <a:extLst>
                        <a:ext uri="{28A0092B-C50C-407E-A947-70E740481C1C}">
                          <a14:useLocalDpi xmlns:a14="http://schemas.microsoft.com/office/drawing/2010/main" val="0"/>
                        </a:ext>
                      </a:extLst>
                    </a:blip>
                    <a:stretch>
                      <a:fillRect/>
                    </a:stretch>
                  </pic:blipFill>
                  <pic:spPr>
                    <a:xfrm>
                      <a:off x="0" y="0"/>
                      <a:ext cx="3906317" cy="2564012"/>
                    </a:xfrm>
                    <a:prstGeom prst="rect">
                      <a:avLst/>
                    </a:prstGeom>
                  </pic:spPr>
                </pic:pic>
              </a:graphicData>
            </a:graphic>
          </wp:inline>
        </w:drawing>
      </w:r>
    </w:p>
    <w:p w14:paraId="7F370422" w14:textId="645C5B49" w:rsidR="002222B8" w:rsidRDefault="767F3F4A" w:rsidP="767F3F4A">
      <w:pPr>
        <w:pStyle w:val="Caption"/>
        <w:jc w:val="center"/>
        <w:rPr>
          <w:noProof/>
          <w:lang w:val="sr-Latn-RS"/>
        </w:rPr>
      </w:pPr>
      <w:r w:rsidRPr="767F3F4A">
        <w:rPr>
          <w:noProof/>
          <w:lang w:val="sr-Latn-RS"/>
        </w:rPr>
        <w:t xml:space="preserve">Slika </w:t>
      </w:r>
      <w:r w:rsidR="002222B8" w:rsidRPr="767F3F4A">
        <w:fldChar w:fldCharType="begin"/>
      </w:r>
      <w:r w:rsidR="002222B8">
        <w:instrText xml:space="preserve"> SEQ Slika \* ARABIC </w:instrText>
      </w:r>
      <w:r w:rsidR="002222B8" w:rsidRPr="767F3F4A">
        <w:fldChar w:fldCharType="separate"/>
      </w:r>
      <w:r w:rsidRPr="767F3F4A">
        <w:rPr>
          <w:noProof/>
        </w:rPr>
        <w:t>24</w:t>
      </w:r>
      <w:r w:rsidR="002222B8" w:rsidRPr="767F3F4A">
        <w:rPr>
          <w:noProof/>
        </w:rPr>
        <w:fldChar w:fldCharType="end"/>
      </w:r>
      <w:r w:rsidRPr="767F3F4A">
        <w:rPr>
          <w:noProof/>
          <w:lang w:val="sr-Latn-RS"/>
        </w:rPr>
        <w:t xml:space="preserve"> - Pregled kolekcije WineType</w:t>
      </w:r>
    </w:p>
    <w:p w14:paraId="1CF4EF21" w14:textId="77777777" w:rsidR="002222B8" w:rsidRDefault="002222B8" w:rsidP="767F3F4A">
      <w:pPr>
        <w:jc w:val="center"/>
        <w:rPr>
          <w:noProof/>
          <w:lang w:val="sr-Latn-RS"/>
        </w:rPr>
      </w:pPr>
    </w:p>
    <w:p w14:paraId="1253FAF4" w14:textId="77777777" w:rsidR="002B11FB" w:rsidRDefault="002B11FB" w:rsidP="767F3F4A">
      <w:pPr>
        <w:keepNext/>
        <w:jc w:val="center"/>
        <w:rPr>
          <w:noProof/>
          <w:lang w:val="sr-Latn-RS"/>
        </w:rPr>
      </w:pPr>
      <w:r>
        <w:rPr>
          <w:noProof/>
        </w:rPr>
        <w:lastRenderedPageBreak/>
        <w:drawing>
          <wp:inline distT="0" distB="0" distL="0" distR="0" wp14:anchorId="143F7A79" wp14:editId="5DF5B1C2">
            <wp:extent cx="3124678" cy="40087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70">
                      <a:extLst>
                        <a:ext uri="{28A0092B-C50C-407E-A947-70E740481C1C}">
                          <a14:useLocalDpi xmlns:a14="http://schemas.microsoft.com/office/drawing/2010/main" val="0"/>
                        </a:ext>
                      </a:extLst>
                    </a:blip>
                    <a:stretch>
                      <a:fillRect/>
                    </a:stretch>
                  </pic:blipFill>
                  <pic:spPr>
                    <a:xfrm>
                      <a:off x="0" y="0"/>
                      <a:ext cx="3124678" cy="4008730"/>
                    </a:xfrm>
                    <a:prstGeom prst="rect">
                      <a:avLst/>
                    </a:prstGeom>
                  </pic:spPr>
                </pic:pic>
              </a:graphicData>
            </a:graphic>
          </wp:inline>
        </w:drawing>
      </w:r>
    </w:p>
    <w:p w14:paraId="550C727E" w14:textId="409A8CB8" w:rsidR="002B11FB" w:rsidRDefault="767F3F4A" w:rsidP="767F3F4A">
      <w:pPr>
        <w:pStyle w:val="Caption"/>
        <w:jc w:val="center"/>
        <w:rPr>
          <w:noProof/>
          <w:lang w:val="sr-Latn-RS"/>
        </w:rPr>
      </w:pPr>
      <w:r w:rsidRPr="767F3F4A">
        <w:rPr>
          <w:noProof/>
          <w:lang w:val="sr-Latn-RS"/>
        </w:rPr>
        <w:t xml:space="preserve">Slika </w:t>
      </w:r>
      <w:r w:rsidR="002B11FB" w:rsidRPr="767F3F4A">
        <w:fldChar w:fldCharType="begin"/>
      </w:r>
      <w:r w:rsidR="002B11FB">
        <w:instrText xml:space="preserve"> SEQ Slika \* ARABIC </w:instrText>
      </w:r>
      <w:r w:rsidR="002B11FB" w:rsidRPr="767F3F4A">
        <w:fldChar w:fldCharType="separate"/>
      </w:r>
      <w:r w:rsidRPr="767F3F4A">
        <w:rPr>
          <w:noProof/>
        </w:rPr>
        <w:t>25</w:t>
      </w:r>
      <w:r w:rsidR="002B11FB" w:rsidRPr="767F3F4A">
        <w:rPr>
          <w:noProof/>
        </w:rPr>
        <w:fldChar w:fldCharType="end"/>
      </w:r>
      <w:r w:rsidRPr="767F3F4A">
        <w:rPr>
          <w:noProof/>
          <w:lang w:val="sr-Latn-RS"/>
        </w:rPr>
        <w:t xml:space="preserve"> - Dodavanje </w:t>
      </w:r>
      <w:r w:rsidRPr="767F3F4A">
        <w:rPr>
          <w:b/>
          <w:bCs/>
          <w:noProof/>
          <w:lang w:val="sr-Latn-RS"/>
        </w:rPr>
        <w:t>unique</w:t>
      </w:r>
      <w:r w:rsidRPr="767F3F4A">
        <w:rPr>
          <w:noProof/>
          <w:lang w:val="sr-Latn-RS"/>
        </w:rPr>
        <w:t xml:space="preserve"> indeksa u kolekciju WineType</w:t>
      </w:r>
    </w:p>
    <w:p w14:paraId="32321635" w14:textId="77777777" w:rsidR="002B11FB" w:rsidRPr="00B55869" w:rsidRDefault="002B11FB" w:rsidP="767F3F4A">
      <w:pPr>
        <w:jc w:val="center"/>
        <w:rPr>
          <w:noProof/>
          <w:lang w:val="sr-Latn-RS"/>
        </w:rPr>
      </w:pPr>
    </w:p>
    <w:p w14:paraId="7B4A1E2D" w14:textId="77777777" w:rsidR="006A1FD4" w:rsidRDefault="006A1FD4" w:rsidP="767F3F4A">
      <w:pPr>
        <w:keepNext/>
        <w:jc w:val="center"/>
        <w:rPr>
          <w:noProof/>
          <w:lang w:val="sr-Latn-RS"/>
        </w:rPr>
      </w:pPr>
      <w:r>
        <w:rPr>
          <w:noProof/>
        </w:rPr>
        <w:drawing>
          <wp:inline distT="0" distB="0" distL="0" distR="0" wp14:anchorId="2D98B915" wp14:editId="5673C0B7">
            <wp:extent cx="2918765" cy="257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71">
                      <a:extLst>
                        <a:ext uri="{28A0092B-C50C-407E-A947-70E740481C1C}">
                          <a14:useLocalDpi xmlns:a14="http://schemas.microsoft.com/office/drawing/2010/main" val="0"/>
                        </a:ext>
                      </a:extLst>
                    </a:blip>
                    <a:stretch>
                      <a:fillRect/>
                    </a:stretch>
                  </pic:blipFill>
                  <pic:spPr>
                    <a:xfrm>
                      <a:off x="0" y="0"/>
                      <a:ext cx="2918765" cy="2577715"/>
                    </a:xfrm>
                    <a:prstGeom prst="rect">
                      <a:avLst/>
                    </a:prstGeom>
                  </pic:spPr>
                </pic:pic>
              </a:graphicData>
            </a:graphic>
          </wp:inline>
        </w:drawing>
      </w:r>
    </w:p>
    <w:p w14:paraId="2B1E1FED" w14:textId="13A84524" w:rsidR="0043622F" w:rsidRDefault="767F3F4A" w:rsidP="767F3F4A">
      <w:pPr>
        <w:pStyle w:val="Caption"/>
        <w:jc w:val="center"/>
        <w:rPr>
          <w:noProof/>
          <w:lang w:val="sr-Latn-RS"/>
        </w:rPr>
      </w:pPr>
      <w:r w:rsidRPr="767F3F4A">
        <w:rPr>
          <w:noProof/>
          <w:lang w:val="sr-Latn-RS"/>
        </w:rPr>
        <w:t xml:space="preserve">Slika </w:t>
      </w:r>
      <w:r w:rsidR="006A1FD4" w:rsidRPr="767F3F4A">
        <w:fldChar w:fldCharType="begin"/>
      </w:r>
      <w:r w:rsidR="006A1FD4">
        <w:instrText xml:space="preserve"> SEQ Slika \* ARABIC </w:instrText>
      </w:r>
      <w:r w:rsidR="006A1FD4" w:rsidRPr="767F3F4A">
        <w:fldChar w:fldCharType="separate"/>
      </w:r>
      <w:r w:rsidRPr="767F3F4A">
        <w:rPr>
          <w:noProof/>
        </w:rPr>
        <w:t>26</w:t>
      </w:r>
      <w:r w:rsidR="006A1FD4" w:rsidRPr="767F3F4A">
        <w:rPr>
          <w:noProof/>
        </w:rPr>
        <w:fldChar w:fldCharType="end"/>
      </w:r>
      <w:r w:rsidRPr="767F3F4A">
        <w:rPr>
          <w:noProof/>
          <w:lang w:val="sr-Latn-RS"/>
        </w:rPr>
        <w:t xml:space="preserve"> - Izlistinani indeksi u kolekciji WineType</w:t>
      </w:r>
    </w:p>
    <w:p w14:paraId="052B1205" w14:textId="605EECF5" w:rsidR="00B55869" w:rsidRDefault="00B55869" w:rsidP="767F3F4A">
      <w:pPr>
        <w:jc w:val="center"/>
        <w:rPr>
          <w:noProof/>
          <w:lang w:val="sr-Latn-RS"/>
        </w:rPr>
      </w:pPr>
    </w:p>
    <w:p w14:paraId="6488328B" w14:textId="77777777" w:rsidR="001B3D63" w:rsidRDefault="001B3D63" w:rsidP="767F3F4A">
      <w:pPr>
        <w:keepNext/>
        <w:jc w:val="center"/>
        <w:rPr>
          <w:noProof/>
          <w:lang w:val="sr-Latn-RS"/>
        </w:rPr>
      </w:pPr>
      <w:r>
        <w:rPr>
          <w:noProof/>
        </w:rPr>
        <w:lastRenderedPageBreak/>
        <w:drawing>
          <wp:inline distT="0" distB="0" distL="0" distR="0" wp14:anchorId="3EF0B77D" wp14:editId="5F511DBB">
            <wp:extent cx="3123565" cy="1726565"/>
            <wp:effectExtent l="0" t="0" r="63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3123565" cy="1726565"/>
                    </a:xfrm>
                    <a:prstGeom prst="rect">
                      <a:avLst/>
                    </a:prstGeom>
                  </pic:spPr>
                </pic:pic>
              </a:graphicData>
            </a:graphic>
          </wp:inline>
        </w:drawing>
      </w:r>
    </w:p>
    <w:p w14:paraId="34B5541D" w14:textId="3F20224E" w:rsidR="00B55869" w:rsidRDefault="767F3F4A" w:rsidP="767F3F4A">
      <w:pPr>
        <w:pStyle w:val="Caption"/>
        <w:jc w:val="center"/>
        <w:rPr>
          <w:noProof/>
          <w:lang w:val="sr-Latn-RS"/>
        </w:rPr>
      </w:pPr>
      <w:r w:rsidRPr="767F3F4A">
        <w:rPr>
          <w:noProof/>
          <w:lang w:val="sr-Latn-RS"/>
        </w:rPr>
        <w:t xml:space="preserve">Slika </w:t>
      </w:r>
      <w:r w:rsidR="001B3D63" w:rsidRPr="767F3F4A">
        <w:fldChar w:fldCharType="begin"/>
      </w:r>
      <w:r w:rsidR="001B3D63">
        <w:instrText xml:space="preserve"> SEQ Slika \* ARABIC </w:instrText>
      </w:r>
      <w:r w:rsidR="001B3D63" w:rsidRPr="767F3F4A">
        <w:fldChar w:fldCharType="separate"/>
      </w:r>
      <w:r w:rsidRPr="767F3F4A">
        <w:rPr>
          <w:noProof/>
        </w:rPr>
        <w:t>27</w:t>
      </w:r>
      <w:r w:rsidR="001B3D63" w:rsidRPr="767F3F4A">
        <w:rPr>
          <w:noProof/>
        </w:rPr>
        <w:fldChar w:fldCharType="end"/>
      </w:r>
      <w:r w:rsidRPr="767F3F4A">
        <w:rPr>
          <w:noProof/>
          <w:lang w:val="sr-Latn-RS"/>
        </w:rPr>
        <w:t xml:space="preserve"> - Indeksi u kolekciji Wine pre dodavanja novog indeksa</w:t>
      </w:r>
    </w:p>
    <w:p w14:paraId="67A34065" w14:textId="7CEA62AA" w:rsidR="001B3D63" w:rsidRDefault="001B3D63" w:rsidP="767F3F4A">
      <w:pPr>
        <w:jc w:val="center"/>
        <w:rPr>
          <w:noProof/>
          <w:lang w:val="sr-Latn-RS"/>
        </w:rPr>
      </w:pPr>
    </w:p>
    <w:p w14:paraId="2A0CAF45" w14:textId="77777777" w:rsidR="001B3D63" w:rsidRDefault="001B3D63" w:rsidP="767F3F4A">
      <w:pPr>
        <w:keepNext/>
        <w:jc w:val="center"/>
        <w:rPr>
          <w:noProof/>
          <w:lang w:val="sr-Latn-RS"/>
        </w:rPr>
      </w:pPr>
      <w:r>
        <w:rPr>
          <w:noProof/>
        </w:rPr>
        <w:drawing>
          <wp:inline distT="0" distB="0" distL="0" distR="0" wp14:anchorId="259B8B1B" wp14:editId="02C0CFE7">
            <wp:extent cx="4030980" cy="18510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73">
                      <a:extLst>
                        <a:ext uri="{28A0092B-C50C-407E-A947-70E740481C1C}">
                          <a14:useLocalDpi xmlns:a14="http://schemas.microsoft.com/office/drawing/2010/main" val="0"/>
                        </a:ext>
                      </a:extLst>
                    </a:blip>
                    <a:stretch>
                      <a:fillRect/>
                    </a:stretch>
                  </pic:blipFill>
                  <pic:spPr>
                    <a:xfrm>
                      <a:off x="0" y="0"/>
                      <a:ext cx="4030980" cy="1851025"/>
                    </a:xfrm>
                    <a:prstGeom prst="rect">
                      <a:avLst/>
                    </a:prstGeom>
                  </pic:spPr>
                </pic:pic>
              </a:graphicData>
            </a:graphic>
          </wp:inline>
        </w:drawing>
      </w:r>
    </w:p>
    <w:p w14:paraId="46D81D40" w14:textId="4CCD194A" w:rsidR="001B3D63" w:rsidRDefault="767F3F4A" w:rsidP="767F3F4A">
      <w:pPr>
        <w:pStyle w:val="Caption"/>
        <w:jc w:val="center"/>
        <w:rPr>
          <w:noProof/>
          <w:lang w:val="sr-Latn-RS"/>
        </w:rPr>
      </w:pPr>
      <w:r w:rsidRPr="767F3F4A">
        <w:rPr>
          <w:noProof/>
          <w:lang w:val="sr-Latn-RS"/>
        </w:rPr>
        <w:t xml:space="preserve">Slika </w:t>
      </w:r>
      <w:r w:rsidR="001B3D63" w:rsidRPr="767F3F4A">
        <w:fldChar w:fldCharType="begin"/>
      </w:r>
      <w:r w:rsidR="001B3D63">
        <w:instrText xml:space="preserve"> SEQ Slika \* ARABIC </w:instrText>
      </w:r>
      <w:r w:rsidR="001B3D63" w:rsidRPr="767F3F4A">
        <w:fldChar w:fldCharType="separate"/>
      </w:r>
      <w:r w:rsidRPr="767F3F4A">
        <w:rPr>
          <w:noProof/>
        </w:rPr>
        <w:t>28</w:t>
      </w:r>
      <w:r w:rsidR="001B3D63" w:rsidRPr="767F3F4A">
        <w:rPr>
          <w:noProof/>
        </w:rPr>
        <w:fldChar w:fldCharType="end"/>
      </w:r>
      <w:r w:rsidRPr="767F3F4A">
        <w:rPr>
          <w:noProof/>
          <w:lang w:val="sr-Latn-RS"/>
        </w:rPr>
        <w:t xml:space="preserve"> - Indeksi u kolekciji Wine pre dodavanja novog indeksa</w:t>
      </w:r>
    </w:p>
    <w:p w14:paraId="3256FFFE" w14:textId="4EA78B8A" w:rsidR="001B3D63" w:rsidRDefault="001B3D63" w:rsidP="767F3F4A">
      <w:pPr>
        <w:jc w:val="center"/>
        <w:rPr>
          <w:noProof/>
          <w:lang w:val="sr-Latn-RS"/>
        </w:rPr>
      </w:pPr>
    </w:p>
    <w:p w14:paraId="7CB14BF1" w14:textId="77777777" w:rsidR="001B3D63" w:rsidRDefault="001B3D63" w:rsidP="767F3F4A">
      <w:pPr>
        <w:keepNext/>
        <w:jc w:val="center"/>
        <w:rPr>
          <w:noProof/>
          <w:lang w:val="sr-Latn-RS"/>
        </w:rPr>
      </w:pPr>
      <w:r>
        <w:rPr>
          <w:noProof/>
        </w:rPr>
        <w:drawing>
          <wp:inline distT="0" distB="0" distL="0" distR="0" wp14:anchorId="303414C5" wp14:editId="4DC972FB">
            <wp:extent cx="3957523" cy="3524897"/>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74">
                      <a:extLst>
                        <a:ext uri="{28A0092B-C50C-407E-A947-70E740481C1C}">
                          <a14:useLocalDpi xmlns:a14="http://schemas.microsoft.com/office/drawing/2010/main" val="0"/>
                        </a:ext>
                      </a:extLst>
                    </a:blip>
                    <a:stretch>
                      <a:fillRect/>
                    </a:stretch>
                  </pic:blipFill>
                  <pic:spPr>
                    <a:xfrm>
                      <a:off x="0" y="0"/>
                      <a:ext cx="3957523" cy="3524897"/>
                    </a:xfrm>
                    <a:prstGeom prst="rect">
                      <a:avLst/>
                    </a:prstGeom>
                  </pic:spPr>
                </pic:pic>
              </a:graphicData>
            </a:graphic>
          </wp:inline>
        </w:drawing>
      </w:r>
    </w:p>
    <w:p w14:paraId="0CA105ED" w14:textId="3F413B88" w:rsidR="001B3D63" w:rsidRDefault="767F3F4A" w:rsidP="767F3F4A">
      <w:pPr>
        <w:pStyle w:val="Caption"/>
        <w:jc w:val="center"/>
        <w:rPr>
          <w:noProof/>
          <w:lang w:val="sr-Latn-RS"/>
        </w:rPr>
      </w:pPr>
      <w:r w:rsidRPr="767F3F4A">
        <w:rPr>
          <w:noProof/>
          <w:lang w:val="sr-Latn-RS"/>
        </w:rPr>
        <w:t xml:space="preserve">Slika </w:t>
      </w:r>
      <w:r w:rsidR="001B3D63" w:rsidRPr="767F3F4A">
        <w:fldChar w:fldCharType="begin"/>
      </w:r>
      <w:r w:rsidR="001B3D63">
        <w:instrText xml:space="preserve"> SEQ Slika \* ARABIC </w:instrText>
      </w:r>
      <w:r w:rsidR="001B3D63" w:rsidRPr="767F3F4A">
        <w:fldChar w:fldCharType="separate"/>
      </w:r>
      <w:r w:rsidRPr="767F3F4A">
        <w:rPr>
          <w:noProof/>
        </w:rPr>
        <w:t>29</w:t>
      </w:r>
      <w:r w:rsidR="001B3D63" w:rsidRPr="767F3F4A">
        <w:rPr>
          <w:noProof/>
        </w:rPr>
        <w:fldChar w:fldCharType="end"/>
      </w:r>
      <w:r w:rsidRPr="767F3F4A">
        <w:rPr>
          <w:noProof/>
          <w:lang w:val="sr-Latn-RS"/>
        </w:rPr>
        <w:t xml:space="preserve"> - Dodavanje </w:t>
      </w:r>
      <w:r w:rsidRPr="767F3F4A">
        <w:rPr>
          <w:b/>
          <w:bCs/>
          <w:noProof/>
          <w:lang w:val="sr-Latn-RS"/>
        </w:rPr>
        <w:t>compound</w:t>
      </w:r>
      <w:r w:rsidRPr="767F3F4A">
        <w:rPr>
          <w:noProof/>
          <w:lang w:val="sr-Latn-RS"/>
        </w:rPr>
        <w:t xml:space="preserve"> indeksa u kolekciji Wine</w:t>
      </w:r>
    </w:p>
    <w:p w14:paraId="2B5610E9" w14:textId="05405DBF" w:rsidR="001B3D63" w:rsidRDefault="001B3D63" w:rsidP="767F3F4A">
      <w:pPr>
        <w:jc w:val="center"/>
        <w:rPr>
          <w:noProof/>
          <w:lang w:val="sr-Latn-RS"/>
        </w:rPr>
      </w:pPr>
    </w:p>
    <w:p w14:paraId="7E81B390" w14:textId="77777777" w:rsidR="001B3D63" w:rsidRDefault="001B3D63" w:rsidP="767F3F4A">
      <w:pPr>
        <w:keepNext/>
        <w:jc w:val="center"/>
        <w:rPr>
          <w:noProof/>
          <w:lang w:val="sr-Latn-RS"/>
        </w:rPr>
      </w:pPr>
      <w:r>
        <w:rPr>
          <w:noProof/>
        </w:rPr>
        <w:lastRenderedPageBreak/>
        <w:drawing>
          <wp:inline distT="0" distB="0" distL="0" distR="0" wp14:anchorId="5DFBBBCE" wp14:editId="656657C6">
            <wp:extent cx="3423513" cy="2961078"/>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75">
                      <a:extLst>
                        <a:ext uri="{28A0092B-C50C-407E-A947-70E740481C1C}">
                          <a14:useLocalDpi xmlns:a14="http://schemas.microsoft.com/office/drawing/2010/main" val="0"/>
                        </a:ext>
                      </a:extLst>
                    </a:blip>
                    <a:stretch>
                      <a:fillRect/>
                    </a:stretch>
                  </pic:blipFill>
                  <pic:spPr>
                    <a:xfrm>
                      <a:off x="0" y="0"/>
                      <a:ext cx="3423513" cy="2961078"/>
                    </a:xfrm>
                    <a:prstGeom prst="rect">
                      <a:avLst/>
                    </a:prstGeom>
                  </pic:spPr>
                </pic:pic>
              </a:graphicData>
            </a:graphic>
          </wp:inline>
        </w:drawing>
      </w:r>
    </w:p>
    <w:p w14:paraId="115914E6" w14:textId="767DC057" w:rsidR="001B3D63" w:rsidRDefault="767F3F4A" w:rsidP="767F3F4A">
      <w:pPr>
        <w:pStyle w:val="Caption"/>
        <w:jc w:val="center"/>
        <w:rPr>
          <w:noProof/>
          <w:lang w:val="sr-Latn-RS"/>
        </w:rPr>
      </w:pPr>
      <w:r w:rsidRPr="767F3F4A">
        <w:rPr>
          <w:noProof/>
          <w:lang w:val="sr-Latn-RS"/>
        </w:rPr>
        <w:t xml:space="preserve">Slika </w:t>
      </w:r>
      <w:r w:rsidR="001B3D63" w:rsidRPr="767F3F4A">
        <w:fldChar w:fldCharType="begin"/>
      </w:r>
      <w:r w:rsidR="001B3D63">
        <w:instrText xml:space="preserve"> SEQ Slika \* ARABIC </w:instrText>
      </w:r>
      <w:r w:rsidR="001B3D63" w:rsidRPr="767F3F4A">
        <w:fldChar w:fldCharType="separate"/>
      </w:r>
      <w:r w:rsidRPr="767F3F4A">
        <w:rPr>
          <w:noProof/>
        </w:rPr>
        <w:t>30</w:t>
      </w:r>
      <w:r w:rsidR="001B3D63" w:rsidRPr="767F3F4A">
        <w:rPr>
          <w:noProof/>
        </w:rPr>
        <w:fldChar w:fldCharType="end"/>
      </w:r>
      <w:r w:rsidRPr="767F3F4A">
        <w:rPr>
          <w:noProof/>
          <w:lang w:val="sr-Latn-RS"/>
        </w:rPr>
        <w:t xml:space="preserve"> - Indeksi u kolekciji Wine nakon dodavanja novog indeksa</w:t>
      </w:r>
    </w:p>
    <w:p w14:paraId="5CCDD12C" w14:textId="77777777" w:rsidR="001B3D63" w:rsidRDefault="001B3D63" w:rsidP="767F3F4A">
      <w:pPr>
        <w:rPr>
          <w:noProof/>
          <w:lang w:val="sr-Latn-RS"/>
        </w:rPr>
      </w:pPr>
    </w:p>
    <w:p w14:paraId="3A840C16" w14:textId="44335D74" w:rsidR="001B3D63" w:rsidRPr="001B3D63" w:rsidRDefault="767F3F4A" w:rsidP="767F3F4A">
      <w:pPr>
        <w:ind w:firstLine="720"/>
        <w:rPr>
          <w:noProof/>
          <w:lang w:val="sr-Latn-RS"/>
        </w:rPr>
      </w:pPr>
      <w:r w:rsidRPr="767F3F4A">
        <w:rPr>
          <w:noProof/>
          <w:lang w:val="sr-Latn-RS"/>
        </w:rPr>
        <w:t>Vrednost 1 označava da se sortiranje vrši u rastućem redosledu, dok vrednost -1 ukazuje na obrnuto odnosno na opadajući redosled.</w:t>
      </w:r>
    </w:p>
    <w:p w14:paraId="106D67D2" w14:textId="50349CD5" w:rsidR="001B3D63" w:rsidRDefault="001B3D63" w:rsidP="767F3F4A">
      <w:pPr>
        <w:jc w:val="center"/>
        <w:rPr>
          <w:noProof/>
          <w:lang w:val="sr-Latn-RS"/>
        </w:rPr>
      </w:pPr>
    </w:p>
    <w:p w14:paraId="3F05739F" w14:textId="77777777" w:rsidR="000244C8" w:rsidRDefault="000244C8" w:rsidP="767F3F4A">
      <w:pPr>
        <w:keepNext/>
        <w:jc w:val="center"/>
        <w:rPr>
          <w:noProof/>
          <w:lang w:val="sr-Latn-RS"/>
        </w:rPr>
      </w:pPr>
      <w:r>
        <w:rPr>
          <w:noProof/>
        </w:rPr>
        <w:drawing>
          <wp:inline distT="0" distB="0" distL="0" distR="0" wp14:anchorId="5F2CD262" wp14:editId="317F5EA6">
            <wp:extent cx="3642969" cy="2206493"/>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76">
                      <a:extLst>
                        <a:ext uri="{28A0092B-C50C-407E-A947-70E740481C1C}">
                          <a14:useLocalDpi xmlns:a14="http://schemas.microsoft.com/office/drawing/2010/main" val="0"/>
                        </a:ext>
                      </a:extLst>
                    </a:blip>
                    <a:stretch>
                      <a:fillRect/>
                    </a:stretch>
                  </pic:blipFill>
                  <pic:spPr>
                    <a:xfrm>
                      <a:off x="0" y="0"/>
                      <a:ext cx="3642969" cy="2206493"/>
                    </a:xfrm>
                    <a:prstGeom prst="rect">
                      <a:avLst/>
                    </a:prstGeom>
                  </pic:spPr>
                </pic:pic>
              </a:graphicData>
            </a:graphic>
          </wp:inline>
        </w:drawing>
      </w:r>
    </w:p>
    <w:p w14:paraId="0D718467" w14:textId="6C916213" w:rsidR="001B3D63" w:rsidRDefault="767F3F4A" w:rsidP="767F3F4A">
      <w:pPr>
        <w:pStyle w:val="Caption"/>
        <w:jc w:val="center"/>
        <w:rPr>
          <w:noProof/>
          <w:lang w:val="sr-Latn-RS"/>
        </w:rPr>
      </w:pPr>
      <w:r w:rsidRPr="767F3F4A">
        <w:rPr>
          <w:noProof/>
          <w:lang w:val="sr-Latn-RS"/>
        </w:rPr>
        <w:t xml:space="preserve">Slika </w:t>
      </w:r>
      <w:r w:rsidR="000244C8" w:rsidRPr="767F3F4A">
        <w:fldChar w:fldCharType="begin"/>
      </w:r>
      <w:r w:rsidR="000244C8">
        <w:instrText xml:space="preserve"> SEQ Slika \* ARABIC </w:instrText>
      </w:r>
      <w:r w:rsidR="000244C8" w:rsidRPr="767F3F4A">
        <w:fldChar w:fldCharType="separate"/>
      </w:r>
      <w:r w:rsidRPr="767F3F4A">
        <w:rPr>
          <w:noProof/>
        </w:rPr>
        <w:t>31</w:t>
      </w:r>
      <w:r w:rsidR="000244C8" w:rsidRPr="767F3F4A">
        <w:rPr>
          <w:noProof/>
        </w:rPr>
        <w:fldChar w:fldCharType="end"/>
      </w:r>
      <w:r w:rsidRPr="767F3F4A">
        <w:rPr>
          <w:noProof/>
          <w:lang w:val="sr-Latn-RS"/>
        </w:rPr>
        <w:t xml:space="preserve"> - Indeksi u kolekciji Wine nakon dodavanja novog indeksa</w:t>
      </w:r>
    </w:p>
    <w:p w14:paraId="2FB89197" w14:textId="56B623CC" w:rsidR="000244C8" w:rsidRDefault="000244C8" w:rsidP="767F3F4A">
      <w:pPr>
        <w:rPr>
          <w:noProof/>
          <w:lang w:val="sr-Latn-RS"/>
        </w:rPr>
      </w:pPr>
    </w:p>
    <w:p w14:paraId="0F26E41D" w14:textId="77777777" w:rsidR="000244C8" w:rsidRDefault="000244C8" w:rsidP="767F3F4A">
      <w:pPr>
        <w:keepNext/>
        <w:jc w:val="center"/>
        <w:rPr>
          <w:noProof/>
          <w:lang w:val="sr-Latn-RS"/>
        </w:rPr>
      </w:pPr>
      <w:r>
        <w:rPr>
          <w:noProof/>
        </w:rPr>
        <w:drawing>
          <wp:inline distT="0" distB="0" distL="0" distR="0" wp14:anchorId="615BD5A8" wp14:editId="30039D5F">
            <wp:extent cx="4359910" cy="78295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77">
                      <a:extLst>
                        <a:ext uri="{28A0092B-C50C-407E-A947-70E740481C1C}">
                          <a14:useLocalDpi xmlns:a14="http://schemas.microsoft.com/office/drawing/2010/main" val="0"/>
                        </a:ext>
                      </a:extLst>
                    </a:blip>
                    <a:stretch>
                      <a:fillRect/>
                    </a:stretch>
                  </pic:blipFill>
                  <pic:spPr>
                    <a:xfrm>
                      <a:off x="0" y="0"/>
                      <a:ext cx="4359910" cy="782955"/>
                    </a:xfrm>
                    <a:prstGeom prst="rect">
                      <a:avLst/>
                    </a:prstGeom>
                  </pic:spPr>
                </pic:pic>
              </a:graphicData>
            </a:graphic>
          </wp:inline>
        </w:drawing>
      </w:r>
    </w:p>
    <w:p w14:paraId="24883010" w14:textId="6D1A4420" w:rsidR="000244C8" w:rsidRDefault="767F3F4A" w:rsidP="767F3F4A">
      <w:pPr>
        <w:pStyle w:val="Caption"/>
        <w:jc w:val="center"/>
        <w:rPr>
          <w:noProof/>
          <w:lang w:val="sr-Latn-RS"/>
        </w:rPr>
      </w:pPr>
      <w:r w:rsidRPr="767F3F4A">
        <w:rPr>
          <w:noProof/>
          <w:lang w:val="sr-Latn-RS"/>
        </w:rPr>
        <w:t xml:space="preserve">Slika </w:t>
      </w:r>
      <w:r w:rsidR="000244C8" w:rsidRPr="767F3F4A">
        <w:fldChar w:fldCharType="begin"/>
      </w:r>
      <w:r w:rsidR="000244C8">
        <w:instrText xml:space="preserve"> SEQ Slika \* ARABIC </w:instrText>
      </w:r>
      <w:r w:rsidR="000244C8" w:rsidRPr="767F3F4A">
        <w:fldChar w:fldCharType="separate"/>
      </w:r>
      <w:r w:rsidRPr="767F3F4A">
        <w:rPr>
          <w:noProof/>
        </w:rPr>
        <w:t>32</w:t>
      </w:r>
      <w:r w:rsidR="000244C8" w:rsidRPr="767F3F4A">
        <w:rPr>
          <w:noProof/>
        </w:rPr>
        <w:fldChar w:fldCharType="end"/>
      </w:r>
      <w:r w:rsidRPr="767F3F4A">
        <w:rPr>
          <w:noProof/>
          <w:lang w:val="sr-Latn-RS"/>
        </w:rPr>
        <w:t xml:space="preserve"> - Operacija kojom se izlistavaju svi indeksi u bazi</w:t>
      </w:r>
    </w:p>
    <w:p w14:paraId="3972541C" w14:textId="011682AE" w:rsidR="000244C8" w:rsidRDefault="000244C8" w:rsidP="767F3F4A">
      <w:pPr>
        <w:rPr>
          <w:noProof/>
          <w:lang w:val="sr-Latn-RS"/>
        </w:rPr>
      </w:pPr>
    </w:p>
    <w:p w14:paraId="57A0016F" w14:textId="20A25828" w:rsidR="00C11C94" w:rsidRDefault="00C11C94" w:rsidP="767F3F4A">
      <w:pPr>
        <w:rPr>
          <w:noProof/>
          <w:lang w:val="sr-Latn-RS"/>
        </w:rPr>
      </w:pPr>
      <w:r>
        <w:tab/>
      </w:r>
      <w:r w:rsidRPr="767F3F4A">
        <w:rPr>
          <w:noProof/>
          <w:lang w:val="sr-Latn-RS"/>
        </w:rPr>
        <w:t>Rezultat je sledeći:</w:t>
      </w:r>
    </w:p>
    <w:p w14:paraId="41D09E50" w14:textId="77777777" w:rsidR="000F3557" w:rsidRDefault="000F3557" w:rsidP="767F3F4A">
      <w:pPr>
        <w:keepNext/>
        <w:jc w:val="center"/>
        <w:rPr>
          <w:noProof/>
          <w:lang w:val="sr-Latn-RS"/>
        </w:rPr>
      </w:pPr>
      <w:r>
        <w:rPr>
          <w:noProof/>
        </w:rPr>
        <w:lastRenderedPageBreak/>
        <w:drawing>
          <wp:inline distT="0" distB="0" distL="0" distR="0" wp14:anchorId="69E84E4F" wp14:editId="085D1946">
            <wp:extent cx="3035808" cy="5219354"/>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78">
                      <a:extLst>
                        <a:ext uri="{28A0092B-C50C-407E-A947-70E740481C1C}">
                          <a14:useLocalDpi xmlns:a14="http://schemas.microsoft.com/office/drawing/2010/main" val="0"/>
                        </a:ext>
                      </a:extLst>
                    </a:blip>
                    <a:stretch>
                      <a:fillRect/>
                    </a:stretch>
                  </pic:blipFill>
                  <pic:spPr>
                    <a:xfrm>
                      <a:off x="0" y="0"/>
                      <a:ext cx="3035808" cy="5219354"/>
                    </a:xfrm>
                    <a:prstGeom prst="rect">
                      <a:avLst/>
                    </a:prstGeom>
                  </pic:spPr>
                </pic:pic>
              </a:graphicData>
            </a:graphic>
          </wp:inline>
        </w:drawing>
      </w:r>
    </w:p>
    <w:p w14:paraId="0F1CBADF" w14:textId="4EC7B0E6" w:rsidR="00C11C94" w:rsidRPr="000244C8" w:rsidRDefault="767F3F4A" w:rsidP="767F3F4A">
      <w:pPr>
        <w:pStyle w:val="Caption"/>
        <w:jc w:val="center"/>
        <w:rPr>
          <w:noProof/>
          <w:lang w:val="sr-Latn-RS"/>
        </w:rPr>
      </w:pPr>
      <w:r w:rsidRPr="767F3F4A">
        <w:rPr>
          <w:noProof/>
          <w:lang w:val="sr-Latn-RS"/>
        </w:rPr>
        <w:t xml:space="preserve">Slika </w:t>
      </w:r>
      <w:r w:rsidR="000F3557" w:rsidRPr="767F3F4A">
        <w:fldChar w:fldCharType="begin"/>
      </w:r>
      <w:r w:rsidR="000F3557">
        <w:instrText xml:space="preserve"> SEQ Slika \* ARABIC </w:instrText>
      </w:r>
      <w:r w:rsidR="000F3557" w:rsidRPr="767F3F4A">
        <w:fldChar w:fldCharType="separate"/>
      </w:r>
      <w:r w:rsidRPr="767F3F4A">
        <w:rPr>
          <w:noProof/>
        </w:rPr>
        <w:t>33</w:t>
      </w:r>
      <w:r w:rsidR="000F3557" w:rsidRPr="767F3F4A">
        <w:rPr>
          <w:noProof/>
        </w:rPr>
        <w:fldChar w:fldCharType="end"/>
      </w:r>
      <w:r w:rsidRPr="767F3F4A">
        <w:rPr>
          <w:noProof/>
          <w:lang w:val="sr-Latn-RS"/>
        </w:rPr>
        <w:t xml:space="preserve"> - Indeksi</w:t>
      </w:r>
    </w:p>
    <w:p w14:paraId="4C66E667" w14:textId="77777777" w:rsidR="000F3557" w:rsidRDefault="000F3557" w:rsidP="767F3F4A">
      <w:pPr>
        <w:keepNext/>
        <w:jc w:val="center"/>
        <w:rPr>
          <w:noProof/>
          <w:lang w:val="sr-Latn-RS"/>
        </w:rPr>
      </w:pPr>
      <w:r>
        <w:rPr>
          <w:noProof/>
        </w:rPr>
        <w:lastRenderedPageBreak/>
        <w:drawing>
          <wp:inline distT="0" distB="0" distL="0" distR="0" wp14:anchorId="42F01431" wp14:editId="45BC1EE7">
            <wp:extent cx="2999232" cy="59112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79">
                      <a:extLst>
                        <a:ext uri="{28A0092B-C50C-407E-A947-70E740481C1C}">
                          <a14:useLocalDpi xmlns:a14="http://schemas.microsoft.com/office/drawing/2010/main" val="0"/>
                        </a:ext>
                      </a:extLst>
                    </a:blip>
                    <a:stretch>
                      <a:fillRect/>
                    </a:stretch>
                  </pic:blipFill>
                  <pic:spPr>
                    <a:xfrm>
                      <a:off x="0" y="0"/>
                      <a:ext cx="2999232" cy="5911294"/>
                    </a:xfrm>
                    <a:prstGeom prst="rect">
                      <a:avLst/>
                    </a:prstGeom>
                  </pic:spPr>
                </pic:pic>
              </a:graphicData>
            </a:graphic>
          </wp:inline>
        </w:drawing>
      </w:r>
    </w:p>
    <w:p w14:paraId="22A1DA1B" w14:textId="56939A68" w:rsidR="000F3557" w:rsidRDefault="767F3F4A" w:rsidP="767F3F4A">
      <w:pPr>
        <w:pStyle w:val="Caption"/>
        <w:jc w:val="center"/>
        <w:rPr>
          <w:noProof/>
          <w:lang w:val="sr-Latn-RS"/>
        </w:rPr>
      </w:pPr>
      <w:r w:rsidRPr="767F3F4A">
        <w:rPr>
          <w:noProof/>
          <w:lang w:val="sr-Latn-RS"/>
        </w:rPr>
        <w:t xml:space="preserve">Slika </w:t>
      </w:r>
      <w:r w:rsidR="000F3557" w:rsidRPr="767F3F4A">
        <w:fldChar w:fldCharType="begin"/>
      </w:r>
      <w:r w:rsidR="000F3557">
        <w:instrText xml:space="preserve"> SEQ Slika \* ARABIC </w:instrText>
      </w:r>
      <w:r w:rsidR="000F3557" w:rsidRPr="767F3F4A">
        <w:fldChar w:fldCharType="separate"/>
      </w:r>
      <w:r w:rsidRPr="767F3F4A">
        <w:rPr>
          <w:noProof/>
        </w:rPr>
        <w:t>34</w:t>
      </w:r>
      <w:r w:rsidR="000F3557" w:rsidRPr="767F3F4A">
        <w:rPr>
          <w:noProof/>
        </w:rPr>
        <w:fldChar w:fldCharType="end"/>
      </w:r>
      <w:r w:rsidRPr="767F3F4A">
        <w:rPr>
          <w:noProof/>
          <w:lang w:val="sr-Latn-RS"/>
        </w:rPr>
        <w:t xml:space="preserve"> - Indeksi</w:t>
      </w:r>
    </w:p>
    <w:p w14:paraId="5DE1F37B" w14:textId="77777777" w:rsidR="000F3557" w:rsidRDefault="000F3557" w:rsidP="767F3F4A">
      <w:pPr>
        <w:keepNext/>
        <w:jc w:val="center"/>
        <w:rPr>
          <w:noProof/>
          <w:lang w:val="sr-Latn-RS"/>
        </w:rPr>
      </w:pPr>
      <w:r>
        <w:rPr>
          <w:noProof/>
        </w:rPr>
        <w:lastRenderedPageBreak/>
        <w:drawing>
          <wp:inline distT="0" distB="0" distL="0" distR="0" wp14:anchorId="19381082" wp14:editId="2A2DE8EC">
            <wp:extent cx="3378135" cy="554206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80">
                      <a:extLst>
                        <a:ext uri="{28A0092B-C50C-407E-A947-70E740481C1C}">
                          <a14:useLocalDpi xmlns:a14="http://schemas.microsoft.com/office/drawing/2010/main" val="0"/>
                        </a:ext>
                      </a:extLst>
                    </a:blip>
                    <a:stretch>
                      <a:fillRect/>
                    </a:stretch>
                  </pic:blipFill>
                  <pic:spPr>
                    <a:xfrm>
                      <a:off x="0" y="0"/>
                      <a:ext cx="3378135" cy="5542060"/>
                    </a:xfrm>
                    <a:prstGeom prst="rect">
                      <a:avLst/>
                    </a:prstGeom>
                  </pic:spPr>
                </pic:pic>
              </a:graphicData>
            </a:graphic>
          </wp:inline>
        </w:drawing>
      </w:r>
    </w:p>
    <w:p w14:paraId="7BAEADD9" w14:textId="4F25A27D" w:rsidR="001B3D63" w:rsidRDefault="767F3F4A" w:rsidP="767F3F4A">
      <w:pPr>
        <w:pStyle w:val="Caption"/>
        <w:jc w:val="center"/>
        <w:rPr>
          <w:noProof/>
          <w:lang w:val="sr-Latn-RS"/>
        </w:rPr>
      </w:pPr>
      <w:r w:rsidRPr="767F3F4A">
        <w:rPr>
          <w:noProof/>
          <w:lang w:val="sr-Latn-RS"/>
        </w:rPr>
        <w:t xml:space="preserve">Slika </w:t>
      </w:r>
      <w:r w:rsidR="000F3557" w:rsidRPr="767F3F4A">
        <w:fldChar w:fldCharType="begin"/>
      </w:r>
      <w:r w:rsidR="000F3557">
        <w:instrText xml:space="preserve"> SEQ Slika \* ARABIC </w:instrText>
      </w:r>
      <w:r w:rsidR="000F3557" w:rsidRPr="767F3F4A">
        <w:fldChar w:fldCharType="separate"/>
      </w:r>
      <w:r w:rsidRPr="767F3F4A">
        <w:rPr>
          <w:noProof/>
        </w:rPr>
        <w:t>35</w:t>
      </w:r>
      <w:r w:rsidR="000F3557" w:rsidRPr="767F3F4A">
        <w:rPr>
          <w:noProof/>
        </w:rPr>
        <w:fldChar w:fldCharType="end"/>
      </w:r>
      <w:r w:rsidRPr="767F3F4A">
        <w:rPr>
          <w:noProof/>
          <w:lang w:val="sr-Latn-RS"/>
        </w:rPr>
        <w:t xml:space="preserve"> – Indeksi</w:t>
      </w:r>
    </w:p>
    <w:p w14:paraId="654DE087" w14:textId="72D23AD5" w:rsidR="000F3557" w:rsidRDefault="000F3557" w:rsidP="767F3F4A">
      <w:pPr>
        <w:rPr>
          <w:noProof/>
          <w:lang w:val="sr-Latn-RS"/>
        </w:rPr>
      </w:pPr>
    </w:p>
    <w:p w14:paraId="0627E53C" w14:textId="4C1E0CB8" w:rsidR="00D1265D" w:rsidRPr="00942E2D" w:rsidRDefault="00D1265D" w:rsidP="767F3F4A">
      <w:pPr>
        <w:rPr>
          <w:noProof/>
          <w:lang w:val="sr-Latn-RS"/>
        </w:rPr>
      </w:pPr>
      <w:r>
        <w:tab/>
      </w:r>
      <w:r w:rsidRPr="767F3F4A">
        <w:rPr>
          <w:noProof/>
          <w:lang w:val="sr-Latn-RS"/>
        </w:rPr>
        <w:t xml:space="preserve">Sledi primer pretraživanja kolekcije </w:t>
      </w:r>
      <w:r w:rsidRPr="767F3F4A">
        <w:rPr>
          <w:i/>
          <w:iCs/>
          <w:noProof/>
          <w:lang w:val="sr-Latn-RS"/>
        </w:rPr>
        <w:t xml:space="preserve">Wine </w:t>
      </w:r>
      <w:r w:rsidRPr="767F3F4A">
        <w:rPr>
          <w:noProof/>
          <w:lang w:val="sr-Latn-RS"/>
        </w:rPr>
        <w:t xml:space="preserve">korišćenjem polja </w:t>
      </w:r>
      <w:r w:rsidRPr="767F3F4A">
        <w:rPr>
          <w:i/>
          <w:iCs/>
          <w:noProof/>
          <w:lang w:val="sr-Latn-RS"/>
        </w:rPr>
        <w:t>vintage</w:t>
      </w:r>
      <w:r w:rsidRPr="767F3F4A">
        <w:rPr>
          <w:noProof/>
          <w:lang w:val="sr-Latn-RS"/>
        </w:rPr>
        <w:t xml:space="preserve"> zadavanjem konkretne vrednosti. Retultat upita je jedan dokument prikazan na slici. Nakon toga je odrađen isti upit zadavanjem </w:t>
      </w:r>
      <w:r w:rsidRPr="767F3F4A">
        <w:rPr>
          <w:i/>
          <w:iCs/>
          <w:noProof/>
          <w:lang w:val="sr-Latn-RS"/>
        </w:rPr>
        <w:t xml:space="preserve">explain </w:t>
      </w:r>
      <w:r w:rsidRPr="767F3F4A">
        <w:rPr>
          <w:noProof/>
          <w:lang w:val="sr-Latn-RS"/>
        </w:rPr>
        <w:t xml:space="preserve">funkcije, koja prikazuje dodatnu statistiku, gde je važna stavka </w:t>
      </w:r>
      <w:r w:rsidRPr="767F3F4A">
        <w:rPr>
          <w:i/>
          <w:iCs/>
          <w:noProof/>
          <w:lang w:val="sr-Latn-RS"/>
        </w:rPr>
        <w:t>executionTimeMills</w:t>
      </w:r>
      <w:r w:rsidRPr="767F3F4A">
        <w:rPr>
          <w:noProof/>
          <w:lang w:val="sr-Latn-RS"/>
        </w:rPr>
        <w:t xml:space="preserve">. </w:t>
      </w:r>
      <w:r w:rsidR="00942E2D" w:rsidRPr="767F3F4A">
        <w:rPr>
          <w:noProof/>
          <w:lang w:val="sr-Latn-RS"/>
        </w:rPr>
        <w:t>Bitno je obratiti pažnju na sledeći faktor, a to je da</w:t>
      </w:r>
      <w:r w:rsidR="008D7042" w:rsidRPr="767F3F4A">
        <w:rPr>
          <w:noProof/>
          <w:lang w:val="sr-Latn-RS"/>
        </w:rPr>
        <w:t xml:space="preserve"> u ovom slučaju </w:t>
      </w:r>
      <w:r w:rsidR="000730D1" w:rsidRPr="767F3F4A">
        <w:rPr>
          <w:noProof/>
          <w:lang w:val="sr-Latn-RS"/>
        </w:rPr>
        <w:t xml:space="preserve">za pretragu </w:t>
      </w:r>
      <w:r w:rsidR="008D7042" w:rsidRPr="767F3F4A">
        <w:rPr>
          <w:noProof/>
          <w:lang w:val="sr-Latn-RS"/>
        </w:rPr>
        <w:t>nije korišćen</w:t>
      </w:r>
      <w:r w:rsidR="00942E2D" w:rsidRPr="767F3F4A">
        <w:rPr>
          <w:noProof/>
          <w:lang w:val="sr-Latn-RS"/>
        </w:rPr>
        <w:t xml:space="preserve"> indeks, kao i to da </w:t>
      </w:r>
      <w:r w:rsidR="008D7042" w:rsidRPr="767F3F4A">
        <w:rPr>
          <w:noProof/>
          <w:lang w:val="sr-Latn-RS"/>
        </w:rPr>
        <w:t>kolekcija sadrži samo tri dokumenta</w:t>
      </w:r>
      <w:r w:rsidR="00942E2D" w:rsidRPr="767F3F4A">
        <w:rPr>
          <w:noProof/>
          <w:lang w:val="sr-Latn-RS"/>
        </w:rPr>
        <w:t xml:space="preserve">. Vreme za izvršenje ovog upita je </w:t>
      </w:r>
      <w:r w:rsidR="00CC5CA4" w:rsidRPr="767F3F4A">
        <w:rPr>
          <w:noProof/>
          <w:lang w:val="sr-Latn-RS"/>
        </w:rPr>
        <w:t>1ms.</w:t>
      </w:r>
    </w:p>
    <w:p w14:paraId="563C760C" w14:textId="77777777" w:rsidR="00D03109" w:rsidRDefault="00D03109" w:rsidP="767F3F4A">
      <w:pPr>
        <w:keepNext/>
        <w:jc w:val="center"/>
        <w:rPr>
          <w:noProof/>
          <w:lang w:val="sr-Latn-RS"/>
        </w:rPr>
      </w:pPr>
      <w:r>
        <w:rPr>
          <w:noProof/>
        </w:rPr>
        <w:lastRenderedPageBreak/>
        <w:drawing>
          <wp:inline distT="0" distB="0" distL="0" distR="0" wp14:anchorId="7F045F60" wp14:editId="3A9C67C3">
            <wp:extent cx="4303098" cy="4890051"/>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81">
                      <a:extLst>
                        <a:ext uri="{28A0092B-C50C-407E-A947-70E740481C1C}">
                          <a14:useLocalDpi xmlns:a14="http://schemas.microsoft.com/office/drawing/2010/main" val="0"/>
                        </a:ext>
                      </a:extLst>
                    </a:blip>
                    <a:stretch>
                      <a:fillRect/>
                    </a:stretch>
                  </pic:blipFill>
                  <pic:spPr>
                    <a:xfrm>
                      <a:off x="0" y="0"/>
                      <a:ext cx="4303098" cy="4890051"/>
                    </a:xfrm>
                    <a:prstGeom prst="rect">
                      <a:avLst/>
                    </a:prstGeom>
                  </pic:spPr>
                </pic:pic>
              </a:graphicData>
            </a:graphic>
          </wp:inline>
        </w:drawing>
      </w:r>
    </w:p>
    <w:p w14:paraId="7547A8A8" w14:textId="114CD7BE" w:rsidR="000F3557" w:rsidRDefault="767F3F4A" w:rsidP="767F3F4A">
      <w:pPr>
        <w:pStyle w:val="Caption"/>
        <w:jc w:val="center"/>
        <w:rPr>
          <w:noProof/>
          <w:lang w:val="sr-Latn-RS"/>
        </w:rPr>
      </w:pPr>
      <w:r w:rsidRPr="767F3F4A">
        <w:rPr>
          <w:noProof/>
          <w:lang w:val="sr-Latn-RS"/>
        </w:rPr>
        <w:t xml:space="preserve">Slika </w:t>
      </w:r>
      <w:r w:rsidR="00D03109" w:rsidRPr="767F3F4A">
        <w:fldChar w:fldCharType="begin"/>
      </w:r>
      <w:r w:rsidR="00D03109">
        <w:instrText xml:space="preserve"> SEQ Slika \* ARABIC </w:instrText>
      </w:r>
      <w:r w:rsidR="00D03109" w:rsidRPr="767F3F4A">
        <w:fldChar w:fldCharType="separate"/>
      </w:r>
      <w:r w:rsidRPr="767F3F4A">
        <w:rPr>
          <w:noProof/>
        </w:rPr>
        <w:t>36</w:t>
      </w:r>
      <w:r w:rsidR="00D03109" w:rsidRPr="767F3F4A">
        <w:rPr>
          <w:noProof/>
        </w:rPr>
        <w:fldChar w:fldCharType="end"/>
      </w:r>
      <w:r w:rsidRPr="767F3F4A">
        <w:rPr>
          <w:noProof/>
          <w:lang w:val="sr-Latn-RS"/>
        </w:rPr>
        <w:t xml:space="preserve"> – Pretraživanje pomoću find funkcije</w:t>
      </w:r>
    </w:p>
    <w:p w14:paraId="4CEF690B" w14:textId="179DA942" w:rsidR="00D03109" w:rsidRDefault="00D03109" w:rsidP="767F3F4A">
      <w:pPr>
        <w:jc w:val="center"/>
        <w:rPr>
          <w:noProof/>
          <w:lang w:val="sr-Latn-RS"/>
        </w:rPr>
      </w:pPr>
    </w:p>
    <w:p w14:paraId="11117E95" w14:textId="77777777" w:rsidR="00D03109" w:rsidRDefault="00D03109" w:rsidP="767F3F4A">
      <w:pPr>
        <w:keepNext/>
        <w:jc w:val="center"/>
        <w:rPr>
          <w:noProof/>
          <w:lang w:val="sr-Latn-RS"/>
        </w:rPr>
      </w:pPr>
      <w:r>
        <w:rPr>
          <w:noProof/>
        </w:rPr>
        <w:lastRenderedPageBreak/>
        <w:drawing>
          <wp:inline distT="0" distB="0" distL="0" distR="0" wp14:anchorId="0E60229B" wp14:editId="73BCDEAF">
            <wp:extent cx="4736615" cy="7329400"/>
            <wp:effectExtent l="0" t="0" r="6985"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82">
                      <a:extLst>
                        <a:ext uri="{28A0092B-C50C-407E-A947-70E740481C1C}">
                          <a14:useLocalDpi xmlns:a14="http://schemas.microsoft.com/office/drawing/2010/main" val="0"/>
                        </a:ext>
                      </a:extLst>
                    </a:blip>
                    <a:stretch>
                      <a:fillRect/>
                    </a:stretch>
                  </pic:blipFill>
                  <pic:spPr>
                    <a:xfrm>
                      <a:off x="0" y="0"/>
                      <a:ext cx="4736615" cy="7329400"/>
                    </a:xfrm>
                    <a:prstGeom prst="rect">
                      <a:avLst/>
                    </a:prstGeom>
                  </pic:spPr>
                </pic:pic>
              </a:graphicData>
            </a:graphic>
          </wp:inline>
        </w:drawing>
      </w:r>
    </w:p>
    <w:p w14:paraId="16730FC9" w14:textId="71589506" w:rsidR="00D03109" w:rsidRPr="00D03109" w:rsidRDefault="767F3F4A" w:rsidP="767F3F4A">
      <w:pPr>
        <w:pStyle w:val="Caption"/>
        <w:jc w:val="center"/>
        <w:rPr>
          <w:noProof/>
          <w:lang w:val="sr-Latn-RS"/>
        </w:rPr>
      </w:pPr>
      <w:r w:rsidRPr="767F3F4A">
        <w:rPr>
          <w:noProof/>
          <w:lang w:val="sr-Latn-RS"/>
        </w:rPr>
        <w:t xml:space="preserve">Slika </w:t>
      </w:r>
      <w:r w:rsidR="00D03109" w:rsidRPr="767F3F4A">
        <w:fldChar w:fldCharType="begin"/>
      </w:r>
      <w:r w:rsidR="00D03109">
        <w:instrText xml:space="preserve"> SEQ Slika \* ARABIC </w:instrText>
      </w:r>
      <w:r w:rsidR="00D03109" w:rsidRPr="767F3F4A">
        <w:fldChar w:fldCharType="separate"/>
      </w:r>
      <w:r w:rsidRPr="767F3F4A">
        <w:rPr>
          <w:noProof/>
        </w:rPr>
        <w:t>37</w:t>
      </w:r>
      <w:r w:rsidR="00D03109" w:rsidRPr="767F3F4A">
        <w:rPr>
          <w:noProof/>
        </w:rPr>
        <w:fldChar w:fldCharType="end"/>
      </w:r>
      <w:r w:rsidRPr="767F3F4A">
        <w:rPr>
          <w:noProof/>
          <w:lang w:val="sr-Latn-RS"/>
        </w:rPr>
        <w:t xml:space="preserve"> – Pretraživanje pomoću find funkcije uz dodatni prikaz statistika performansi</w:t>
      </w:r>
    </w:p>
    <w:p w14:paraId="6256A3E1" w14:textId="30D9CDF9" w:rsidR="001B3D63" w:rsidRDefault="001B3D63" w:rsidP="767F3F4A">
      <w:pPr>
        <w:jc w:val="center"/>
        <w:rPr>
          <w:noProof/>
          <w:lang w:val="sr-Latn-RS"/>
        </w:rPr>
      </w:pPr>
    </w:p>
    <w:p w14:paraId="2EBF9E21" w14:textId="08221535" w:rsidR="001B3D63" w:rsidRDefault="001B3D63" w:rsidP="767F3F4A">
      <w:pPr>
        <w:jc w:val="center"/>
        <w:rPr>
          <w:noProof/>
          <w:lang w:val="sr-Latn-RS"/>
        </w:rPr>
      </w:pPr>
    </w:p>
    <w:p w14:paraId="1E945518" w14:textId="3B912E18" w:rsidR="001B3D63" w:rsidRDefault="001B3D63" w:rsidP="767F3F4A">
      <w:pPr>
        <w:jc w:val="center"/>
        <w:rPr>
          <w:noProof/>
          <w:lang w:val="sr-Latn-RS"/>
        </w:rPr>
      </w:pPr>
    </w:p>
    <w:p w14:paraId="4BA22749" w14:textId="26C9E9D2" w:rsidR="001B3D63" w:rsidRDefault="001B3D63" w:rsidP="767F3F4A">
      <w:pPr>
        <w:jc w:val="center"/>
        <w:rPr>
          <w:noProof/>
          <w:lang w:val="sr-Latn-RS"/>
        </w:rPr>
      </w:pPr>
    </w:p>
    <w:p w14:paraId="2B1BF003" w14:textId="69D36AF2" w:rsidR="001B3D63" w:rsidRDefault="001B3D63" w:rsidP="767F3F4A">
      <w:pPr>
        <w:jc w:val="center"/>
        <w:rPr>
          <w:noProof/>
          <w:lang w:val="sr-Latn-RS"/>
        </w:rPr>
      </w:pPr>
    </w:p>
    <w:p w14:paraId="6EBAA72B" w14:textId="09AC13FC" w:rsidR="001B3D63" w:rsidRDefault="001B3D63" w:rsidP="767F3F4A">
      <w:pPr>
        <w:jc w:val="center"/>
        <w:rPr>
          <w:noProof/>
          <w:lang w:val="sr-Latn-RS"/>
        </w:rPr>
      </w:pPr>
    </w:p>
    <w:p w14:paraId="29876BA9" w14:textId="673063ED" w:rsidR="001B3D63" w:rsidRDefault="767F3F4A" w:rsidP="767F3F4A">
      <w:pPr>
        <w:ind w:firstLine="720"/>
        <w:rPr>
          <w:noProof/>
          <w:lang w:val="sr-Latn-RS"/>
        </w:rPr>
      </w:pPr>
      <w:r w:rsidRPr="767F3F4A">
        <w:rPr>
          <w:noProof/>
          <w:lang w:val="sr-Latn-RS"/>
        </w:rPr>
        <w:lastRenderedPageBreak/>
        <w:t xml:space="preserve">Obzirom da u prethodnom primeru postoje samo tri dokumenta, poređenja radi, u kolekciju </w:t>
      </w:r>
      <w:r w:rsidRPr="767F3F4A">
        <w:rPr>
          <w:i/>
          <w:iCs/>
          <w:noProof/>
          <w:lang w:val="sr-Latn-RS"/>
        </w:rPr>
        <w:t xml:space="preserve">Review </w:t>
      </w:r>
      <w:r w:rsidRPr="767F3F4A">
        <w:rPr>
          <w:noProof/>
          <w:lang w:val="sr-Latn-RS"/>
        </w:rPr>
        <w:t>biće uneto 3 miliona dokumenata. Kreirana je skripta kojom se popunjavaju dokumenti. [7]</w:t>
      </w:r>
    </w:p>
    <w:p w14:paraId="7CE6B730" w14:textId="66ABE00E" w:rsidR="000F2059" w:rsidRDefault="000F2059" w:rsidP="767F3F4A">
      <w:pPr>
        <w:jc w:val="center"/>
        <w:rPr>
          <w:noProof/>
          <w:lang w:val="sr-Latn-RS"/>
        </w:rPr>
      </w:pPr>
    </w:p>
    <w:p w14:paraId="2A9DC06A" w14:textId="77777777" w:rsidR="000F2059" w:rsidRDefault="000F2059" w:rsidP="767F3F4A">
      <w:pPr>
        <w:keepNext/>
        <w:jc w:val="center"/>
        <w:rPr>
          <w:noProof/>
          <w:lang w:val="sr-Latn-RS"/>
        </w:rPr>
      </w:pPr>
      <w:r>
        <w:rPr>
          <w:noProof/>
        </w:rPr>
        <w:drawing>
          <wp:inline distT="0" distB="0" distL="0" distR="0" wp14:anchorId="36075AED" wp14:editId="79844226">
            <wp:extent cx="4946017" cy="3546475"/>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83">
                      <a:extLst>
                        <a:ext uri="{28A0092B-C50C-407E-A947-70E740481C1C}">
                          <a14:useLocalDpi xmlns:a14="http://schemas.microsoft.com/office/drawing/2010/main" val="0"/>
                        </a:ext>
                      </a:extLst>
                    </a:blip>
                    <a:stretch>
                      <a:fillRect/>
                    </a:stretch>
                  </pic:blipFill>
                  <pic:spPr>
                    <a:xfrm>
                      <a:off x="0" y="0"/>
                      <a:ext cx="4946017" cy="3546475"/>
                    </a:xfrm>
                    <a:prstGeom prst="rect">
                      <a:avLst/>
                    </a:prstGeom>
                  </pic:spPr>
                </pic:pic>
              </a:graphicData>
            </a:graphic>
          </wp:inline>
        </w:drawing>
      </w:r>
    </w:p>
    <w:p w14:paraId="6ABF7564" w14:textId="14DA87CD" w:rsidR="000F2059" w:rsidRDefault="767F3F4A" w:rsidP="767F3F4A">
      <w:pPr>
        <w:pStyle w:val="Caption"/>
        <w:jc w:val="center"/>
        <w:rPr>
          <w:noProof/>
          <w:lang w:val="sr-Latn-RS"/>
        </w:rPr>
      </w:pPr>
      <w:r w:rsidRPr="767F3F4A">
        <w:rPr>
          <w:noProof/>
          <w:lang w:val="sr-Latn-RS"/>
        </w:rPr>
        <w:t xml:space="preserve">Slika </w:t>
      </w:r>
      <w:r w:rsidR="000F2059" w:rsidRPr="767F3F4A">
        <w:fldChar w:fldCharType="begin"/>
      </w:r>
      <w:r w:rsidR="000F2059">
        <w:instrText xml:space="preserve"> SEQ Slika \* ARABIC </w:instrText>
      </w:r>
      <w:r w:rsidR="000F2059" w:rsidRPr="767F3F4A">
        <w:fldChar w:fldCharType="separate"/>
      </w:r>
      <w:r w:rsidRPr="767F3F4A">
        <w:rPr>
          <w:noProof/>
        </w:rPr>
        <w:t>38</w:t>
      </w:r>
      <w:r w:rsidR="000F2059" w:rsidRPr="767F3F4A">
        <w:rPr>
          <w:noProof/>
        </w:rPr>
        <w:fldChar w:fldCharType="end"/>
      </w:r>
      <w:r w:rsidRPr="767F3F4A">
        <w:rPr>
          <w:noProof/>
          <w:lang w:val="sr-Latn-RS"/>
        </w:rPr>
        <w:t xml:space="preserve"> - Dodavanje se vrši izvršavanjem datog dela koda</w:t>
      </w:r>
    </w:p>
    <w:p w14:paraId="76D22EAB" w14:textId="77777777" w:rsidR="000F2059" w:rsidRPr="000F2059" w:rsidRDefault="000F2059" w:rsidP="767F3F4A">
      <w:pPr>
        <w:jc w:val="center"/>
        <w:rPr>
          <w:noProof/>
          <w:lang w:val="sr-Latn-RS"/>
        </w:rPr>
      </w:pPr>
    </w:p>
    <w:p w14:paraId="1AC3D379" w14:textId="1B1DF0CE" w:rsidR="000F2059" w:rsidRDefault="000F2059" w:rsidP="767F3F4A">
      <w:pPr>
        <w:keepNext/>
        <w:jc w:val="center"/>
        <w:rPr>
          <w:noProof/>
          <w:lang w:val="sr-Latn-RS"/>
        </w:rPr>
      </w:pPr>
      <w:r>
        <w:rPr>
          <w:noProof/>
        </w:rPr>
        <w:drawing>
          <wp:inline distT="0" distB="0" distL="0" distR="0" wp14:anchorId="2C49949B" wp14:editId="6904A5EF">
            <wp:extent cx="5271772" cy="3363595"/>
            <wp:effectExtent l="0" t="0" r="508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84">
                      <a:extLst>
                        <a:ext uri="{28A0092B-C50C-407E-A947-70E740481C1C}">
                          <a14:useLocalDpi xmlns:a14="http://schemas.microsoft.com/office/drawing/2010/main" val="0"/>
                        </a:ext>
                      </a:extLst>
                    </a:blip>
                    <a:stretch>
                      <a:fillRect/>
                    </a:stretch>
                  </pic:blipFill>
                  <pic:spPr>
                    <a:xfrm>
                      <a:off x="0" y="0"/>
                      <a:ext cx="5271772" cy="3363595"/>
                    </a:xfrm>
                    <a:prstGeom prst="rect">
                      <a:avLst/>
                    </a:prstGeom>
                  </pic:spPr>
                </pic:pic>
              </a:graphicData>
            </a:graphic>
          </wp:inline>
        </w:drawing>
      </w:r>
    </w:p>
    <w:p w14:paraId="486A4CE0" w14:textId="6E6D9559" w:rsidR="000F2059" w:rsidRPr="000F2059" w:rsidRDefault="767F3F4A" w:rsidP="767F3F4A">
      <w:pPr>
        <w:pStyle w:val="Caption"/>
        <w:jc w:val="center"/>
        <w:rPr>
          <w:noProof/>
          <w:lang w:val="sr-Latn-RS"/>
        </w:rPr>
      </w:pPr>
      <w:r w:rsidRPr="767F3F4A">
        <w:rPr>
          <w:noProof/>
          <w:lang w:val="sr-Latn-RS"/>
        </w:rPr>
        <w:t xml:space="preserve">Slika </w:t>
      </w:r>
      <w:r w:rsidR="000F2059" w:rsidRPr="767F3F4A">
        <w:fldChar w:fldCharType="begin"/>
      </w:r>
      <w:r w:rsidR="000F2059">
        <w:instrText xml:space="preserve"> SEQ Slika \* ARABIC </w:instrText>
      </w:r>
      <w:r w:rsidR="000F2059" w:rsidRPr="767F3F4A">
        <w:fldChar w:fldCharType="separate"/>
      </w:r>
      <w:r w:rsidRPr="767F3F4A">
        <w:rPr>
          <w:noProof/>
        </w:rPr>
        <w:t>39</w:t>
      </w:r>
      <w:r w:rsidR="000F2059" w:rsidRPr="767F3F4A">
        <w:rPr>
          <w:noProof/>
        </w:rPr>
        <w:fldChar w:fldCharType="end"/>
      </w:r>
      <w:r w:rsidRPr="767F3F4A">
        <w:rPr>
          <w:noProof/>
          <w:lang w:val="sr-Latn-RS"/>
        </w:rPr>
        <w:t xml:space="preserve"> - Izgled kolekcije Review nakon dodatih 3 miliona dokumenata</w:t>
      </w:r>
    </w:p>
    <w:p w14:paraId="0C1115B0" w14:textId="78555592" w:rsidR="001B3D63" w:rsidRDefault="001B3D63" w:rsidP="767F3F4A">
      <w:pPr>
        <w:jc w:val="center"/>
        <w:rPr>
          <w:noProof/>
          <w:lang w:val="sr-Latn-RS"/>
        </w:rPr>
      </w:pPr>
    </w:p>
    <w:p w14:paraId="7F3CE4F9" w14:textId="77777777" w:rsidR="00705E6B" w:rsidRDefault="00705E6B" w:rsidP="767F3F4A">
      <w:pPr>
        <w:keepNext/>
        <w:jc w:val="center"/>
        <w:rPr>
          <w:noProof/>
          <w:lang w:val="sr-Latn-RS"/>
        </w:rPr>
      </w:pPr>
      <w:r>
        <w:rPr>
          <w:noProof/>
        </w:rPr>
        <w:lastRenderedPageBreak/>
        <w:drawing>
          <wp:inline distT="0" distB="0" distL="0" distR="0" wp14:anchorId="4EF2521D" wp14:editId="5EC68CCC">
            <wp:extent cx="4277995" cy="7498080"/>
            <wp:effectExtent l="0" t="0" r="825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85">
                      <a:extLst>
                        <a:ext uri="{28A0092B-C50C-407E-A947-70E740481C1C}">
                          <a14:useLocalDpi xmlns:a14="http://schemas.microsoft.com/office/drawing/2010/main" val="0"/>
                        </a:ext>
                      </a:extLst>
                    </a:blip>
                    <a:stretch>
                      <a:fillRect/>
                    </a:stretch>
                  </pic:blipFill>
                  <pic:spPr>
                    <a:xfrm>
                      <a:off x="0" y="0"/>
                      <a:ext cx="4277995" cy="7498080"/>
                    </a:xfrm>
                    <a:prstGeom prst="rect">
                      <a:avLst/>
                    </a:prstGeom>
                  </pic:spPr>
                </pic:pic>
              </a:graphicData>
            </a:graphic>
          </wp:inline>
        </w:drawing>
      </w:r>
    </w:p>
    <w:p w14:paraId="7CC0C130" w14:textId="6E783268" w:rsidR="000F2059" w:rsidRDefault="767F3F4A" w:rsidP="767F3F4A">
      <w:pPr>
        <w:pStyle w:val="Caption"/>
        <w:jc w:val="center"/>
        <w:rPr>
          <w:noProof/>
          <w:lang w:val="sr-Latn-RS"/>
        </w:rPr>
      </w:pPr>
      <w:r w:rsidRPr="767F3F4A">
        <w:rPr>
          <w:noProof/>
          <w:lang w:val="sr-Latn-RS"/>
        </w:rPr>
        <w:t xml:space="preserve">Slika </w:t>
      </w:r>
      <w:r w:rsidR="00705E6B" w:rsidRPr="767F3F4A">
        <w:fldChar w:fldCharType="begin"/>
      </w:r>
      <w:r w:rsidR="00705E6B">
        <w:instrText xml:space="preserve"> SEQ Slika \* ARABIC </w:instrText>
      </w:r>
      <w:r w:rsidR="00705E6B" w:rsidRPr="767F3F4A">
        <w:fldChar w:fldCharType="separate"/>
      </w:r>
      <w:r w:rsidRPr="767F3F4A">
        <w:rPr>
          <w:noProof/>
        </w:rPr>
        <w:t>40</w:t>
      </w:r>
      <w:r w:rsidR="00705E6B" w:rsidRPr="767F3F4A">
        <w:rPr>
          <w:noProof/>
        </w:rPr>
        <w:fldChar w:fldCharType="end"/>
      </w:r>
      <w:r w:rsidRPr="767F3F4A">
        <w:rPr>
          <w:noProof/>
          <w:lang w:val="sr-Latn-RS"/>
        </w:rPr>
        <w:t xml:space="preserve"> - Pretraga izvršavanjem upita pomoću find i pretty metoda</w:t>
      </w:r>
    </w:p>
    <w:p w14:paraId="08C598C2" w14:textId="1F81F989" w:rsidR="001B3D63" w:rsidRDefault="001B3D63" w:rsidP="767F3F4A">
      <w:pPr>
        <w:jc w:val="center"/>
        <w:rPr>
          <w:noProof/>
          <w:lang w:val="sr-Latn-RS"/>
        </w:rPr>
      </w:pPr>
    </w:p>
    <w:p w14:paraId="584EB2F1" w14:textId="07E28066" w:rsidR="001B3D63" w:rsidRDefault="00705E6B" w:rsidP="767F3F4A">
      <w:pPr>
        <w:rPr>
          <w:noProof/>
          <w:lang w:val="sr-Latn-RS"/>
        </w:rPr>
      </w:pPr>
      <w:r>
        <w:tab/>
      </w:r>
      <w:r w:rsidRPr="767F3F4A">
        <w:rPr>
          <w:noProof/>
          <w:lang w:val="sr-Latn-RS"/>
        </w:rPr>
        <w:t xml:space="preserve">Na slici je prikazan samo deo rezultata, obzirom da postoji mnoštvo duplikata u kolekciji. Izvršavanjem naredbe </w:t>
      </w:r>
      <w:r w:rsidRPr="767F3F4A">
        <w:rPr>
          <w:i/>
          <w:iCs/>
          <w:noProof/>
          <w:lang w:val="sr-Latn-RS"/>
        </w:rPr>
        <w:t xml:space="preserve">it </w:t>
      </w:r>
      <w:r w:rsidRPr="767F3F4A">
        <w:rPr>
          <w:noProof/>
          <w:lang w:val="sr-Latn-RS"/>
        </w:rPr>
        <w:t>moguće je izlistati ostale dokumente iz rezultata.</w:t>
      </w:r>
    </w:p>
    <w:p w14:paraId="207060DD" w14:textId="77777777" w:rsidR="00705E6B" w:rsidRDefault="00705E6B" w:rsidP="767F3F4A">
      <w:pPr>
        <w:keepNext/>
        <w:jc w:val="center"/>
        <w:rPr>
          <w:noProof/>
          <w:lang w:val="sr-Latn-RS"/>
        </w:rPr>
      </w:pPr>
      <w:r>
        <w:rPr>
          <w:noProof/>
        </w:rPr>
        <w:lastRenderedPageBreak/>
        <w:drawing>
          <wp:inline distT="0" distB="0" distL="0" distR="0" wp14:anchorId="1FE55057" wp14:editId="2D32A676">
            <wp:extent cx="4358581" cy="6679098"/>
            <wp:effectExtent l="0" t="0" r="444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86">
                      <a:extLst>
                        <a:ext uri="{28A0092B-C50C-407E-A947-70E740481C1C}">
                          <a14:useLocalDpi xmlns:a14="http://schemas.microsoft.com/office/drawing/2010/main" val="0"/>
                        </a:ext>
                      </a:extLst>
                    </a:blip>
                    <a:stretch>
                      <a:fillRect/>
                    </a:stretch>
                  </pic:blipFill>
                  <pic:spPr>
                    <a:xfrm>
                      <a:off x="0" y="0"/>
                      <a:ext cx="4358581" cy="6679098"/>
                    </a:xfrm>
                    <a:prstGeom prst="rect">
                      <a:avLst/>
                    </a:prstGeom>
                  </pic:spPr>
                </pic:pic>
              </a:graphicData>
            </a:graphic>
          </wp:inline>
        </w:drawing>
      </w:r>
    </w:p>
    <w:p w14:paraId="17647DA8" w14:textId="45AC4C0D" w:rsidR="00705E6B" w:rsidRDefault="767F3F4A" w:rsidP="767F3F4A">
      <w:pPr>
        <w:pStyle w:val="Caption"/>
        <w:jc w:val="center"/>
        <w:rPr>
          <w:noProof/>
          <w:lang w:val="sr-Latn-RS"/>
        </w:rPr>
      </w:pPr>
      <w:r w:rsidRPr="767F3F4A">
        <w:rPr>
          <w:noProof/>
          <w:lang w:val="sr-Latn-RS"/>
        </w:rPr>
        <w:t xml:space="preserve">Slika </w:t>
      </w:r>
      <w:r w:rsidR="00705E6B" w:rsidRPr="767F3F4A">
        <w:fldChar w:fldCharType="begin"/>
      </w:r>
      <w:r w:rsidR="00705E6B">
        <w:instrText xml:space="preserve"> SEQ Slika \* ARABIC </w:instrText>
      </w:r>
      <w:r w:rsidR="00705E6B" w:rsidRPr="767F3F4A">
        <w:fldChar w:fldCharType="separate"/>
      </w:r>
      <w:r w:rsidRPr="767F3F4A">
        <w:rPr>
          <w:noProof/>
        </w:rPr>
        <w:t>41</w:t>
      </w:r>
      <w:r w:rsidR="00705E6B" w:rsidRPr="767F3F4A">
        <w:rPr>
          <w:noProof/>
        </w:rPr>
        <w:fldChar w:fldCharType="end"/>
      </w:r>
      <w:r w:rsidRPr="767F3F4A">
        <w:rPr>
          <w:noProof/>
          <w:lang w:val="sr-Latn-RS"/>
        </w:rPr>
        <w:t xml:space="preserve"> - Izvršavanje upita pomoću find i explain funkcija</w:t>
      </w:r>
    </w:p>
    <w:p w14:paraId="14BE1A96" w14:textId="5C0EB339" w:rsidR="00705E6B" w:rsidRDefault="00705E6B" w:rsidP="767F3F4A">
      <w:pPr>
        <w:rPr>
          <w:noProof/>
          <w:lang w:val="sr-Latn-RS"/>
        </w:rPr>
      </w:pPr>
    </w:p>
    <w:p w14:paraId="618F7F7D" w14:textId="77777777" w:rsidR="00186A3C" w:rsidRDefault="00705E6B" w:rsidP="767F3F4A">
      <w:pPr>
        <w:rPr>
          <w:noProof/>
          <w:lang w:val="sr-Latn-RS"/>
        </w:rPr>
      </w:pPr>
      <w:r>
        <w:tab/>
      </w:r>
      <w:r w:rsidRPr="767F3F4A">
        <w:rPr>
          <w:noProof/>
          <w:lang w:val="sr-Latn-RS"/>
        </w:rPr>
        <w:t xml:space="preserve">Na sledećim slikama, poređenja radi, dati su rezultati izvršavanja istog upita. Ono što je uočljivo i bitno jeste da se vreme za obilazak 3 miliona dokumenata u kolekciji </w:t>
      </w:r>
      <w:r w:rsidRPr="767F3F4A">
        <w:rPr>
          <w:i/>
          <w:iCs/>
          <w:noProof/>
          <w:lang w:val="sr-Latn-RS"/>
        </w:rPr>
        <w:t xml:space="preserve">Review </w:t>
      </w:r>
      <w:r w:rsidRPr="767F3F4A">
        <w:rPr>
          <w:noProof/>
          <w:lang w:val="sr-Latn-RS"/>
        </w:rPr>
        <w:t>razlikuje prilikom svakog izvršenja istog upita.</w:t>
      </w:r>
    </w:p>
    <w:p w14:paraId="3AFE7D88" w14:textId="738824FC" w:rsidR="00705E6B" w:rsidRDefault="00705E6B" w:rsidP="767F3F4A">
      <w:pPr>
        <w:jc w:val="center"/>
        <w:rPr>
          <w:noProof/>
          <w:lang w:val="sr-Latn-RS"/>
        </w:rPr>
      </w:pPr>
    </w:p>
    <w:p w14:paraId="540A4F6A" w14:textId="77777777" w:rsidR="00186A3C" w:rsidRDefault="00186A3C" w:rsidP="767F3F4A">
      <w:pPr>
        <w:keepNext/>
        <w:jc w:val="center"/>
        <w:rPr>
          <w:noProof/>
          <w:lang w:val="sr-Latn-RS"/>
        </w:rPr>
      </w:pPr>
      <w:r>
        <w:rPr>
          <w:noProof/>
        </w:rPr>
        <w:lastRenderedPageBreak/>
        <w:drawing>
          <wp:inline distT="0" distB="0" distL="0" distR="0" wp14:anchorId="2B317810" wp14:editId="7EBC2DA1">
            <wp:extent cx="2783204" cy="267163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87">
                      <a:extLst>
                        <a:ext uri="{28A0092B-C50C-407E-A947-70E740481C1C}">
                          <a14:useLocalDpi xmlns:a14="http://schemas.microsoft.com/office/drawing/2010/main" val="0"/>
                        </a:ext>
                      </a:extLst>
                    </a:blip>
                    <a:stretch>
                      <a:fillRect/>
                    </a:stretch>
                  </pic:blipFill>
                  <pic:spPr>
                    <a:xfrm>
                      <a:off x="0" y="0"/>
                      <a:ext cx="2783204" cy="2671638"/>
                    </a:xfrm>
                    <a:prstGeom prst="rect">
                      <a:avLst/>
                    </a:prstGeom>
                  </pic:spPr>
                </pic:pic>
              </a:graphicData>
            </a:graphic>
          </wp:inline>
        </w:drawing>
      </w:r>
    </w:p>
    <w:p w14:paraId="2A958261" w14:textId="6FA79D61" w:rsidR="00186A3C" w:rsidRDefault="767F3F4A" w:rsidP="767F3F4A">
      <w:pPr>
        <w:pStyle w:val="Caption"/>
        <w:jc w:val="center"/>
        <w:rPr>
          <w:noProof/>
          <w:lang w:val="sr-Latn-RS"/>
        </w:rPr>
      </w:pPr>
      <w:r w:rsidRPr="767F3F4A">
        <w:rPr>
          <w:noProof/>
          <w:lang w:val="sr-Latn-RS"/>
        </w:rPr>
        <w:t xml:space="preserve">Slika </w:t>
      </w:r>
      <w:r w:rsidR="00186A3C" w:rsidRPr="767F3F4A">
        <w:fldChar w:fldCharType="begin"/>
      </w:r>
      <w:r w:rsidR="00186A3C">
        <w:instrText xml:space="preserve"> SEQ Slika \* ARABIC </w:instrText>
      </w:r>
      <w:r w:rsidR="00186A3C" w:rsidRPr="767F3F4A">
        <w:fldChar w:fldCharType="separate"/>
      </w:r>
      <w:r w:rsidRPr="767F3F4A">
        <w:rPr>
          <w:noProof/>
        </w:rPr>
        <w:t>42</w:t>
      </w:r>
      <w:r w:rsidR="00186A3C" w:rsidRPr="767F3F4A">
        <w:rPr>
          <w:noProof/>
        </w:rPr>
        <w:fldChar w:fldCharType="end"/>
      </w:r>
      <w:r w:rsidRPr="767F3F4A">
        <w:rPr>
          <w:noProof/>
          <w:lang w:val="sr-Latn-RS"/>
        </w:rPr>
        <w:t xml:space="preserve"> - Vreme 1</w:t>
      </w:r>
    </w:p>
    <w:p w14:paraId="402E1968" w14:textId="77777777" w:rsidR="00186A3C" w:rsidRPr="00186A3C" w:rsidRDefault="00186A3C" w:rsidP="767F3F4A">
      <w:pPr>
        <w:jc w:val="center"/>
        <w:rPr>
          <w:noProof/>
          <w:lang w:val="sr-Latn-RS"/>
        </w:rPr>
      </w:pPr>
    </w:p>
    <w:p w14:paraId="7585A925" w14:textId="77777777" w:rsidR="00186A3C" w:rsidRDefault="00186A3C" w:rsidP="767F3F4A">
      <w:pPr>
        <w:keepNext/>
        <w:jc w:val="center"/>
        <w:rPr>
          <w:noProof/>
          <w:lang w:val="sr-Latn-RS"/>
        </w:rPr>
      </w:pPr>
      <w:r>
        <w:rPr>
          <w:noProof/>
        </w:rPr>
        <w:drawing>
          <wp:inline distT="0" distB="0" distL="0" distR="0" wp14:anchorId="77C010A2" wp14:editId="09670F9D">
            <wp:extent cx="2813342" cy="2663687"/>
            <wp:effectExtent l="0" t="0" r="635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88">
                      <a:extLst>
                        <a:ext uri="{28A0092B-C50C-407E-A947-70E740481C1C}">
                          <a14:useLocalDpi xmlns:a14="http://schemas.microsoft.com/office/drawing/2010/main" val="0"/>
                        </a:ext>
                      </a:extLst>
                    </a:blip>
                    <a:stretch>
                      <a:fillRect/>
                    </a:stretch>
                  </pic:blipFill>
                  <pic:spPr>
                    <a:xfrm>
                      <a:off x="0" y="0"/>
                      <a:ext cx="2813342" cy="2663687"/>
                    </a:xfrm>
                    <a:prstGeom prst="rect">
                      <a:avLst/>
                    </a:prstGeom>
                  </pic:spPr>
                </pic:pic>
              </a:graphicData>
            </a:graphic>
          </wp:inline>
        </w:drawing>
      </w:r>
    </w:p>
    <w:p w14:paraId="23B6F2D2" w14:textId="12948254" w:rsidR="00186A3C" w:rsidRDefault="767F3F4A" w:rsidP="767F3F4A">
      <w:pPr>
        <w:pStyle w:val="Caption"/>
        <w:jc w:val="center"/>
        <w:rPr>
          <w:noProof/>
          <w:lang w:val="sr-Latn-RS"/>
        </w:rPr>
      </w:pPr>
      <w:r w:rsidRPr="767F3F4A">
        <w:rPr>
          <w:noProof/>
          <w:lang w:val="sr-Latn-RS"/>
        </w:rPr>
        <w:t xml:space="preserve">Slika </w:t>
      </w:r>
      <w:r w:rsidR="00186A3C" w:rsidRPr="767F3F4A">
        <w:fldChar w:fldCharType="begin"/>
      </w:r>
      <w:r w:rsidR="00186A3C">
        <w:instrText xml:space="preserve"> SEQ Slika \* ARABIC </w:instrText>
      </w:r>
      <w:r w:rsidR="00186A3C" w:rsidRPr="767F3F4A">
        <w:fldChar w:fldCharType="separate"/>
      </w:r>
      <w:r w:rsidRPr="767F3F4A">
        <w:rPr>
          <w:noProof/>
        </w:rPr>
        <w:t>43</w:t>
      </w:r>
      <w:r w:rsidR="00186A3C" w:rsidRPr="767F3F4A">
        <w:rPr>
          <w:noProof/>
        </w:rPr>
        <w:fldChar w:fldCharType="end"/>
      </w:r>
      <w:r w:rsidRPr="767F3F4A">
        <w:rPr>
          <w:noProof/>
          <w:lang w:val="sr-Latn-RS"/>
        </w:rPr>
        <w:t xml:space="preserve"> - Vreme 2</w:t>
      </w:r>
    </w:p>
    <w:p w14:paraId="15718841" w14:textId="76827D70" w:rsidR="00186A3C" w:rsidRDefault="00186A3C" w:rsidP="767F3F4A">
      <w:pPr>
        <w:rPr>
          <w:noProof/>
          <w:lang w:val="sr-Latn-RS"/>
        </w:rPr>
      </w:pPr>
    </w:p>
    <w:p w14:paraId="3E5EA595" w14:textId="77777777" w:rsidR="00186A3C" w:rsidRDefault="00186A3C" w:rsidP="767F3F4A">
      <w:pPr>
        <w:keepNext/>
        <w:jc w:val="center"/>
        <w:rPr>
          <w:noProof/>
          <w:lang w:val="sr-Latn-RS"/>
        </w:rPr>
      </w:pPr>
      <w:r>
        <w:rPr>
          <w:noProof/>
        </w:rPr>
        <w:lastRenderedPageBreak/>
        <w:drawing>
          <wp:inline distT="0" distB="0" distL="0" distR="0" wp14:anchorId="13E81F9E" wp14:editId="04087C43">
            <wp:extent cx="2898554" cy="272729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89">
                      <a:extLst>
                        <a:ext uri="{28A0092B-C50C-407E-A947-70E740481C1C}">
                          <a14:useLocalDpi xmlns:a14="http://schemas.microsoft.com/office/drawing/2010/main" val="0"/>
                        </a:ext>
                      </a:extLst>
                    </a:blip>
                    <a:stretch>
                      <a:fillRect/>
                    </a:stretch>
                  </pic:blipFill>
                  <pic:spPr>
                    <a:xfrm>
                      <a:off x="0" y="0"/>
                      <a:ext cx="2898554" cy="2727297"/>
                    </a:xfrm>
                    <a:prstGeom prst="rect">
                      <a:avLst/>
                    </a:prstGeom>
                  </pic:spPr>
                </pic:pic>
              </a:graphicData>
            </a:graphic>
          </wp:inline>
        </w:drawing>
      </w:r>
    </w:p>
    <w:p w14:paraId="50031394" w14:textId="63850B0C" w:rsidR="00186A3C" w:rsidRDefault="767F3F4A" w:rsidP="767F3F4A">
      <w:pPr>
        <w:pStyle w:val="Caption"/>
        <w:jc w:val="center"/>
        <w:rPr>
          <w:noProof/>
          <w:lang w:val="sr-Latn-RS"/>
        </w:rPr>
      </w:pPr>
      <w:r w:rsidRPr="767F3F4A">
        <w:rPr>
          <w:noProof/>
          <w:lang w:val="sr-Latn-RS"/>
        </w:rPr>
        <w:t xml:space="preserve">Slika </w:t>
      </w:r>
      <w:r w:rsidR="00186A3C" w:rsidRPr="767F3F4A">
        <w:fldChar w:fldCharType="begin"/>
      </w:r>
      <w:r w:rsidR="00186A3C">
        <w:instrText xml:space="preserve"> SEQ Slika \* ARABIC </w:instrText>
      </w:r>
      <w:r w:rsidR="00186A3C" w:rsidRPr="767F3F4A">
        <w:fldChar w:fldCharType="separate"/>
      </w:r>
      <w:r w:rsidRPr="767F3F4A">
        <w:rPr>
          <w:noProof/>
        </w:rPr>
        <w:t>44</w:t>
      </w:r>
      <w:r w:rsidR="00186A3C" w:rsidRPr="767F3F4A">
        <w:rPr>
          <w:noProof/>
        </w:rPr>
        <w:fldChar w:fldCharType="end"/>
      </w:r>
      <w:r w:rsidRPr="767F3F4A">
        <w:rPr>
          <w:noProof/>
          <w:lang w:val="sr-Latn-RS"/>
        </w:rPr>
        <w:t xml:space="preserve"> - Vreme 3</w:t>
      </w:r>
    </w:p>
    <w:p w14:paraId="4370AA8E" w14:textId="77777777" w:rsidR="00186A3C" w:rsidRPr="00186A3C" w:rsidRDefault="00186A3C" w:rsidP="767F3F4A">
      <w:pPr>
        <w:jc w:val="center"/>
        <w:rPr>
          <w:noProof/>
          <w:lang w:val="sr-Latn-RS"/>
        </w:rPr>
      </w:pPr>
    </w:p>
    <w:p w14:paraId="654A9DB9" w14:textId="77777777" w:rsidR="00186A3C" w:rsidRDefault="00186A3C" w:rsidP="767F3F4A">
      <w:pPr>
        <w:keepNext/>
        <w:jc w:val="center"/>
        <w:rPr>
          <w:noProof/>
          <w:lang w:val="sr-Latn-RS"/>
        </w:rPr>
      </w:pPr>
      <w:r>
        <w:rPr>
          <w:noProof/>
        </w:rPr>
        <w:drawing>
          <wp:inline distT="0" distB="0" distL="0" distR="0" wp14:anchorId="12D50FF1" wp14:editId="3C39808F">
            <wp:extent cx="2846567" cy="2717955"/>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90">
                      <a:extLst>
                        <a:ext uri="{28A0092B-C50C-407E-A947-70E740481C1C}">
                          <a14:useLocalDpi xmlns:a14="http://schemas.microsoft.com/office/drawing/2010/main" val="0"/>
                        </a:ext>
                      </a:extLst>
                    </a:blip>
                    <a:stretch>
                      <a:fillRect/>
                    </a:stretch>
                  </pic:blipFill>
                  <pic:spPr>
                    <a:xfrm>
                      <a:off x="0" y="0"/>
                      <a:ext cx="2846567" cy="2717955"/>
                    </a:xfrm>
                    <a:prstGeom prst="rect">
                      <a:avLst/>
                    </a:prstGeom>
                  </pic:spPr>
                </pic:pic>
              </a:graphicData>
            </a:graphic>
          </wp:inline>
        </w:drawing>
      </w:r>
    </w:p>
    <w:p w14:paraId="48FFCF82" w14:textId="0BC79FC1" w:rsidR="00186A3C" w:rsidRPr="00705E6B" w:rsidRDefault="767F3F4A" w:rsidP="767F3F4A">
      <w:pPr>
        <w:pStyle w:val="Caption"/>
        <w:jc w:val="center"/>
        <w:rPr>
          <w:noProof/>
          <w:lang w:val="sr-Latn-RS"/>
        </w:rPr>
      </w:pPr>
      <w:r w:rsidRPr="767F3F4A">
        <w:rPr>
          <w:noProof/>
          <w:lang w:val="sr-Latn-RS"/>
        </w:rPr>
        <w:t xml:space="preserve">Slika </w:t>
      </w:r>
      <w:r w:rsidR="00186A3C" w:rsidRPr="767F3F4A">
        <w:fldChar w:fldCharType="begin"/>
      </w:r>
      <w:r w:rsidR="00186A3C">
        <w:instrText xml:space="preserve"> SEQ Slika \* ARABIC </w:instrText>
      </w:r>
      <w:r w:rsidR="00186A3C" w:rsidRPr="767F3F4A">
        <w:fldChar w:fldCharType="separate"/>
      </w:r>
      <w:r w:rsidRPr="767F3F4A">
        <w:rPr>
          <w:noProof/>
        </w:rPr>
        <w:t>45</w:t>
      </w:r>
      <w:r w:rsidR="00186A3C" w:rsidRPr="767F3F4A">
        <w:rPr>
          <w:noProof/>
        </w:rPr>
        <w:fldChar w:fldCharType="end"/>
      </w:r>
      <w:r w:rsidRPr="767F3F4A">
        <w:rPr>
          <w:noProof/>
          <w:lang w:val="sr-Latn-RS"/>
        </w:rPr>
        <w:t xml:space="preserve"> - Vreme 4</w:t>
      </w:r>
    </w:p>
    <w:p w14:paraId="50B8441F" w14:textId="481A39FE" w:rsidR="00705E6B" w:rsidRDefault="00705E6B" w:rsidP="767F3F4A">
      <w:pPr>
        <w:jc w:val="center"/>
        <w:rPr>
          <w:noProof/>
          <w:lang w:val="sr-Latn-RS"/>
        </w:rPr>
      </w:pPr>
    </w:p>
    <w:p w14:paraId="67FFC8A6" w14:textId="77777777" w:rsidR="006C3461" w:rsidRDefault="767F3F4A" w:rsidP="767F3F4A">
      <w:pPr>
        <w:ind w:firstLine="720"/>
        <w:rPr>
          <w:i/>
          <w:iCs/>
          <w:noProof/>
          <w:lang w:val="sr-Latn-RS"/>
        </w:rPr>
      </w:pPr>
      <w:r w:rsidRPr="767F3F4A">
        <w:rPr>
          <w:noProof/>
          <w:lang w:val="sr-Latn-RS"/>
        </w:rPr>
        <w:t>Zatim je kreiran složeni indeks (</w:t>
      </w:r>
      <w:r w:rsidRPr="767F3F4A">
        <w:rPr>
          <w:i/>
          <w:iCs/>
          <w:noProof/>
          <w:lang w:val="sr-Latn-RS"/>
        </w:rPr>
        <w:t>compound</w:t>
      </w:r>
      <w:r w:rsidRPr="767F3F4A">
        <w:rPr>
          <w:noProof/>
          <w:lang w:val="sr-Latn-RS"/>
        </w:rPr>
        <w:t xml:space="preserve">) koji grupiše polja </w:t>
      </w:r>
      <w:r w:rsidRPr="767F3F4A">
        <w:rPr>
          <w:i/>
          <w:iCs/>
          <w:noProof/>
          <w:lang w:val="sr-Latn-RS"/>
        </w:rPr>
        <w:t xml:space="preserve">number </w:t>
      </w:r>
      <w:r w:rsidRPr="767F3F4A">
        <w:rPr>
          <w:noProof/>
          <w:lang w:val="sr-Latn-RS"/>
        </w:rPr>
        <w:t xml:space="preserve">i </w:t>
      </w:r>
      <w:r w:rsidRPr="767F3F4A">
        <w:rPr>
          <w:i/>
          <w:iCs/>
          <w:noProof/>
          <w:lang w:val="sr-Latn-RS"/>
        </w:rPr>
        <w:t>type.</w:t>
      </w:r>
    </w:p>
    <w:p w14:paraId="312FB238" w14:textId="77777777" w:rsidR="00705E6B" w:rsidRDefault="00705E6B" w:rsidP="767F3F4A">
      <w:pPr>
        <w:jc w:val="center"/>
        <w:rPr>
          <w:noProof/>
          <w:lang w:val="sr-Latn-RS"/>
        </w:rPr>
      </w:pPr>
    </w:p>
    <w:p w14:paraId="65258707" w14:textId="77777777" w:rsidR="006C3461" w:rsidRDefault="006C3461" w:rsidP="767F3F4A">
      <w:pPr>
        <w:keepNext/>
        <w:jc w:val="center"/>
        <w:rPr>
          <w:noProof/>
          <w:lang w:val="sr-Latn-RS"/>
        </w:rPr>
      </w:pPr>
      <w:r>
        <w:rPr>
          <w:noProof/>
        </w:rPr>
        <w:drawing>
          <wp:inline distT="0" distB="0" distL="0" distR="0" wp14:anchorId="767C6845" wp14:editId="2E70E8C5">
            <wp:extent cx="4047490" cy="116078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91">
                      <a:extLst>
                        <a:ext uri="{28A0092B-C50C-407E-A947-70E740481C1C}">
                          <a14:useLocalDpi xmlns:a14="http://schemas.microsoft.com/office/drawing/2010/main" val="0"/>
                        </a:ext>
                      </a:extLst>
                    </a:blip>
                    <a:stretch>
                      <a:fillRect/>
                    </a:stretch>
                  </pic:blipFill>
                  <pic:spPr>
                    <a:xfrm>
                      <a:off x="0" y="0"/>
                      <a:ext cx="4047490" cy="1160780"/>
                    </a:xfrm>
                    <a:prstGeom prst="rect">
                      <a:avLst/>
                    </a:prstGeom>
                  </pic:spPr>
                </pic:pic>
              </a:graphicData>
            </a:graphic>
          </wp:inline>
        </w:drawing>
      </w:r>
    </w:p>
    <w:p w14:paraId="7FA35566" w14:textId="1A21E4A5" w:rsidR="001B3D63" w:rsidRDefault="767F3F4A" w:rsidP="767F3F4A">
      <w:pPr>
        <w:pStyle w:val="Caption"/>
        <w:jc w:val="center"/>
        <w:rPr>
          <w:noProof/>
          <w:lang w:val="sr-Latn-RS"/>
        </w:rPr>
      </w:pPr>
      <w:r w:rsidRPr="767F3F4A">
        <w:rPr>
          <w:noProof/>
          <w:lang w:val="sr-Latn-RS"/>
        </w:rPr>
        <w:t xml:space="preserve">Slika </w:t>
      </w:r>
      <w:r w:rsidR="006C3461" w:rsidRPr="767F3F4A">
        <w:fldChar w:fldCharType="begin"/>
      </w:r>
      <w:r w:rsidR="006C3461">
        <w:instrText xml:space="preserve"> SEQ Slika \* ARABIC </w:instrText>
      </w:r>
      <w:r w:rsidR="006C3461" w:rsidRPr="767F3F4A">
        <w:fldChar w:fldCharType="separate"/>
      </w:r>
      <w:r w:rsidRPr="767F3F4A">
        <w:rPr>
          <w:noProof/>
        </w:rPr>
        <w:t>46</w:t>
      </w:r>
      <w:r w:rsidR="006C3461" w:rsidRPr="767F3F4A">
        <w:rPr>
          <w:noProof/>
        </w:rPr>
        <w:fldChar w:fldCharType="end"/>
      </w:r>
      <w:r w:rsidRPr="767F3F4A">
        <w:rPr>
          <w:noProof/>
          <w:lang w:val="sr-Latn-RS"/>
        </w:rPr>
        <w:t xml:space="preserve"> - Kreiranje </w:t>
      </w:r>
      <w:r w:rsidRPr="767F3F4A">
        <w:rPr>
          <w:b/>
          <w:bCs/>
          <w:noProof/>
          <w:lang w:val="sr-Latn-RS"/>
        </w:rPr>
        <w:t xml:space="preserve">compound </w:t>
      </w:r>
      <w:r w:rsidRPr="767F3F4A">
        <w:rPr>
          <w:noProof/>
          <w:lang w:val="sr-Latn-RS"/>
        </w:rPr>
        <w:t>indeksa u kolekciji Review</w:t>
      </w:r>
    </w:p>
    <w:p w14:paraId="00762314" w14:textId="4F2C640C" w:rsidR="006C3461" w:rsidRDefault="006C3461" w:rsidP="767F3F4A">
      <w:pPr>
        <w:jc w:val="center"/>
        <w:rPr>
          <w:noProof/>
          <w:lang w:val="sr-Latn-RS"/>
        </w:rPr>
      </w:pPr>
    </w:p>
    <w:p w14:paraId="5E4784A3" w14:textId="77777777" w:rsidR="006C3461" w:rsidRDefault="006C3461" w:rsidP="767F3F4A">
      <w:pPr>
        <w:keepNext/>
        <w:jc w:val="center"/>
        <w:rPr>
          <w:noProof/>
          <w:lang w:val="sr-Latn-RS"/>
        </w:rPr>
      </w:pPr>
      <w:r>
        <w:rPr>
          <w:noProof/>
        </w:rPr>
        <w:lastRenderedPageBreak/>
        <w:drawing>
          <wp:inline distT="0" distB="0" distL="0" distR="0" wp14:anchorId="3B1247D2" wp14:editId="2FEBD9B4">
            <wp:extent cx="5271772" cy="580390"/>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92">
                      <a:extLst>
                        <a:ext uri="{28A0092B-C50C-407E-A947-70E740481C1C}">
                          <a14:useLocalDpi xmlns:a14="http://schemas.microsoft.com/office/drawing/2010/main" val="0"/>
                        </a:ext>
                      </a:extLst>
                    </a:blip>
                    <a:stretch>
                      <a:fillRect/>
                    </a:stretch>
                  </pic:blipFill>
                  <pic:spPr>
                    <a:xfrm>
                      <a:off x="0" y="0"/>
                      <a:ext cx="5271772" cy="580390"/>
                    </a:xfrm>
                    <a:prstGeom prst="rect">
                      <a:avLst/>
                    </a:prstGeom>
                  </pic:spPr>
                </pic:pic>
              </a:graphicData>
            </a:graphic>
          </wp:inline>
        </w:drawing>
      </w:r>
    </w:p>
    <w:p w14:paraId="7506F986" w14:textId="35B3191B" w:rsidR="006C3461" w:rsidRDefault="767F3F4A" w:rsidP="767F3F4A">
      <w:pPr>
        <w:pStyle w:val="Caption"/>
        <w:jc w:val="center"/>
        <w:rPr>
          <w:noProof/>
          <w:lang w:val="sr-Latn-RS"/>
        </w:rPr>
      </w:pPr>
      <w:r w:rsidRPr="767F3F4A">
        <w:rPr>
          <w:noProof/>
          <w:lang w:val="sr-Latn-RS"/>
        </w:rPr>
        <w:t xml:space="preserve">Slika </w:t>
      </w:r>
      <w:r w:rsidR="006C3461" w:rsidRPr="767F3F4A">
        <w:fldChar w:fldCharType="begin"/>
      </w:r>
      <w:r w:rsidR="006C3461">
        <w:instrText xml:space="preserve"> SEQ Slika \* ARABIC </w:instrText>
      </w:r>
      <w:r w:rsidR="006C3461" w:rsidRPr="767F3F4A">
        <w:fldChar w:fldCharType="separate"/>
      </w:r>
      <w:r w:rsidRPr="767F3F4A">
        <w:rPr>
          <w:noProof/>
        </w:rPr>
        <w:t>47</w:t>
      </w:r>
      <w:r w:rsidR="006C3461" w:rsidRPr="767F3F4A">
        <w:rPr>
          <w:noProof/>
        </w:rPr>
        <w:fldChar w:fldCharType="end"/>
      </w:r>
      <w:r w:rsidRPr="767F3F4A">
        <w:rPr>
          <w:noProof/>
          <w:lang w:val="sr-Latn-RS"/>
        </w:rPr>
        <w:t xml:space="preserve"> - Provera da li je indeks kreiran u kolekciji Review</w:t>
      </w:r>
    </w:p>
    <w:p w14:paraId="49A1953D" w14:textId="56E70EF7" w:rsidR="006C3461" w:rsidRDefault="006C3461" w:rsidP="767F3F4A">
      <w:pPr>
        <w:jc w:val="center"/>
        <w:rPr>
          <w:noProof/>
          <w:lang w:val="sr-Latn-RS"/>
        </w:rPr>
      </w:pPr>
    </w:p>
    <w:p w14:paraId="5EF22531" w14:textId="77777777" w:rsidR="00EC26C2" w:rsidRDefault="00913DC2" w:rsidP="767F3F4A">
      <w:pPr>
        <w:rPr>
          <w:noProof/>
          <w:lang w:val="sr-Latn-RS"/>
        </w:rPr>
      </w:pPr>
      <w:r>
        <w:tab/>
      </w:r>
      <w:r w:rsidRPr="767F3F4A">
        <w:rPr>
          <w:noProof/>
          <w:lang w:val="sr-Latn-RS"/>
        </w:rPr>
        <w:t>Zatim slede izvršenje upita korišćenjem indeksa</w:t>
      </w:r>
      <w:r w:rsidR="00EC26C2" w:rsidRPr="767F3F4A">
        <w:rPr>
          <w:noProof/>
          <w:lang w:val="sr-Latn-RS"/>
        </w:rPr>
        <w:t xml:space="preserve">. Pretraga sa zadatim poljem </w:t>
      </w:r>
      <w:r w:rsidR="00EC26C2" w:rsidRPr="767F3F4A">
        <w:rPr>
          <w:i/>
          <w:iCs/>
          <w:noProof/>
          <w:lang w:val="sr-Latn-RS"/>
        </w:rPr>
        <w:t xml:space="preserve">number </w:t>
      </w:r>
      <w:r w:rsidR="00EC26C2" w:rsidRPr="767F3F4A">
        <w:rPr>
          <w:noProof/>
          <w:lang w:val="sr-Latn-RS"/>
        </w:rPr>
        <w:t xml:space="preserve">koje sadrži vrednost </w:t>
      </w:r>
      <w:r w:rsidR="00EC26C2" w:rsidRPr="767F3F4A">
        <w:rPr>
          <w:i/>
          <w:iCs/>
          <w:noProof/>
          <w:lang w:val="sr-Latn-RS"/>
        </w:rPr>
        <w:t>585534</w:t>
      </w:r>
      <w:r w:rsidR="00EC26C2" w:rsidRPr="767F3F4A">
        <w:rPr>
          <w:noProof/>
          <w:lang w:val="sr-Latn-RS"/>
        </w:rPr>
        <w:t xml:space="preserve">. Iz slika se može uočiti da je </w:t>
      </w:r>
      <w:r w:rsidR="00EC26C2" w:rsidRPr="767F3F4A">
        <w:rPr>
          <w:i/>
          <w:iCs/>
          <w:noProof/>
          <w:lang w:val="sr-Latn-RS"/>
        </w:rPr>
        <w:t xml:space="preserve">executionTimeMillsEstimate </w:t>
      </w:r>
      <w:r w:rsidR="00EC26C2" w:rsidRPr="767F3F4A">
        <w:rPr>
          <w:noProof/>
          <w:lang w:val="sr-Latn-RS"/>
        </w:rPr>
        <w:t>jednako nuli. U kontekstu, ne može biti 0 milisekundi, ali je približno nuli. Izvršavanjem istog upita par puta mogu da se dobiju slični rezultati koji su skoro ravni nuli. Bez obzira na sve to, suština je da se izvršavanje upita odvija mnogo brže korišćenjem indeksa, što znatno poboljšava performanse!</w:t>
      </w:r>
    </w:p>
    <w:p w14:paraId="7935F058" w14:textId="5DA89562" w:rsidR="006C3461" w:rsidRDefault="006C3461" w:rsidP="767F3F4A">
      <w:pPr>
        <w:jc w:val="center"/>
        <w:rPr>
          <w:noProof/>
          <w:lang w:val="sr-Latn-RS"/>
        </w:rPr>
      </w:pPr>
    </w:p>
    <w:p w14:paraId="0D774A1F" w14:textId="77777777" w:rsidR="00EC26C2" w:rsidRDefault="00EC26C2" w:rsidP="767F3F4A">
      <w:pPr>
        <w:keepNext/>
        <w:jc w:val="center"/>
        <w:rPr>
          <w:noProof/>
          <w:lang w:val="sr-Latn-RS"/>
        </w:rPr>
      </w:pPr>
      <w:r>
        <w:rPr>
          <w:noProof/>
        </w:rPr>
        <w:lastRenderedPageBreak/>
        <w:drawing>
          <wp:inline distT="0" distB="0" distL="0" distR="0" wp14:anchorId="13CB6EE3" wp14:editId="02DB4B9B">
            <wp:extent cx="5271772" cy="6242051"/>
            <wp:effectExtent l="0" t="0" r="508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93">
                      <a:extLst>
                        <a:ext uri="{28A0092B-C50C-407E-A947-70E740481C1C}">
                          <a14:useLocalDpi xmlns:a14="http://schemas.microsoft.com/office/drawing/2010/main" val="0"/>
                        </a:ext>
                      </a:extLst>
                    </a:blip>
                    <a:stretch>
                      <a:fillRect/>
                    </a:stretch>
                  </pic:blipFill>
                  <pic:spPr>
                    <a:xfrm>
                      <a:off x="0" y="0"/>
                      <a:ext cx="5271772" cy="6242051"/>
                    </a:xfrm>
                    <a:prstGeom prst="rect">
                      <a:avLst/>
                    </a:prstGeom>
                  </pic:spPr>
                </pic:pic>
              </a:graphicData>
            </a:graphic>
          </wp:inline>
        </w:drawing>
      </w:r>
    </w:p>
    <w:p w14:paraId="2777BA41" w14:textId="4025E2B9" w:rsidR="00EC26C2" w:rsidRDefault="767F3F4A" w:rsidP="767F3F4A">
      <w:pPr>
        <w:pStyle w:val="Caption"/>
        <w:jc w:val="center"/>
        <w:rPr>
          <w:noProof/>
          <w:lang w:val="sr-Latn-RS"/>
        </w:rPr>
      </w:pPr>
      <w:r w:rsidRPr="767F3F4A">
        <w:rPr>
          <w:noProof/>
          <w:lang w:val="sr-Latn-RS"/>
        </w:rPr>
        <w:t xml:space="preserve">Slika </w:t>
      </w:r>
      <w:r w:rsidR="00EC26C2" w:rsidRPr="767F3F4A">
        <w:fldChar w:fldCharType="begin"/>
      </w:r>
      <w:r w:rsidR="00EC26C2">
        <w:instrText xml:space="preserve"> SEQ Slika \* ARABIC </w:instrText>
      </w:r>
      <w:r w:rsidR="00EC26C2" w:rsidRPr="767F3F4A">
        <w:fldChar w:fldCharType="separate"/>
      </w:r>
      <w:r w:rsidRPr="767F3F4A">
        <w:rPr>
          <w:noProof/>
        </w:rPr>
        <w:t>48</w:t>
      </w:r>
      <w:r w:rsidR="00EC26C2" w:rsidRPr="767F3F4A">
        <w:rPr>
          <w:noProof/>
        </w:rPr>
        <w:fldChar w:fldCharType="end"/>
      </w:r>
      <w:r w:rsidRPr="767F3F4A">
        <w:rPr>
          <w:noProof/>
          <w:lang w:val="sr-Latn-RS"/>
        </w:rPr>
        <w:t xml:space="preserve"> - Izvršavanje upita pretrage pomoću explain metode korišćenjem indeksa - prvi deo</w:t>
      </w:r>
    </w:p>
    <w:p w14:paraId="3E4D48AD" w14:textId="77777777" w:rsidR="00EC26C2" w:rsidRDefault="00EC26C2" w:rsidP="767F3F4A">
      <w:pPr>
        <w:keepNext/>
        <w:jc w:val="center"/>
        <w:rPr>
          <w:noProof/>
          <w:lang w:val="sr-Latn-RS"/>
        </w:rPr>
      </w:pPr>
      <w:r>
        <w:rPr>
          <w:noProof/>
        </w:rPr>
        <w:lastRenderedPageBreak/>
        <w:drawing>
          <wp:inline distT="0" distB="0" distL="0" distR="0" wp14:anchorId="59B196D9" wp14:editId="4DBD09D7">
            <wp:extent cx="4413773" cy="7999011"/>
            <wp:effectExtent l="0" t="0" r="635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94">
                      <a:extLst>
                        <a:ext uri="{28A0092B-C50C-407E-A947-70E740481C1C}">
                          <a14:useLocalDpi xmlns:a14="http://schemas.microsoft.com/office/drawing/2010/main" val="0"/>
                        </a:ext>
                      </a:extLst>
                    </a:blip>
                    <a:stretch>
                      <a:fillRect/>
                    </a:stretch>
                  </pic:blipFill>
                  <pic:spPr>
                    <a:xfrm>
                      <a:off x="0" y="0"/>
                      <a:ext cx="4413773" cy="7999011"/>
                    </a:xfrm>
                    <a:prstGeom prst="rect">
                      <a:avLst/>
                    </a:prstGeom>
                  </pic:spPr>
                </pic:pic>
              </a:graphicData>
            </a:graphic>
          </wp:inline>
        </w:drawing>
      </w:r>
    </w:p>
    <w:p w14:paraId="479A8730" w14:textId="464385C6" w:rsidR="00EC26C2" w:rsidRPr="00EC26C2" w:rsidRDefault="767F3F4A" w:rsidP="767F3F4A">
      <w:pPr>
        <w:pStyle w:val="Caption"/>
        <w:jc w:val="center"/>
        <w:rPr>
          <w:noProof/>
          <w:lang w:val="sr-Latn-RS"/>
        </w:rPr>
      </w:pPr>
      <w:r w:rsidRPr="767F3F4A">
        <w:rPr>
          <w:noProof/>
          <w:lang w:val="sr-Latn-RS"/>
        </w:rPr>
        <w:t xml:space="preserve">Slika </w:t>
      </w:r>
      <w:r w:rsidR="00EC26C2" w:rsidRPr="767F3F4A">
        <w:fldChar w:fldCharType="begin"/>
      </w:r>
      <w:r w:rsidR="00EC26C2">
        <w:instrText xml:space="preserve"> SEQ Slika \* ARABIC </w:instrText>
      </w:r>
      <w:r w:rsidR="00EC26C2" w:rsidRPr="767F3F4A">
        <w:fldChar w:fldCharType="separate"/>
      </w:r>
      <w:r w:rsidRPr="767F3F4A">
        <w:rPr>
          <w:noProof/>
        </w:rPr>
        <w:t>49</w:t>
      </w:r>
      <w:r w:rsidR="00EC26C2" w:rsidRPr="767F3F4A">
        <w:rPr>
          <w:noProof/>
        </w:rPr>
        <w:fldChar w:fldCharType="end"/>
      </w:r>
      <w:r w:rsidRPr="767F3F4A">
        <w:rPr>
          <w:noProof/>
          <w:lang w:val="sr-Latn-RS"/>
        </w:rPr>
        <w:t xml:space="preserve"> - Izvršavanje upita pretrage pomoću explain metode korišćenjem indeksa - drugi deo</w:t>
      </w:r>
    </w:p>
    <w:p w14:paraId="5F79D46A" w14:textId="77777777" w:rsidR="001B3D63" w:rsidRPr="001B3D63" w:rsidRDefault="001B3D63" w:rsidP="767F3F4A">
      <w:pPr>
        <w:jc w:val="center"/>
        <w:rPr>
          <w:noProof/>
          <w:lang w:val="sr-Latn-RS"/>
        </w:rPr>
      </w:pPr>
    </w:p>
    <w:p w14:paraId="14377954" w14:textId="77777777" w:rsidR="006A1FD4" w:rsidRPr="006A1FD4" w:rsidRDefault="006A1FD4" w:rsidP="767F3F4A">
      <w:pPr>
        <w:rPr>
          <w:noProof/>
          <w:lang w:val="sr-Latn-RS"/>
        </w:rPr>
      </w:pPr>
    </w:p>
    <w:p w14:paraId="092E273F" w14:textId="77777777" w:rsidR="00AF6921" w:rsidRDefault="767F3F4A" w:rsidP="767F3F4A">
      <w:pPr>
        <w:pStyle w:val="Heading1"/>
        <w:spacing w:after="0"/>
        <w:rPr>
          <w:noProof/>
          <w:lang w:val="sr-Latn-RS"/>
        </w:rPr>
      </w:pPr>
      <w:bookmarkStart w:id="12" w:name="_Toc69278588"/>
      <w:r w:rsidRPr="767F3F4A">
        <w:rPr>
          <w:noProof/>
          <w:lang w:val="sr-Latn-RS"/>
        </w:rPr>
        <w:t>Literatura</w:t>
      </w:r>
      <w:bookmarkEnd w:id="12"/>
    </w:p>
    <w:p w14:paraId="4AA45402" w14:textId="77777777" w:rsidR="00AF6921" w:rsidRPr="00CD15F3" w:rsidRDefault="00AF6921" w:rsidP="767F3F4A">
      <w:pPr>
        <w:rPr>
          <w:noProof/>
          <w:lang w:val="sr-Latn-RS"/>
        </w:rPr>
      </w:pPr>
    </w:p>
    <w:p w14:paraId="1D37AC71" w14:textId="16C1E6FC" w:rsidR="00AF6921" w:rsidRPr="000B3709" w:rsidRDefault="767F3F4A" w:rsidP="767F3F4A">
      <w:pPr>
        <w:spacing w:after="120" w:line="276" w:lineRule="auto"/>
        <w:rPr>
          <w:rFonts w:asciiTheme="minorHAnsi" w:hAnsiTheme="minorHAnsi"/>
          <w:noProof/>
          <w:lang w:val="sr-Latn-RS"/>
        </w:rPr>
      </w:pPr>
      <w:r w:rsidRPr="767F3F4A">
        <w:rPr>
          <w:rFonts w:asciiTheme="minorHAnsi" w:hAnsiTheme="minorHAnsi"/>
          <w:noProof/>
          <w:lang w:val="sr-Latn-RS"/>
        </w:rPr>
        <w:t>[01]</w:t>
      </w:r>
      <w:r w:rsidR="00AF6921">
        <w:tab/>
      </w:r>
      <w:r w:rsidRPr="767F3F4A">
        <w:rPr>
          <w:rFonts w:asciiTheme="minorHAnsi" w:hAnsiTheme="minorHAnsi"/>
          <w:noProof/>
          <w:lang w:val="sr-Latn-RS"/>
        </w:rPr>
        <w:t xml:space="preserve"> https://www.tutorialspoint.com/dbms/dbms_indexing.htm</w:t>
      </w:r>
    </w:p>
    <w:p w14:paraId="7BDF2B1C" w14:textId="0BE536FA" w:rsidR="00AF6921" w:rsidRPr="000B3709" w:rsidRDefault="767F3F4A" w:rsidP="767F3F4A">
      <w:pPr>
        <w:spacing w:after="120" w:line="276" w:lineRule="auto"/>
        <w:rPr>
          <w:rFonts w:asciiTheme="minorHAnsi" w:hAnsiTheme="minorHAnsi"/>
          <w:noProof/>
          <w:lang w:val="sr-Latn-RS"/>
        </w:rPr>
      </w:pPr>
      <w:r w:rsidRPr="767F3F4A">
        <w:rPr>
          <w:rFonts w:asciiTheme="minorHAnsi" w:hAnsiTheme="minorHAnsi"/>
          <w:noProof/>
          <w:lang w:val="sr-Latn-RS"/>
        </w:rPr>
        <w:t>[02]</w:t>
      </w:r>
      <w:r w:rsidR="00AF6921">
        <w:tab/>
      </w:r>
      <w:r w:rsidRPr="767F3F4A">
        <w:rPr>
          <w:rFonts w:asciiTheme="minorHAnsi" w:hAnsiTheme="minorHAnsi"/>
          <w:noProof/>
          <w:lang w:val="sr-Latn-RS"/>
        </w:rPr>
        <w:t>https://www.javatpoint.com/indexing-in-dbms</w:t>
      </w:r>
    </w:p>
    <w:p w14:paraId="00BFD864" w14:textId="11C9EB74" w:rsidR="00830556" w:rsidRPr="000B3709" w:rsidRDefault="767F3F4A" w:rsidP="767F3F4A">
      <w:pPr>
        <w:spacing w:after="120" w:line="276" w:lineRule="auto"/>
        <w:ind w:left="720" w:hanging="720"/>
        <w:rPr>
          <w:rFonts w:asciiTheme="minorHAnsi" w:hAnsiTheme="minorHAnsi"/>
          <w:noProof/>
          <w:lang w:val="sr-Latn-RS"/>
        </w:rPr>
      </w:pPr>
      <w:r w:rsidRPr="767F3F4A">
        <w:rPr>
          <w:rFonts w:asciiTheme="minorHAnsi" w:hAnsiTheme="minorHAnsi"/>
          <w:noProof/>
          <w:lang w:val="sr-Latn-RS"/>
        </w:rPr>
        <w:t>[03]</w:t>
      </w:r>
      <w:r w:rsidR="00830556">
        <w:tab/>
      </w:r>
      <w:r w:rsidRPr="767F3F4A">
        <w:rPr>
          <w:rFonts w:asciiTheme="minorHAnsi" w:hAnsiTheme="minorHAnsi"/>
          <w:noProof/>
          <w:lang w:val="sr-Latn-RS"/>
        </w:rPr>
        <w:t>https://www.simplilearn.com/indexing-and-aggregation-mongodb-tutorial-video</w:t>
      </w:r>
    </w:p>
    <w:p w14:paraId="2962C99A" w14:textId="17A917DB" w:rsidR="00244D5B" w:rsidRPr="000B3709" w:rsidRDefault="767F3F4A" w:rsidP="767F3F4A">
      <w:pPr>
        <w:spacing w:after="120" w:line="276" w:lineRule="auto"/>
        <w:ind w:left="720" w:hanging="720"/>
        <w:rPr>
          <w:rFonts w:asciiTheme="minorHAnsi" w:hAnsiTheme="minorHAnsi"/>
          <w:noProof/>
          <w:lang w:val="sr-Latn-RS"/>
        </w:rPr>
      </w:pPr>
      <w:r w:rsidRPr="767F3F4A">
        <w:rPr>
          <w:rFonts w:asciiTheme="minorHAnsi" w:hAnsiTheme="minorHAnsi"/>
          <w:noProof/>
          <w:lang w:val="sr-Latn-RS"/>
        </w:rPr>
        <w:t>[04]</w:t>
      </w:r>
      <w:r w:rsidR="00244D5B">
        <w:tab/>
      </w:r>
      <w:r w:rsidRPr="767F3F4A">
        <w:rPr>
          <w:rFonts w:asciiTheme="minorHAnsi" w:hAnsiTheme="minorHAnsi"/>
          <w:noProof/>
          <w:lang w:val="sr-Latn-RS"/>
        </w:rPr>
        <w:t>https://severalnines.com/blog/how-optimize-performance-mongodb</w:t>
      </w:r>
    </w:p>
    <w:p w14:paraId="594CB660" w14:textId="3B49A483" w:rsidR="00244D5B" w:rsidRPr="000B3709" w:rsidRDefault="767F3F4A" w:rsidP="767F3F4A">
      <w:pPr>
        <w:spacing w:after="120" w:line="276" w:lineRule="auto"/>
        <w:ind w:left="720" w:hanging="720"/>
        <w:rPr>
          <w:rFonts w:asciiTheme="minorHAnsi" w:hAnsiTheme="minorHAnsi"/>
          <w:noProof/>
          <w:lang w:val="sr-Latn-RS"/>
        </w:rPr>
      </w:pPr>
      <w:r w:rsidRPr="767F3F4A">
        <w:rPr>
          <w:rFonts w:asciiTheme="minorHAnsi" w:hAnsiTheme="minorHAnsi"/>
          <w:noProof/>
          <w:lang w:val="sr-Latn-RS"/>
        </w:rPr>
        <w:t>[05]</w:t>
      </w:r>
      <w:r w:rsidR="00244D5B">
        <w:tab/>
      </w:r>
      <w:r w:rsidRPr="767F3F4A">
        <w:rPr>
          <w:rFonts w:asciiTheme="minorHAnsi" w:hAnsiTheme="minorHAnsi"/>
          <w:noProof/>
          <w:lang w:val="sr-Latn-RS"/>
        </w:rPr>
        <w:t>https://docs.mongodb.com/manual/storage/</w:t>
      </w:r>
    </w:p>
    <w:p w14:paraId="5E097F12" w14:textId="565FED03" w:rsidR="00902010" w:rsidRPr="000B3709" w:rsidRDefault="767F3F4A" w:rsidP="767F3F4A">
      <w:pPr>
        <w:spacing w:after="120" w:line="276" w:lineRule="auto"/>
        <w:ind w:left="720" w:hanging="720"/>
        <w:rPr>
          <w:rFonts w:asciiTheme="minorHAnsi" w:hAnsiTheme="minorHAnsi"/>
          <w:noProof/>
          <w:lang w:val="sr-Latn-RS"/>
        </w:rPr>
      </w:pPr>
      <w:r w:rsidRPr="767F3F4A">
        <w:rPr>
          <w:rFonts w:asciiTheme="minorHAnsi" w:hAnsiTheme="minorHAnsi"/>
          <w:noProof/>
          <w:lang w:val="sr-Latn-RS"/>
        </w:rPr>
        <w:t>[06]</w:t>
      </w:r>
      <w:r w:rsidR="00902010">
        <w:tab/>
      </w:r>
      <w:r w:rsidRPr="767F3F4A">
        <w:rPr>
          <w:rFonts w:asciiTheme="minorHAnsi" w:hAnsiTheme="minorHAnsi"/>
          <w:noProof/>
          <w:lang w:val="sr-Latn-RS"/>
        </w:rPr>
        <w:t>https://www.kenwalger.com/blog/nosql/mongodb/storing-documents-mongodb-database/</w:t>
      </w:r>
    </w:p>
    <w:p w14:paraId="3B0E2A27" w14:textId="339DA585" w:rsidR="00902010" w:rsidRPr="000B3709" w:rsidRDefault="767F3F4A" w:rsidP="767F3F4A">
      <w:pPr>
        <w:spacing w:after="120" w:line="276" w:lineRule="auto"/>
        <w:ind w:left="720" w:hanging="720"/>
        <w:rPr>
          <w:rFonts w:asciiTheme="minorHAnsi" w:hAnsiTheme="minorHAnsi"/>
          <w:noProof/>
          <w:lang w:val="sr-Latn-RS"/>
        </w:rPr>
      </w:pPr>
      <w:r w:rsidRPr="767F3F4A">
        <w:rPr>
          <w:rFonts w:asciiTheme="minorHAnsi" w:hAnsiTheme="minorHAnsi"/>
          <w:noProof/>
          <w:lang w:val="sr-Latn-RS"/>
        </w:rPr>
        <w:t>[07]</w:t>
      </w:r>
      <w:r w:rsidR="00902010">
        <w:tab/>
      </w:r>
      <w:r w:rsidRPr="767F3F4A">
        <w:rPr>
          <w:rFonts w:asciiTheme="minorHAnsi" w:hAnsiTheme="minorHAnsi"/>
          <w:noProof/>
          <w:lang w:val="sr-Latn-RS"/>
        </w:rPr>
        <w:t>https://itnext.io/indexing-and-mongodb-query-performance-a8a6a64c4308</w:t>
      </w:r>
    </w:p>
    <w:p w14:paraId="169EDFAD" w14:textId="67F7AFAF" w:rsidR="000B3709" w:rsidRPr="000B3709" w:rsidRDefault="000B3709" w:rsidP="767F3F4A">
      <w:pPr>
        <w:pStyle w:val="ContactInfo"/>
        <w:jc w:val="both"/>
        <w:rPr>
          <w:rFonts w:asciiTheme="minorHAnsi" w:hAnsiTheme="minorHAnsi" w:cs="Times New Roman"/>
          <w:noProof/>
          <w:lang w:val="sr-Latn-RS"/>
        </w:rPr>
      </w:pPr>
    </w:p>
    <w:p w14:paraId="4436BECA" w14:textId="681AB91D" w:rsidR="00932BFB" w:rsidRDefault="00455519" w:rsidP="767F3F4A">
      <w:pPr>
        <w:pStyle w:val="ContactInfo"/>
        <w:jc w:val="both"/>
        <w:rPr>
          <w:rFonts w:asciiTheme="minorHAnsi" w:hAnsiTheme="minorHAnsi" w:cs="Times New Roman"/>
          <w:noProof/>
          <w:lang w:val="sr-Latn-RS"/>
        </w:rPr>
      </w:pPr>
      <w:r>
        <w:rPr>
          <w:rFonts w:asciiTheme="minorHAnsi" w:hAnsiTheme="minorHAnsi" w:cs="Times New Roman"/>
          <w:szCs w:val="24"/>
        </w:rPr>
        <w:tab/>
      </w:r>
    </w:p>
    <w:p w14:paraId="6EB763B8" w14:textId="5C0873D8" w:rsidR="00075800" w:rsidRDefault="00075800" w:rsidP="767F3F4A">
      <w:pPr>
        <w:pStyle w:val="ContactInfo"/>
        <w:jc w:val="both"/>
        <w:rPr>
          <w:rFonts w:asciiTheme="minorHAnsi" w:hAnsiTheme="minorHAnsi" w:cs="Times New Roman"/>
          <w:noProof/>
          <w:lang w:val="sr-Latn-RS"/>
        </w:rPr>
      </w:pPr>
    </w:p>
    <w:p w14:paraId="4B510C1F" w14:textId="6312B400" w:rsidR="001521B5" w:rsidRDefault="001521B5" w:rsidP="767F3F4A">
      <w:pPr>
        <w:pStyle w:val="ContactInfo"/>
        <w:jc w:val="both"/>
        <w:rPr>
          <w:rFonts w:asciiTheme="minorHAnsi" w:hAnsiTheme="minorHAnsi" w:cs="Times New Roman"/>
          <w:noProof/>
          <w:lang w:val="sr-Latn-RS"/>
        </w:rPr>
      </w:pPr>
      <w:r>
        <w:rPr>
          <w:rFonts w:asciiTheme="minorHAnsi" w:hAnsiTheme="minorHAnsi" w:cs="Times New Roman"/>
          <w:szCs w:val="24"/>
        </w:rPr>
        <w:tab/>
      </w:r>
    </w:p>
    <w:p w14:paraId="7040FED9" w14:textId="087DC558" w:rsidR="001521B5" w:rsidRDefault="001521B5" w:rsidP="767F3F4A">
      <w:pPr>
        <w:pStyle w:val="ContactInfo"/>
        <w:jc w:val="both"/>
        <w:rPr>
          <w:rFonts w:asciiTheme="minorHAnsi" w:hAnsiTheme="minorHAnsi" w:cs="Times New Roman"/>
          <w:noProof/>
          <w:lang w:val="sr-Latn-RS"/>
        </w:rPr>
      </w:pPr>
      <w:r>
        <w:rPr>
          <w:rFonts w:asciiTheme="minorHAnsi" w:hAnsiTheme="minorHAnsi" w:cs="Times New Roman"/>
          <w:szCs w:val="24"/>
        </w:rPr>
        <w:tab/>
      </w:r>
    </w:p>
    <w:p w14:paraId="1CC8D40D" w14:textId="5B76FC4C" w:rsidR="00075800" w:rsidRDefault="00075800" w:rsidP="767F3F4A">
      <w:pPr>
        <w:pStyle w:val="ContactInfo"/>
        <w:jc w:val="both"/>
        <w:rPr>
          <w:rFonts w:asciiTheme="minorHAnsi" w:hAnsiTheme="minorHAnsi" w:cs="Times New Roman"/>
          <w:noProof/>
          <w:lang w:val="sr-Latn-RS"/>
        </w:rPr>
      </w:pPr>
    </w:p>
    <w:p w14:paraId="1AF50178" w14:textId="55302657" w:rsidR="00075800" w:rsidRDefault="00075800" w:rsidP="767F3F4A">
      <w:pPr>
        <w:pStyle w:val="ContactInfo"/>
        <w:jc w:val="both"/>
        <w:rPr>
          <w:rFonts w:asciiTheme="minorHAnsi" w:hAnsiTheme="minorHAnsi" w:cs="Times New Roman"/>
          <w:noProof/>
          <w:lang w:val="sr-Latn-RS"/>
        </w:rPr>
      </w:pPr>
    </w:p>
    <w:p w14:paraId="382A27C2" w14:textId="3CB3C631" w:rsidR="001521B5" w:rsidRDefault="001521B5" w:rsidP="767F3F4A">
      <w:pPr>
        <w:pStyle w:val="ContactInfo"/>
        <w:jc w:val="both"/>
        <w:rPr>
          <w:rFonts w:asciiTheme="minorHAnsi" w:hAnsiTheme="minorHAnsi" w:cs="Times New Roman"/>
          <w:noProof/>
          <w:lang w:val="sr-Latn-RS"/>
        </w:rPr>
      </w:pPr>
    </w:p>
    <w:p w14:paraId="57C72A21" w14:textId="04CFBAAC" w:rsidR="001521B5" w:rsidRDefault="001521B5" w:rsidP="767F3F4A">
      <w:pPr>
        <w:pStyle w:val="ContactInfo"/>
        <w:jc w:val="both"/>
        <w:rPr>
          <w:rFonts w:asciiTheme="minorHAnsi" w:hAnsiTheme="minorHAnsi" w:cs="Times New Roman"/>
          <w:noProof/>
          <w:lang w:val="sr-Latn-RS"/>
        </w:rPr>
      </w:pPr>
      <w:r>
        <w:rPr>
          <w:rFonts w:asciiTheme="minorHAnsi" w:hAnsiTheme="minorHAnsi" w:cs="Times New Roman"/>
          <w:szCs w:val="24"/>
        </w:rPr>
        <w:tab/>
      </w:r>
    </w:p>
    <w:p w14:paraId="7E774911" w14:textId="20EDB43B" w:rsidR="00075800" w:rsidRDefault="00075800" w:rsidP="767F3F4A">
      <w:pPr>
        <w:pStyle w:val="ContactInfo"/>
        <w:jc w:val="both"/>
        <w:rPr>
          <w:rFonts w:asciiTheme="minorHAnsi" w:hAnsiTheme="minorHAnsi" w:cs="Times New Roman"/>
          <w:noProof/>
          <w:lang w:val="sr-Latn-RS"/>
        </w:rPr>
      </w:pPr>
    </w:p>
    <w:p w14:paraId="2DBBC32A" w14:textId="77777777" w:rsidR="00075800" w:rsidRPr="000B3709" w:rsidRDefault="00075800" w:rsidP="767F3F4A">
      <w:pPr>
        <w:pStyle w:val="ContactInfo"/>
        <w:jc w:val="both"/>
        <w:rPr>
          <w:rFonts w:asciiTheme="minorHAnsi" w:hAnsiTheme="minorHAnsi" w:cs="Times New Roman"/>
          <w:noProof/>
          <w:lang w:val="sr-Latn-RS"/>
        </w:rPr>
      </w:pPr>
    </w:p>
    <w:sectPr w:rsidR="00075800" w:rsidRPr="000B3709" w:rsidSect="000A2841">
      <w:headerReference w:type="default" r:id="rId95"/>
      <w:footerReference w:type="default" r:id="rId96"/>
      <w:headerReference w:type="first" r:id="rId97"/>
      <w:footerReference w:type="first" r:id="rId98"/>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65EEE" w14:textId="77777777" w:rsidR="001F7E6B" w:rsidRDefault="001F7E6B" w:rsidP="00C6554A">
      <w:pPr>
        <w:spacing w:line="240" w:lineRule="auto"/>
      </w:pPr>
      <w:r>
        <w:separator/>
      </w:r>
    </w:p>
  </w:endnote>
  <w:endnote w:type="continuationSeparator" w:id="0">
    <w:p w14:paraId="533C8FC0" w14:textId="77777777" w:rsidR="001F7E6B" w:rsidRDefault="001F7E6B" w:rsidP="00C655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panose1 w:val="02020909000000000000"/>
    <w:charset w:val="80"/>
    <w:family w:val="modern"/>
    <w:pitch w:val="fixed"/>
    <w:sig w:usb0="E00002FF" w:usb1="6AC7FDFB" w:usb2="00000012" w:usb3="00000000" w:csb0="0002009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5465028"/>
      <w:docPartObj>
        <w:docPartGallery w:val="Page Numbers (Bottom of Page)"/>
        <w:docPartUnique/>
      </w:docPartObj>
    </w:sdtPr>
    <w:sdtEndPr>
      <w:rPr>
        <w:noProof/>
      </w:rPr>
    </w:sdtEndPr>
    <w:sdtContent>
      <w:p w14:paraId="1461FF64" w14:textId="2E315A70" w:rsidR="002B11FB" w:rsidRDefault="002B11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F32F45" w14:textId="0D6FC840" w:rsidR="002B11FB" w:rsidRDefault="002B11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765"/>
      <w:gridCol w:w="2765"/>
      <w:gridCol w:w="2765"/>
    </w:tblGrid>
    <w:tr w:rsidR="56C608F3" w14:paraId="08B9F52E" w14:textId="77777777" w:rsidTr="56C608F3">
      <w:tc>
        <w:tcPr>
          <w:tcW w:w="2765" w:type="dxa"/>
        </w:tcPr>
        <w:p w14:paraId="6D755109" w14:textId="4A717A75" w:rsidR="56C608F3" w:rsidRDefault="56C608F3" w:rsidP="56C608F3">
          <w:pPr>
            <w:pStyle w:val="Header"/>
            <w:ind w:left="-115"/>
            <w:jc w:val="left"/>
          </w:pPr>
        </w:p>
      </w:tc>
      <w:tc>
        <w:tcPr>
          <w:tcW w:w="2765" w:type="dxa"/>
        </w:tcPr>
        <w:p w14:paraId="3C05558D" w14:textId="2D9E49AE" w:rsidR="56C608F3" w:rsidRDefault="56C608F3" w:rsidP="56C608F3">
          <w:pPr>
            <w:pStyle w:val="Header"/>
            <w:jc w:val="center"/>
          </w:pPr>
        </w:p>
      </w:tc>
      <w:tc>
        <w:tcPr>
          <w:tcW w:w="2765" w:type="dxa"/>
        </w:tcPr>
        <w:p w14:paraId="52F320EE" w14:textId="2717D171" w:rsidR="56C608F3" w:rsidRDefault="56C608F3" w:rsidP="56C608F3">
          <w:pPr>
            <w:pStyle w:val="Header"/>
            <w:ind w:right="-115"/>
            <w:jc w:val="right"/>
          </w:pPr>
        </w:p>
      </w:tc>
    </w:tr>
  </w:tbl>
  <w:p w14:paraId="6AD0750B" w14:textId="6FF2DE9D" w:rsidR="56C608F3" w:rsidRDefault="56C608F3" w:rsidP="56C60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CD2C42" w14:textId="77777777" w:rsidR="001F7E6B" w:rsidRDefault="001F7E6B" w:rsidP="00C6554A">
      <w:pPr>
        <w:spacing w:line="240" w:lineRule="auto"/>
      </w:pPr>
      <w:r>
        <w:separator/>
      </w:r>
    </w:p>
  </w:footnote>
  <w:footnote w:type="continuationSeparator" w:id="0">
    <w:p w14:paraId="4C338516" w14:textId="77777777" w:rsidR="001F7E6B" w:rsidRDefault="001F7E6B" w:rsidP="00C655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765"/>
      <w:gridCol w:w="2765"/>
      <w:gridCol w:w="2765"/>
    </w:tblGrid>
    <w:tr w:rsidR="56C608F3" w14:paraId="2CACE78A" w14:textId="77777777" w:rsidTr="56C608F3">
      <w:tc>
        <w:tcPr>
          <w:tcW w:w="2765" w:type="dxa"/>
        </w:tcPr>
        <w:p w14:paraId="3E743E00" w14:textId="5664F6F8" w:rsidR="56C608F3" w:rsidRDefault="56C608F3" w:rsidP="56C608F3">
          <w:pPr>
            <w:pStyle w:val="Header"/>
            <w:ind w:left="-115"/>
            <w:jc w:val="left"/>
          </w:pPr>
        </w:p>
      </w:tc>
      <w:tc>
        <w:tcPr>
          <w:tcW w:w="2765" w:type="dxa"/>
        </w:tcPr>
        <w:p w14:paraId="3A24E99E" w14:textId="49F41B82" w:rsidR="56C608F3" w:rsidRDefault="56C608F3" w:rsidP="56C608F3">
          <w:pPr>
            <w:pStyle w:val="Header"/>
            <w:jc w:val="center"/>
          </w:pPr>
        </w:p>
      </w:tc>
      <w:tc>
        <w:tcPr>
          <w:tcW w:w="2765" w:type="dxa"/>
        </w:tcPr>
        <w:p w14:paraId="52B33019" w14:textId="283E8EDC" w:rsidR="56C608F3" w:rsidRDefault="56C608F3" w:rsidP="56C608F3">
          <w:pPr>
            <w:pStyle w:val="Header"/>
            <w:ind w:right="-115"/>
            <w:jc w:val="right"/>
          </w:pPr>
        </w:p>
      </w:tc>
    </w:tr>
  </w:tbl>
  <w:p w14:paraId="12D256C5" w14:textId="609FC87E" w:rsidR="56C608F3" w:rsidRDefault="56C608F3" w:rsidP="56C60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765"/>
      <w:gridCol w:w="2765"/>
      <w:gridCol w:w="2765"/>
    </w:tblGrid>
    <w:tr w:rsidR="56C608F3" w14:paraId="08B08EE7" w14:textId="77777777" w:rsidTr="56C608F3">
      <w:tc>
        <w:tcPr>
          <w:tcW w:w="2765" w:type="dxa"/>
        </w:tcPr>
        <w:p w14:paraId="7889CAF6" w14:textId="7E99D730" w:rsidR="56C608F3" w:rsidRDefault="56C608F3" w:rsidP="56C608F3">
          <w:pPr>
            <w:pStyle w:val="Header"/>
            <w:ind w:left="-115"/>
            <w:jc w:val="left"/>
          </w:pPr>
        </w:p>
      </w:tc>
      <w:tc>
        <w:tcPr>
          <w:tcW w:w="2765" w:type="dxa"/>
        </w:tcPr>
        <w:p w14:paraId="59D06ED1" w14:textId="709D0837" w:rsidR="56C608F3" w:rsidRDefault="56C608F3" w:rsidP="56C608F3">
          <w:pPr>
            <w:pStyle w:val="Header"/>
            <w:jc w:val="center"/>
          </w:pPr>
        </w:p>
      </w:tc>
      <w:tc>
        <w:tcPr>
          <w:tcW w:w="2765" w:type="dxa"/>
        </w:tcPr>
        <w:p w14:paraId="20B5EBFB" w14:textId="6BD8D7F6" w:rsidR="56C608F3" w:rsidRDefault="56C608F3" w:rsidP="56C608F3">
          <w:pPr>
            <w:pStyle w:val="Header"/>
            <w:ind w:right="-115"/>
            <w:jc w:val="right"/>
          </w:pPr>
        </w:p>
      </w:tc>
    </w:tr>
  </w:tbl>
  <w:p w14:paraId="5D3B95B9" w14:textId="059F6963" w:rsidR="56C608F3" w:rsidRDefault="56C608F3" w:rsidP="56C608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1001A92"/>
    <w:multiLevelType w:val="hybridMultilevel"/>
    <w:tmpl w:val="2FE60716"/>
    <w:lvl w:ilvl="0" w:tplc="2FC62D68">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2E6E9D"/>
    <w:multiLevelType w:val="hybridMultilevel"/>
    <w:tmpl w:val="83608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6182E"/>
    <w:multiLevelType w:val="hybridMultilevel"/>
    <w:tmpl w:val="3E00EB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9A7854"/>
    <w:multiLevelType w:val="hybridMultilevel"/>
    <w:tmpl w:val="1898CE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91141A"/>
    <w:multiLevelType w:val="multilevel"/>
    <w:tmpl w:val="A8EE4D3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21B2B8E"/>
    <w:multiLevelType w:val="hybridMultilevel"/>
    <w:tmpl w:val="3F60B8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5E105F"/>
    <w:multiLevelType w:val="hybridMultilevel"/>
    <w:tmpl w:val="701A24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187143"/>
    <w:multiLevelType w:val="hybridMultilevel"/>
    <w:tmpl w:val="4D52D4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E7588"/>
    <w:multiLevelType w:val="hybridMultilevel"/>
    <w:tmpl w:val="73F03D0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990E37"/>
    <w:multiLevelType w:val="multilevel"/>
    <w:tmpl w:val="A8EE4D3E"/>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461B37C9"/>
    <w:multiLevelType w:val="hybridMultilevel"/>
    <w:tmpl w:val="B9C66E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ED66AB"/>
    <w:multiLevelType w:val="hybridMultilevel"/>
    <w:tmpl w:val="17683B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C5E39F0"/>
    <w:multiLevelType w:val="hybridMultilevel"/>
    <w:tmpl w:val="BD9A55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5680B9B"/>
    <w:multiLevelType w:val="hybridMultilevel"/>
    <w:tmpl w:val="F56487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A4824FA"/>
    <w:multiLevelType w:val="hybridMultilevel"/>
    <w:tmpl w:val="8FE01D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E450B2C"/>
    <w:multiLevelType w:val="hybridMultilevel"/>
    <w:tmpl w:val="7F4E6314"/>
    <w:lvl w:ilvl="0" w:tplc="04090005">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A217FB"/>
    <w:multiLevelType w:val="hybridMultilevel"/>
    <w:tmpl w:val="778CDBC0"/>
    <w:lvl w:ilvl="0" w:tplc="2FC62D68">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2913B7"/>
    <w:multiLevelType w:val="hybridMultilevel"/>
    <w:tmpl w:val="221A7F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19"/>
  </w:num>
  <w:num w:numId="6">
    <w:abstractNumId w:val="3"/>
  </w:num>
  <w:num w:numId="7">
    <w:abstractNumId w:val="12"/>
  </w:num>
  <w:num w:numId="8">
    <w:abstractNumId w:val="9"/>
  </w:num>
  <w:num w:numId="9">
    <w:abstractNumId w:val="15"/>
  </w:num>
  <w:num w:numId="10">
    <w:abstractNumId w:val="2"/>
  </w:num>
  <w:num w:numId="11">
    <w:abstractNumId w:val="18"/>
  </w:num>
  <w:num w:numId="12">
    <w:abstractNumId w:val="4"/>
  </w:num>
  <w:num w:numId="13">
    <w:abstractNumId w:val="6"/>
  </w:num>
  <w:num w:numId="14">
    <w:abstractNumId w:val="11"/>
  </w:num>
  <w:num w:numId="15">
    <w:abstractNumId w:val="17"/>
  </w:num>
  <w:num w:numId="16">
    <w:abstractNumId w:val="8"/>
  </w:num>
  <w:num w:numId="17">
    <w:abstractNumId w:val="10"/>
  </w:num>
  <w:num w:numId="18">
    <w:abstractNumId w:val="16"/>
  </w:num>
  <w:num w:numId="19">
    <w:abstractNumId w:val="14"/>
  </w:num>
  <w:num w:numId="2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attachedTemplate r:id="rId1"/>
  <w:defaultTabStop w:val="720"/>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841"/>
    <w:rsid w:val="00010C11"/>
    <w:rsid w:val="000217EC"/>
    <w:rsid w:val="000223C4"/>
    <w:rsid w:val="000244C8"/>
    <w:rsid w:val="00024941"/>
    <w:rsid w:val="000311B1"/>
    <w:rsid w:val="000343CB"/>
    <w:rsid w:val="00056E03"/>
    <w:rsid w:val="0006256C"/>
    <w:rsid w:val="00072121"/>
    <w:rsid w:val="000730D1"/>
    <w:rsid w:val="000744C0"/>
    <w:rsid w:val="00075800"/>
    <w:rsid w:val="000759EC"/>
    <w:rsid w:val="00084D73"/>
    <w:rsid w:val="0008590D"/>
    <w:rsid w:val="000A2278"/>
    <w:rsid w:val="000A2841"/>
    <w:rsid w:val="000B2490"/>
    <w:rsid w:val="000B3709"/>
    <w:rsid w:val="000B5732"/>
    <w:rsid w:val="000C4F89"/>
    <w:rsid w:val="000C6E64"/>
    <w:rsid w:val="000E592D"/>
    <w:rsid w:val="000F1463"/>
    <w:rsid w:val="000F2059"/>
    <w:rsid w:val="000F2DAD"/>
    <w:rsid w:val="000F3557"/>
    <w:rsid w:val="000F57C6"/>
    <w:rsid w:val="00110DA5"/>
    <w:rsid w:val="0011217A"/>
    <w:rsid w:val="00114C82"/>
    <w:rsid w:val="00125070"/>
    <w:rsid w:val="001445BA"/>
    <w:rsid w:val="00150BD1"/>
    <w:rsid w:val="001521B5"/>
    <w:rsid w:val="00163370"/>
    <w:rsid w:val="001811A4"/>
    <w:rsid w:val="00186A3C"/>
    <w:rsid w:val="00197003"/>
    <w:rsid w:val="001979C4"/>
    <w:rsid w:val="001A4220"/>
    <w:rsid w:val="001B3D63"/>
    <w:rsid w:val="001B42B7"/>
    <w:rsid w:val="001B6CC5"/>
    <w:rsid w:val="001D2ADC"/>
    <w:rsid w:val="001E7B93"/>
    <w:rsid w:val="001F7E6B"/>
    <w:rsid w:val="002041E2"/>
    <w:rsid w:val="00207CF9"/>
    <w:rsid w:val="00220822"/>
    <w:rsid w:val="00221CB2"/>
    <w:rsid w:val="002222B8"/>
    <w:rsid w:val="002258AE"/>
    <w:rsid w:val="00236BEF"/>
    <w:rsid w:val="00244D5B"/>
    <w:rsid w:val="0024614D"/>
    <w:rsid w:val="002501F4"/>
    <w:rsid w:val="002554CD"/>
    <w:rsid w:val="0026226A"/>
    <w:rsid w:val="00262BAF"/>
    <w:rsid w:val="002646F9"/>
    <w:rsid w:val="00271B6C"/>
    <w:rsid w:val="0027630A"/>
    <w:rsid w:val="00281280"/>
    <w:rsid w:val="00286FD7"/>
    <w:rsid w:val="00287729"/>
    <w:rsid w:val="00293B83"/>
    <w:rsid w:val="00294F58"/>
    <w:rsid w:val="00297C9D"/>
    <w:rsid w:val="00297D47"/>
    <w:rsid w:val="002A0BD9"/>
    <w:rsid w:val="002B11FB"/>
    <w:rsid w:val="002B4294"/>
    <w:rsid w:val="002C5B08"/>
    <w:rsid w:val="002D3860"/>
    <w:rsid w:val="002E7778"/>
    <w:rsid w:val="002F7E2F"/>
    <w:rsid w:val="00323849"/>
    <w:rsid w:val="00333D0D"/>
    <w:rsid w:val="00335D7F"/>
    <w:rsid w:val="00337752"/>
    <w:rsid w:val="00354C82"/>
    <w:rsid w:val="00357A24"/>
    <w:rsid w:val="00361009"/>
    <w:rsid w:val="00372042"/>
    <w:rsid w:val="00372A67"/>
    <w:rsid w:val="00392570"/>
    <w:rsid w:val="003B54EF"/>
    <w:rsid w:val="003B7A49"/>
    <w:rsid w:val="003C0091"/>
    <w:rsid w:val="003D0A0A"/>
    <w:rsid w:val="003D1ECC"/>
    <w:rsid w:val="003E0D07"/>
    <w:rsid w:val="00404CE7"/>
    <w:rsid w:val="004052B2"/>
    <w:rsid w:val="00407533"/>
    <w:rsid w:val="00413643"/>
    <w:rsid w:val="004138EB"/>
    <w:rsid w:val="00414D6F"/>
    <w:rsid w:val="00423B12"/>
    <w:rsid w:val="00424F52"/>
    <w:rsid w:val="00430007"/>
    <w:rsid w:val="004360C8"/>
    <w:rsid w:val="0043622F"/>
    <w:rsid w:val="00440595"/>
    <w:rsid w:val="00446462"/>
    <w:rsid w:val="0044651D"/>
    <w:rsid w:val="00455519"/>
    <w:rsid w:val="00464271"/>
    <w:rsid w:val="00466AEA"/>
    <w:rsid w:val="00473E8B"/>
    <w:rsid w:val="004819C1"/>
    <w:rsid w:val="00487E99"/>
    <w:rsid w:val="00497E25"/>
    <w:rsid w:val="004A11A1"/>
    <w:rsid w:val="004B2509"/>
    <w:rsid w:val="004B4DDA"/>
    <w:rsid w:val="004B69B4"/>
    <w:rsid w:val="004C049F"/>
    <w:rsid w:val="004D2762"/>
    <w:rsid w:val="004D348E"/>
    <w:rsid w:val="004E7FDF"/>
    <w:rsid w:val="004F16A2"/>
    <w:rsid w:val="004F440B"/>
    <w:rsid w:val="004F6C9E"/>
    <w:rsid w:val="005000E2"/>
    <w:rsid w:val="00501B86"/>
    <w:rsid w:val="00510C4A"/>
    <w:rsid w:val="00511F46"/>
    <w:rsid w:val="005258F9"/>
    <w:rsid w:val="005341C8"/>
    <w:rsid w:val="00575680"/>
    <w:rsid w:val="00576242"/>
    <w:rsid w:val="00577E9E"/>
    <w:rsid w:val="00583DB2"/>
    <w:rsid w:val="00590260"/>
    <w:rsid w:val="0059515B"/>
    <w:rsid w:val="005A151F"/>
    <w:rsid w:val="005B4D7E"/>
    <w:rsid w:val="005B6404"/>
    <w:rsid w:val="005C2053"/>
    <w:rsid w:val="005C49A4"/>
    <w:rsid w:val="005C5660"/>
    <w:rsid w:val="005D7CA1"/>
    <w:rsid w:val="005E706F"/>
    <w:rsid w:val="005E7128"/>
    <w:rsid w:val="0060482E"/>
    <w:rsid w:val="0063737A"/>
    <w:rsid w:val="00663A16"/>
    <w:rsid w:val="0067067E"/>
    <w:rsid w:val="00673A64"/>
    <w:rsid w:val="00693F83"/>
    <w:rsid w:val="006A1FD4"/>
    <w:rsid w:val="006A26EA"/>
    <w:rsid w:val="006A3716"/>
    <w:rsid w:val="006A3CE7"/>
    <w:rsid w:val="006C3461"/>
    <w:rsid w:val="006D1E2B"/>
    <w:rsid w:val="006D2556"/>
    <w:rsid w:val="006F09B7"/>
    <w:rsid w:val="00704D3E"/>
    <w:rsid w:val="00705A50"/>
    <w:rsid w:val="00705E6B"/>
    <w:rsid w:val="007179F7"/>
    <w:rsid w:val="00752D17"/>
    <w:rsid w:val="00760241"/>
    <w:rsid w:val="007846EB"/>
    <w:rsid w:val="00793B19"/>
    <w:rsid w:val="007944EC"/>
    <w:rsid w:val="00796FD2"/>
    <w:rsid w:val="007B5AF6"/>
    <w:rsid w:val="007B739D"/>
    <w:rsid w:val="007C120F"/>
    <w:rsid w:val="007D2DB7"/>
    <w:rsid w:val="007E27AF"/>
    <w:rsid w:val="007E5134"/>
    <w:rsid w:val="007E5E9C"/>
    <w:rsid w:val="007F7258"/>
    <w:rsid w:val="0080409F"/>
    <w:rsid w:val="0082069A"/>
    <w:rsid w:val="00822655"/>
    <w:rsid w:val="00830556"/>
    <w:rsid w:val="00835ACC"/>
    <w:rsid w:val="00842374"/>
    <w:rsid w:val="00844D56"/>
    <w:rsid w:val="0086268F"/>
    <w:rsid w:val="00862BE8"/>
    <w:rsid w:val="008638F1"/>
    <w:rsid w:val="008647BA"/>
    <w:rsid w:val="008655B5"/>
    <w:rsid w:val="00885C3F"/>
    <w:rsid w:val="00891BFA"/>
    <w:rsid w:val="008A24AC"/>
    <w:rsid w:val="008A7158"/>
    <w:rsid w:val="008B14F8"/>
    <w:rsid w:val="008B1C69"/>
    <w:rsid w:val="008B563A"/>
    <w:rsid w:val="008B5820"/>
    <w:rsid w:val="008B74B9"/>
    <w:rsid w:val="008C1770"/>
    <w:rsid w:val="008D7042"/>
    <w:rsid w:val="008D7D96"/>
    <w:rsid w:val="008E0968"/>
    <w:rsid w:val="008F3C24"/>
    <w:rsid w:val="008F7697"/>
    <w:rsid w:val="008F7D08"/>
    <w:rsid w:val="00902010"/>
    <w:rsid w:val="00913DC2"/>
    <w:rsid w:val="00917267"/>
    <w:rsid w:val="00932BFB"/>
    <w:rsid w:val="009347BF"/>
    <w:rsid w:val="0093677C"/>
    <w:rsid w:val="00942E2D"/>
    <w:rsid w:val="009443D5"/>
    <w:rsid w:val="00960EB4"/>
    <w:rsid w:val="00971BFC"/>
    <w:rsid w:val="009726C7"/>
    <w:rsid w:val="00984695"/>
    <w:rsid w:val="009A1700"/>
    <w:rsid w:val="009A64E7"/>
    <w:rsid w:val="009B5826"/>
    <w:rsid w:val="009B6C01"/>
    <w:rsid w:val="009B735C"/>
    <w:rsid w:val="00A01C37"/>
    <w:rsid w:val="00A04AF0"/>
    <w:rsid w:val="00A23AFC"/>
    <w:rsid w:val="00A243FD"/>
    <w:rsid w:val="00A3770D"/>
    <w:rsid w:val="00A4209C"/>
    <w:rsid w:val="00A43191"/>
    <w:rsid w:val="00A575FB"/>
    <w:rsid w:val="00A8075A"/>
    <w:rsid w:val="00A82535"/>
    <w:rsid w:val="00A85970"/>
    <w:rsid w:val="00A87E0E"/>
    <w:rsid w:val="00AA7DF2"/>
    <w:rsid w:val="00AB05B0"/>
    <w:rsid w:val="00AB43EE"/>
    <w:rsid w:val="00AD756A"/>
    <w:rsid w:val="00AD76E7"/>
    <w:rsid w:val="00AE3BFA"/>
    <w:rsid w:val="00AF239E"/>
    <w:rsid w:val="00AF4487"/>
    <w:rsid w:val="00AF6921"/>
    <w:rsid w:val="00B03110"/>
    <w:rsid w:val="00B03543"/>
    <w:rsid w:val="00B05DCE"/>
    <w:rsid w:val="00B1793A"/>
    <w:rsid w:val="00B20B8B"/>
    <w:rsid w:val="00B45D56"/>
    <w:rsid w:val="00B55869"/>
    <w:rsid w:val="00B72FA9"/>
    <w:rsid w:val="00B74C78"/>
    <w:rsid w:val="00B85017"/>
    <w:rsid w:val="00BB3382"/>
    <w:rsid w:val="00BB5CF0"/>
    <w:rsid w:val="00BB5F4B"/>
    <w:rsid w:val="00BB63B1"/>
    <w:rsid w:val="00BB6895"/>
    <w:rsid w:val="00BC2B41"/>
    <w:rsid w:val="00BC34F7"/>
    <w:rsid w:val="00BE02FA"/>
    <w:rsid w:val="00BF67EC"/>
    <w:rsid w:val="00C11C94"/>
    <w:rsid w:val="00C14F02"/>
    <w:rsid w:val="00C16A33"/>
    <w:rsid w:val="00C24FF1"/>
    <w:rsid w:val="00C3261A"/>
    <w:rsid w:val="00C33CEB"/>
    <w:rsid w:val="00C40CD4"/>
    <w:rsid w:val="00C42755"/>
    <w:rsid w:val="00C4419E"/>
    <w:rsid w:val="00C47CE0"/>
    <w:rsid w:val="00C651C2"/>
    <w:rsid w:val="00C6554A"/>
    <w:rsid w:val="00C656C5"/>
    <w:rsid w:val="00C74DA3"/>
    <w:rsid w:val="00C87192"/>
    <w:rsid w:val="00CA1770"/>
    <w:rsid w:val="00CA558C"/>
    <w:rsid w:val="00CC5CA4"/>
    <w:rsid w:val="00CE1E26"/>
    <w:rsid w:val="00CE4094"/>
    <w:rsid w:val="00CE614C"/>
    <w:rsid w:val="00CE7BAE"/>
    <w:rsid w:val="00D03109"/>
    <w:rsid w:val="00D04597"/>
    <w:rsid w:val="00D11520"/>
    <w:rsid w:val="00D1265D"/>
    <w:rsid w:val="00D138BB"/>
    <w:rsid w:val="00D26417"/>
    <w:rsid w:val="00D35293"/>
    <w:rsid w:val="00D471DC"/>
    <w:rsid w:val="00D77222"/>
    <w:rsid w:val="00D83F3F"/>
    <w:rsid w:val="00D8553A"/>
    <w:rsid w:val="00DA7608"/>
    <w:rsid w:val="00DA7D39"/>
    <w:rsid w:val="00DB03A9"/>
    <w:rsid w:val="00DC15EE"/>
    <w:rsid w:val="00DC733C"/>
    <w:rsid w:val="00DE03F8"/>
    <w:rsid w:val="00DE1230"/>
    <w:rsid w:val="00DF5BB6"/>
    <w:rsid w:val="00E0628A"/>
    <w:rsid w:val="00E134E7"/>
    <w:rsid w:val="00E13790"/>
    <w:rsid w:val="00E15CCD"/>
    <w:rsid w:val="00E2117D"/>
    <w:rsid w:val="00E36B7C"/>
    <w:rsid w:val="00E4430C"/>
    <w:rsid w:val="00E6170E"/>
    <w:rsid w:val="00E643F9"/>
    <w:rsid w:val="00E64CC4"/>
    <w:rsid w:val="00E7091B"/>
    <w:rsid w:val="00E714B3"/>
    <w:rsid w:val="00E96032"/>
    <w:rsid w:val="00EB1133"/>
    <w:rsid w:val="00EC26C2"/>
    <w:rsid w:val="00ED2041"/>
    <w:rsid w:val="00ED7C44"/>
    <w:rsid w:val="00EF587F"/>
    <w:rsid w:val="00F11BF3"/>
    <w:rsid w:val="00F2194F"/>
    <w:rsid w:val="00F2371E"/>
    <w:rsid w:val="00F52AA6"/>
    <w:rsid w:val="00F71D80"/>
    <w:rsid w:val="00FA6D3C"/>
    <w:rsid w:val="00FB0274"/>
    <w:rsid w:val="00FB282A"/>
    <w:rsid w:val="00FB5F2D"/>
    <w:rsid w:val="00FC6A6A"/>
    <w:rsid w:val="00FD1EB4"/>
    <w:rsid w:val="00FD73D6"/>
    <w:rsid w:val="00FE105C"/>
    <w:rsid w:val="00FE2DE8"/>
    <w:rsid w:val="00FE371B"/>
    <w:rsid w:val="00FE57A0"/>
    <w:rsid w:val="00FF06F7"/>
    <w:rsid w:val="00FF1179"/>
    <w:rsid w:val="00FF1CC0"/>
    <w:rsid w:val="00FF4295"/>
    <w:rsid w:val="00FF5647"/>
    <w:rsid w:val="0EAC2AC3"/>
    <w:rsid w:val="21142F0B"/>
    <w:rsid w:val="387A31B0"/>
    <w:rsid w:val="3DA0C79D"/>
    <w:rsid w:val="56C608F3"/>
    <w:rsid w:val="7385CC49"/>
    <w:rsid w:val="74F294C6"/>
    <w:rsid w:val="767F3F4A"/>
    <w:rsid w:val="7AE693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08990CF"/>
  <w15:chartTrackingRefBased/>
  <w15:docId w15:val="{F071D2C2-4F7D-454C-B1AE-90EE67E53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8BB"/>
    <w:pPr>
      <w:spacing w:before="0" w:after="0"/>
      <w:jc w:val="both"/>
    </w:pPr>
    <w:rPr>
      <w:rFonts w:ascii="Times New Roman" w:hAnsi="Times New Roman"/>
      <w:color w:val="262626" w:themeColor="text1" w:themeTint="D9"/>
      <w:sz w:val="24"/>
    </w:rPr>
  </w:style>
  <w:style w:type="paragraph" w:styleId="Heading1">
    <w:name w:val="heading 1"/>
    <w:basedOn w:val="Normal"/>
    <w:next w:val="Normal"/>
    <w:link w:val="Heading1Char"/>
    <w:uiPriority w:val="9"/>
    <w:qFormat/>
    <w:rsid w:val="00CA1770"/>
    <w:pPr>
      <w:keepNext/>
      <w:keepLines/>
      <w:spacing w:before="600" w:after="120"/>
      <w:contextualSpacing/>
      <w:outlineLvl w:val="0"/>
    </w:pPr>
    <w:rPr>
      <w:rFonts w:asciiTheme="majorHAnsi" w:eastAsiaTheme="majorEastAsia" w:hAnsiTheme="majorHAnsi" w:cstheme="majorBidi"/>
      <w:color w:val="007789" w:themeColor="accent1" w:themeShade="BF"/>
      <w:sz w:val="36"/>
    </w:rPr>
  </w:style>
  <w:style w:type="paragraph" w:styleId="Heading2">
    <w:name w:val="heading 2"/>
    <w:basedOn w:val="Normal"/>
    <w:next w:val="Normal"/>
    <w:link w:val="Heading2Char"/>
    <w:uiPriority w:val="9"/>
    <w:unhideWhenUsed/>
    <w:qFormat/>
    <w:rsid w:val="00333D0D"/>
    <w:pPr>
      <w:keepNext/>
      <w:keepLines/>
      <w:spacing w:before="240"/>
      <w:contextualSpacing/>
      <w:outlineLvl w:val="1"/>
    </w:pPr>
    <w:rPr>
      <w:rFonts w:asciiTheme="majorHAnsi" w:eastAsiaTheme="majorEastAsia" w:hAnsiTheme="majorHAnsi" w:cstheme="majorBidi"/>
      <w:caps/>
      <w:color w:val="007789" w:themeColor="accent1" w:themeShade="BF"/>
    </w:rPr>
  </w:style>
  <w:style w:type="paragraph" w:styleId="Heading3">
    <w:name w:val="heading 3"/>
    <w:basedOn w:val="Normal"/>
    <w:next w:val="Normal"/>
    <w:link w:val="Heading3Char"/>
    <w:uiPriority w:val="9"/>
    <w:unhideWhenUsed/>
    <w:qFormat/>
    <w:rsid w:val="00CA1770"/>
    <w:pPr>
      <w:keepNext/>
      <w:keepLines/>
      <w:spacing w:before="240"/>
      <w:outlineLvl w:val="2"/>
    </w:pPr>
    <w:rPr>
      <w:rFonts w:asciiTheme="majorHAnsi" w:eastAsiaTheme="majorEastAsia" w:hAnsiTheme="majorHAnsi" w:cstheme="majorBidi"/>
      <w:color w:val="004F5B" w:themeColor="accent1" w:themeShade="7F"/>
      <w:sz w:val="32"/>
      <w:szCs w:val="24"/>
    </w:rPr>
  </w:style>
  <w:style w:type="paragraph" w:styleId="Heading4">
    <w:name w:val="heading 4"/>
    <w:basedOn w:val="Normal"/>
    <w:next w:val="Normal"/>
    <w:link w:val="Heading4Char"/>
    <w:uiPriority w:val="9"/>
    <w:unhideWhenUsed/>
    <w:qFormat/>
    <w:rsid w:val="00114C82"/>
    <w:pPr>
      <w:keepNext/>
      <w:keepLines/>
      <w:spacing w:before="240" w:after="120"/>
      <w:outlineLvl w:val="3"/>
    </w:pPr>
    <w:rPr>
      <w:rFonts w:asciiTheme="majorHAnsi" w:eastAsiaTheme="majorEastAsia" w:hAnsiTheme="majorHAnsi" w:cstheme="majorBidi"/>
      <w:i/>
      <w:iCs/>
      <w:color w:val="007789" w:themeColor="accent1" w:themeShade="BF"/>
      <w:sz w:val="29"/>
    </w:rPr>
  </w:style>
  <w:style w:type="paragraph" w:styleId="Heading5">
    <w:name w:val="heading 5"/>
    <w:basedOn w:val="Normal"/>
    <w:next w:val="Normal"/>
    <w:link w:val="Heading5Char"/>
    <w:uiPriority w:val="9"/>
    <w:unhideWhenUsed/>
    <w:qFormat/>
    <w:rsid w:val="00CA1770"/>
    <w:pPr>
      <w:keepNext/>
      <w:keepLines/>
      <w:spacing w:before="240" w:after="120"/>
      <w:outlineLvl w:val="4"/>
    </w:pPr>
    <w:rPr>
      <w:rFonts w:asciiTheme="majorHAnsi" w:eastAsiaTheme="majorEastAsia" w:hAnsiTheme="majorHAnsi" w:cstheme="majorBidi"/>
      <w:color w:val="007789" w:themeColor="accent1" w:themeShade="BF"/>
      <w:sz w:val="26"/>
    </w:rPr>
  </w:style>
  <w:style w:type="paragraph" w:styleId="Heading6">
    <w:name w:val="heading 6"/>
    <w:basedOn w:val="Normal"/>
    <w:next w:val="Normal"/>
    <w:link w:val="Heading6Char"/>
    <w:uiPriority w:val="9"/>
    <w:unhideWhenUsed/>
    <w:qFormat/>
    <w:rsid w:val="00B05DCE"/>
    <w:pPr>
      <w:keepNext/>
      <w:keepLines/>
      <w:spacing w:before="120" w:after="80"/>
      <w:outlineLvl w:val="5"/>
    </w:pPr>
    <w:rPr>
      <w:rFonts w:asciiTheme="majorHAnsi" w:eastAsiaTheme="majorEastAsia" w:hAnsiTheme="majorHAnsi" w:cstheme="majorBidi"/>
      <w:color w:val="004F5B" w:themeColor="accent1" w:themeShade="7F"/>
      <w:sz w:val="23"/>
    </w:rPr>
  </w:style>
  <w:style w:type="paragraph" w:styleId="Heading7">
    <w:name w:val="heading 7"/>
    <w:basedOn w:val="Normal"/>
    <w:next w:val="Normal"/>
    <w:link w:val="Heading7Char"/>
    <w:uiPriority w:val="9"/>
    <w:semiHidden/>
    <w:unhideWhenUsed/>
    <w:qFormat/>
    <w:rsid w:val="002554CD"/>
    <w:pPr>
      <w:keepNext/>
      <w:keepLines/>
      <w:spacing w:before="4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aliases w:val="Domyślna czcionka akapitu,Absatz-Standardschriftart"/>
    <w:uiPriority w:val="1"/>
    <w:semiHidden/>
    <w:unhideWhenUsed/>
  </w:style>
  <w:style w:type="table" w:default="1" w:styleId="TableNormal">
    <w:name w:val="Normal Table"/>
    <w:aliases w:val="Standardowy,Normale Tabelle"/>
    <w:uiPriority w:val="99"/>
    <w:semiHidden/>
    <w:unhideWhenUsed/>
    <w:tblPr>
      <w:tblInd w:w="0" w:type="dxa"/>
      <w:tblCellMar>
        <w:top w:w="0" w:type="dxa"/>
        <w:left w:w="108" w:type="dxa"/>
        <w:bottom w:w="0" w:type="dxa"/>
        <w:right w:w="108" w:type="dxa"/>
      </w:tblCellMar>
    </w:tblPr>
  </w:style>
  <w:style w:type="numbering" w:default="1" w:styleId="NoList">
    <w:name w:val="No List"/>
    <w:aliases w:val="Bez listy,Keine Liste"/>
    <w:uiPriority w:val="99"/>
    <w:semiHidden/>
    <w:unhideWhenUsed/>
  </w:style>
  <w:style w:type="character" w:customStyle="1" w:styleId="Heading1Char">
    <w:name w:val="Heading 1 Char"/>
    <w:basedOn w:val="DefaultParagraphFont"/>
    <w:link w:val="Heading1"/>
    <w:uiPriority w:val="9"/>
    <w:rsid w:val="00CA1770"/>
    <w:rPr>
      <w:rFonts w:asciiTheme="majorHAnsi" w:eastAsiaTheme="majorEastAsia" w:hAnsiTheme="majorHAnsi" w:cstheme="majorBidi"/>
      <w:color w:val="007789" w:themeColor="accent1" w:themeShade="BF"/>
      <w:sz w:val="36"/>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B03543"/>
    <w:pPr>
      <w:numPr>
        <w:ilvl w:val="1"/>
      </w:numPr>
      <w:spacing w:after="480"/>
      <w:contextualSpacing/>
      <w:jc w:val="center"/>
    </w:pPr>
    <w:rPr>
      <w:rFonts w:asciiTheme="majorHAnsi" w:eastAsiaTheme="majorEastAsia" w:hAnsiTheme="majorHAnsi" w:cstheme="majorBidi"/>
      <w:sz w:val="26"/>
    </w:rPr>
  </w:style>
  <w:style w:type="character" w:customStyle="1" w:styleId="SubtitleChar">
    <w:name w:val="Subtitle Char"/>
    <w:basedOn w:val="DefaultParagraphFont"/>
    <w:link w:val="Subtitle"/>
    <w:uiPriority w:val="3"/>
    <w:rsid w:val="00B03543"/>
    <w:rPr>
      <w:rFonts w:asciiTheme="majorHAnsi" w:eastAsiaTheme="majorEastAsia" w:hAnsiTheme="majorHAnsi" w:cstheme="majorBidi"/>
      <w:color w:val="262626" w:themeColor="text1" w:themeTint="D9"/>
      <w:sz w:val="26"/>
    </w:rPr>
  </w:style>
  <w:style w:type="paragraph" w:styleId="Footer">
    <w:name w:val="footer"/>
    <w:basedOn w:val="Normal"/>
    <w:link w:val="FooterChar"/>
    <w:uiPriority w:val="99"/>
    <w:unhideWhenUsed/>
    <w:rsid w:val="00C6554A"/>
    <w:pPr>
      <w:spacing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7E5134"/>
    <w:pPr>
      <w:spacing w:line="240" w:lineRule="auto"/>
      <w:jc w:val="center"/>
    </w:pPr>
    <w:rPr>
      <w:rFonts w:ascii="Candara" w:hAnsi="Candara"/>
      <w:sz w:val="20"/>
    </w:rPr>
  </w:style>
  <w:style w:type="paragraph" w:styleId="Header">
    <w:name w:val="header"/>
    <w:basedOn w:val="Normal"/>
    <w:link w:val="HeaderChar"/>
    <w:uiPriority w:val="99"/>
    <w:unhideWhenUsed/>
    <w:rsid w:val="00C6554A"/>
    <w:pPr>
      <w:spacing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CA1770"/>
    <w:rPr>
      <w:rFonts w:asciiTheme="majorHAnsi" w:eastAsiaTheme="majorEastAsia" w:hAnsiTheme="majorHAnsi" w:cstheme="majorBidi"/>
      <w:color w:val="004F5B" w:themeColor="accent1" w:themeShade="7F"/>
      <w:sz w:val="32"/>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B05DCE"/>
    <w:rPr>
      <w:rFonts w:asciiTheme="majorHAnsi" w:eastAsiaTheme="majorEastAsia" w:hAnsiTheme="majorHAnsi" w:cstheme="majorBidi"/>
      <w:color w:val="004F5B" w:themeColor="accent1" w:themeShade="7F"/>
      <w:sz w:val="23"/>
    </w:rPr>
  </w:style>
  <w:style w:type="character" w:customStyle="1" w:styleId="Heading4Char">
    <w:name w:val="Heading 4 Char"/>
    <w:basedOn w:val="DefaultParagraphFont"/>
    <w:link w:val="Heading4"/>
    <w:uiPriority w:val="9"/>
    <w:rsid w:val="00114C82"/>
    <w:rPr>
      <w:rFonts w:asciiTheme="majorHAnsi" w:eastAsiaTheme="majorEastAsia" w:hAnsiTheme="majorHAnsi" w:cstheme="majorBidi"/>
      <w:i/>
      <w:iCs/>
      <w:color w:val="007789" w:themeColor="accent1" w:themeShade="BF"/>
      <w:sz w:val="29"/>
    </w:rPr>
  </w:style>
  <w:style w:type="character" w:styleId="UnresolvedMention">
    <w:name w:val="Unresolved Mention"/>
    <w:basedOn w:val="DefaultParagraphFont"/>
    <w:uiPriority w:val="99"/>
    <w:semiHidden/>
    <w:unhideWhenUsed/>
    <w:rsid w:val="00830556"/>
    <w:rPr>
      <w:color w:val="605E5C"/>
      <w:shd w:val="clear" w:color="auto" w:fill="E1DFDD"/>
    </w:rPr>
  </w:style>
  <w:style w:type="paragraph" w:styleId="TOCHeading">
    <w:name w:val="TOC Heading"/>
    <w:basedOn w:val="Heading1"/>
    <w:next w:val="Normal"/>
    <w:uiPriority w:val="39"/>
    <w:unhideWhenUsed/>
    <w:qFormat/>
    <w:rsid w:val="000217EC"/>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0217EC"/>
    <w:pPr>
      <w:spacing w:after="100"/>
    </w:pPr>
  </w:style>
  <w:style w:type="paragraph" w:styleId="TOC3">
    <w:name w:val="toc 3"/>
    <w:basedOn w:val="Normal"/>
    <w:next w:val="Normal"/>
    <w:autoRedefine/>
    <w:uiPriority w:val="39"/>
    <w:unhideWhenUsed/>
    <w:rsid w:val="000217EC"/>
    <w:pPr>
      <w:spacing w:after="100"/>
      <w:ind w:left="440"/>
    </w:pPr>
  </w:style>
  <w:style w:type="paragraph" w:styleId="ListParagraph">
    <w:name w:val="List Paragraph"/>
    <w:basedOn w:val="Normal"/>
    <w:uiPriority w:val="34"/>
    <w:unhideWhenUsed/>
    <w:qFormat/>
    <w:rsid w:val="00357A24"/>
    <w:pPr>
      <w:ind w:left="720"/>
      <w:contextualSpacing/>
    </w:pPr>
  </w:style>
  <w:style w:type="character" w:customStyle="1" w:styleId="Heading5Char">
    <w:name w:val="Heading 5 Char"/>
    <w:basedOn w:val="DefaultParagraphFont"/>
    <w:link w:val="Heading5"/>
    <w:uiPriority w:val="9"/>
    <w:rsid w:val="00CA1770"/>
    <w:rPr>
      <w:rFonts w:asciiTheme="majorHAnsi" w:eastAsiaTheme="majorEastAsia" w:hAnsiTheme="majorHAnsi" w:cstheme="majorBidi"/>
      <w:color w:val="007789" w:themeColor="accent1" w:themeShade="BF"/>
      <w:sz w:val="26"/>
    </w:rPr>
  </w:style>
  <w:style w:type="character" w:styleId="Strong">
    <w:name w:val="Strong"/>
    <w:basedOn w:val="DefaultParagraphFont"/>
    <w:uiPriority w:val="22"/>
    <w:qFormat/>
    <w:rsid w:val="0086268F"/>
    <w:rPr>
      <w:b/>
      <w:bCs/>
    </w:rPr>
  </w:style>
  <w:style w:type="paragraph" w:styleId="TOC2">
    <w:name w:val="toc 2"/>
    <w:basedOn w:val="Normal"/>
    <w:next w:val="Normal"/>
    <w:autoRedefine/>
    <w:uiPriority w:val="39"/>
    <w:unhideWhenUsed/>
    <w:rsid w:val="00917267"/>
    <w:pPr>
      <w:spacing w:after="100" w:line="259" w:lineRule="auto"/>
      <w:ind w:left="220"/>
      <w:jc w:val="left"/>
    </w:pPr>
    <w:rPr>
      <w:rFonts w:asciiTheme="minorHAnsi" w:eastAsiaTheme="minorEastAsia" w:hAnsiTheme="minorHAnsi" w:cs="Times New Roman"/>
      <w:color w:val="auto"/>
      <w:sz w:val="2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263869">
      <w:bodyDiv w:val="1"/>
      <w:marLeft w:val="0"/>
      <w:marRight w:val="0"/>
      <w:marTop w:val="0"/>
      <w:marBottom w:val="0"/>
      <w:divBdr>
        <w:top w:val="none" w:sz="0" w:space="0" w:color="auto"/>
        <w:left w:val="none" w:sz="0" w:space="0" w:color="auto"/>
        <w:bottom w:val="none" w:sz="0" w:space="0" w:color="auto"/>
        <w:right w:val="none" w:sz="0" w:space="0" w:color="auto"/>
      </w:divBdr>
    </w:div>
    <w:div w:id="937492995">
      <w:bodyDiv w:val="1"/>
      <w:marLeft w:val="0"/>
      <w:marRight w:val="0"/>
      <w:marTop w:val="0"/>
      <w:marBottom w:val="0"/>
      <w:divBdr>
        <w:top w:val="none" w:sz="0" w:space="0" w:color="auto"/>
        <w:left w:val="none" w:sz="0" w:space="0" w:color="auto"/>
        <w:bottom w:val="none" w:sz="0" w:space="0" w:color="auto"/>
        <w:right w:val="none" w:sz="0" w:space="0" w:color="auto"/>
      </w:divBdr>
    </w:div>
    <w:div w:id="1004360681">
      <w:bodyDiv w:val="1"/>
      <w:marLeft w:val="0"/>
      <w:marRight w:val="0"/>
      <w:marTop w:val="0"/>
      <w:marBottom w:val="0"/>
      <w:divBdr>
        <w:top w:val="none" w:sz="0" w:space="0" w:color="auto"/>
        <w:left w:val="none" w:sz="0" w:space="0" w:color="auto"/>
        <w:bottom w:val="none" w:sz="0" w:space="0" w:color="auto"/>
        <w:right w:val="none" w:sz="0" w:space="0" w:color="auto"/>
      </w:divBdr>
    </w:div>
    <w:div w:id="1207568881">
      <w:bodyDiv w:val="1"/>
      <w:marLeft w:val="0"/>
      <w:marRight w:val="0"/>
      <w:marTop w:val="0"/>
      <w:marBottom w:val="0"/>
      <w:divBdr>
        <w:top w:val="none" w:sz="0" w:space="0" w:color="auto"/>
        <w:left w:val="none" w:sz="0" w:space="0" w:color="auto"/>
        <w:bottom w:val="none" w:sz="0" w:space="0" w:color="auto"/>
        <w:right w:val="none" w:sz="0" w:space="0" w:color="auto"/>
      </w:divBdr>
      <w:divsChild>
        <w:div w:id="114256290">
          <w:marLeft w:val="0"/>
          <w:marRight w:val="0"/>
          <w:marTop w:val="0"/>
          <w:marBottom w:val="0"/>
          <w:divBdr>
            <w:top w:val="none" w:sz="0" w:space="0" w:color="auto"/>
            <w:left w:val="none" w:sz="0" w:space="0" w:color="auto"/>
            <w:bottom w:val="none" w:sz="0" w:space="0" w:color="auto"/>
            <w:right w:val="none" w:sz="0" w:space="0" w:color="auto"/>
          </w:divBdr>
        </w:div>
        <w:div w:id="210770427">
          <w:marLeft w:val="0"/>
          <w:marRight w:val="0"/>
          <w:marTop w:val="0"/>
          <w:marBottom w:val="0"/>
          <w:divBdr>
            <w:top w:val="none" w:sz="0" w:space="0" w:color="auto"/>
            <w:left w:val="none" w:sz="0" w:space="0" w:color="auto"/>
            <w:bottom w:val="none" w:sz="0" w:space="0" w:color="auto"/>
            <w:right w:val="none" w:sz="0" w:space="0" w:color="auto"/>
          </w:divBdr>
        </w:div>
      </w:divsChild>
    </w:div>
    <w:div w:id="1664972933">
      <w:bodyDiv w:val="1"/>
      <w:marLeft w:val="0"/>
      <w:marRight w:val="0"/>
      <w:marTop w:val="0"/>
      <w:marBottom w:val="0"/>
      <w:divBdr>
        <w:top w:val="none" w:sz="0" w:space="0" w:color="auto"/>
        <w:left w:val="none" w:sz="0" w:space="0" w:color="auto"/>
        <w:bottom w:val="none" w:sz="0" w:space="0" w:color="auto"/>
        <w:right w:val="none" w:sz="0" w:space="0" w:color="auto"/>
      </w:divBdr>
    </w:div>
    <w:div w:id="173592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djan\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968C9-053A-4AFD-9277-AE6F05355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Student%20report%20with%20cover%20photo.dotx</Template>
  <TotalTime>0</TotalTime>
  <Pages>46</Pages>
  <Words>6273</Words>
  <Characters>35761</Characters>
  <Application>Microsoft Office Word</Application>
  <DocSecurity>0</DocSecurity>
  <Lines>298</Lines>
  <Paragraphs>83</Paragraphs>
  <ScaleCrop>false</ScaleCrop>
  <Company/>
  <LinksUpToDate>false</LinksUpToDate>
  <CharactersWithSpaces>41951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dc:creator>
  <cp:keywords/>
  <dc:description/>
  <cp:lastModifiedBy>Srdjan Ognjanovic</cp:lastModifiedBy>
  <cp:revision>149</cp:revision>
  <cp:lastPrinted>2019-04-20T21:35:00Z</cp:lastPrinted>
  <dcterms:created xsi:type="dcterms:W3CDTF">2021-04-14T14:42:00Z</dcterms:created>
  <dcterms:modified xsi:type="dcterms:W3CDTF">2021-04-14T14:42:00Z</dcterms:modified>
</cp:coreProperties>
</file>